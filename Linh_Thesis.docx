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E8F933" w14:textId="77777777" w:rsidR="008C4FB8" w:rsidRDefault="008C4FB8" w:rsidP="00A53EC5">
      <w:pPr>
        <w:ind w:firstLine="0"/>
        <w:rPr>
          <w:b/>
          <w:bCs/>
          <w:sz w:val="26"/>
          <w:szCs w:val="26"/>
          <w:u w:val="single"/>
          <w:lang w:val="fr-FR"/>
        </w:rPr>
      </w:pPr>
    </w:p>
    <w:p w14:paraId="72ACFBAE" w14:textId="77777777" w:rsidR="008C4FB8" w:rsidRDefault="00901B90" w:rsidP="002F036D">
      <w:pPr>
        <w:ind w:hanging="284"/>
        <w:rPr>
          <w:b/>
          <w:bCs/>
          <w:sz w:val="26"/>
          <w:szCs w:val="26"/>
          <w:u w:val="single"/>
        </w:rPr>
      </w:pPr>
      <w:r>
        <w:rPr>
          <w:noProof/>
        </w:rPr>
        <mc:AlternateContent>
          <mc:Choice Requires="wps">
            <w:drawing>
              <wp:anchor distT="0" distB="0" distL="114935" distR="114935" simplePos="0" relativeHeight="251658240" behindDoc="0" locked="0" layoutInCell="1" allowOverlap="1" wp14:anchorId="011CC15E" wp14:editId="4732DCF5">
                <wp:simplePos x="0" y="0"/>
                <wp:positionH relativeFrom="column">
                  <wp:posOffset>-304800</wp:posOffset>
                </wp:positionH>
                <wp:positionV relativeFrom="paragraph">
                  <wp:posOffset>237490</wp:posOffset>
                </wp:positionV>
                <wp:extent cx="5653405" cy="8510905"/>
                <wp:effectExtent l="25400" t="25400" r="36195" b="23495"/>
                <wp:wrapNone/>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510905"/>
                        </a:xfrm>
                        <a:prstGeom prst="rect">
                          <a:avLst/>
                        </a:prstGeom>
                        <a:solidFill>
                          <a:srgbClr val="FFFFFF"/>
                        </a:solidFill>
                        <a:ln w="64135" cmpd="thickThin">
                          <a:solidFill>
                            <a:srgbClr val="000000"/>
                          </a:solidFill>
                          <a:miter lim="800000"/>
                          <a:headEnd/>
                          <a:tailEnd/>
                        </a:ln>
                      </wps:spPr>
                      <wps:txbx>
                        <w:txbxContent>
                          <w:p w14:paraId="31FEBC25" w14:textId="77777777" w:rsidR="004B1189" w:rsidRPr="00CC0478" w:rsidRDefault="004B1189" w:rsidP="00161EF3">
                            <w:pPr>
                              <w:spacing w:before="240"/>
                              <w:jc w:val="center"/>
                              <w:rPr>
                                <w:b/>
                                <w:bCs/>
                              </w:rPr>
                            </w:pPr>
                            <w:r w:rsidRPr="00CC0478">
                              <w:rPr>
                                <w:b/>
                                <w:bCs/>
                              </w:rPr>
                              <w:t>VIETNAM NATIONAL UNIVERSITY, HANOI</w:t>
                            </w:r>
                          </w:p>
                          <w:p w14:paraId="1484B807" w14:textId="77777777" w:rsidR="004B1189" w:rsidRPr="00CC0478" w:rsidRDefault="004B1189" w:rsidP="00161EF3">
                            <w:pPr>
                              <w:jc w:val="center"/>
                              <w:rPr>
                                <w:b/>
                                <w:bCs/>
                              </w:rPr>
                            </w:pPr>
                            <w:r w:rsidRPr="00CC0478">
                              <w:rPr>
                                <w:b/>
                                <w:bCs/>
                              </w:rPr>
                              <w:t>UNIVERSITY OF ENGINEERING AND TECHNOLOGY</w:t>
                            </w:r>
                          </w:p>
                          <w:p w14:paraId="42949D30" w14:textId="77777777" w:rsidR="004B1189" w:rsidRDefault="004B1189" w:rsidP="00161EF3">
                            <w:pPr>
                              <w:jc w:val="center"/>
                              <w:rPr>
                                <w:i/>
                                <w:iCs/>
                                <w:sz w:val="22"/>
                              </w:rPr>
                            </w:pPr>
                            <w:r w:rsidRPr="00CC0478">
                              <w:rPr>
                                <w:i/>
                                <w:iCs/>
                                <w:sz w:val="20"/>
                              </w:rPr>
                              <w:t xml:space="preserve"> </w:t>
                            </w:r>
                            <w:r w:rsidRPr="00CC0478">
                              <w:rPr>
                                <w:i/>
                                <w:iCs/>
                                <w:sz w:val="22"/>
                              </w:rPr>
                              <w:t xml:space="preserve">  </w:t>
                            </w:r>
                          </w:p>
                          <w:p w14:paraId="5A5F2090" w14:textId="77777777" w:rsidR="004B1189" w:rsidRDefault="004B1189" w:rsidP="00161EF3">
                            <w:pPr>
                              <w:jc w:val="center"/>
                              <w:rPr>
                                <w:i/>
                                <w:iCs/>
                                <w:sz w:val="22"/>
                              </w:rPr>
                            </w:pPr>
                          </w:p>
                          <w:p w14:paraId="0E712442" w14:textId="77777777" w:rsidR="004B1189" w:rsidRPr="00CC0478" w:rsidRDefault="004B1189" w:rsidP="00161EF3">
                            <w:pPr>
                              <w:jc w:val="center"/>
                              <w:rPr>
                                <w:i/>
                                <w:iCs/>
                                <w:sz w:val="22"/>
                              </w:rPr>
                            </w:pPr>
                            <w:r w:rsidRPr="00CC0478">
                              <w:rPr>
                                <w:i/>
                                <w:iCs/>
                                <w:sz w:val="22"/>
                              </w:rPr>
                              <w:t xml:space="preserve">  </w:t>
                            </w:r>
                          </w:p>
                          <w:p w14:paraId="2588B9B1" w14:textId="77777777" w:rsidR="004B1189" w:rsidRDefault="004B1189" w:rsidP="00940A56">
                            <w:pPr>
                              <w:ind w:firstLine="0"/>
                              <w:jc w:val="center"/>
                              <w:rPr>
                                <w:szCs w:val="24"/>
                                <w:lang w:val="vi-VN" w:eastAsia="vi-VN"/>
                              </w:rPr>
                            </w:pPr>
                            <w:r w:rsidRPr="00654A4B">
                              <w:rPr>
                                <w:noProof/>
                                <w:color w:val="0000FF"/>
                                <w:szCs w:val="24"/>
                              </w:rPr>
                              <w:drawing>
                                <wp:inline distT="0" distB="0" distL="0" distR="0" wp14:anchorId="02145163" wp14:editId="6082F371">
                                  <wp:extent cx="863600" cy="863600"/>
                                  <wp:effectExtent l="0" t="0" r="0" b="0"/>
                                  <wp:docPr id="2" name="Picture 8" descr="Đại học Công Nghệ">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Đại học Công Ngh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a:ln>
                                            <a:noFill/>
                                          </a:ln>
                                        </pic:spPr>
                                      </pic:pic>
                                    </a:graphicData>
                                  </a:graphic>
                                </wp:inline>
                              </w:drawing>
                            </w:r>
                          </w:p>
                          <w:p w14:paraId="09487A3F" w14:textId="77777777" w:rsidR="004B1189" w:rsidRPr="00940A56" w:rsidRDefault="004B1189" w:rsidP="00940A56">
                            <w:pPr>
                              <w:ind w:firstLine="0"/>
                              <w:jc w:val="center"/>
                              <w:rPr>
                                <w:szCs w:val="24"/>
                                <w:lang w:val="vi-VN" w:eastAsia="vi-VN"/>
                              </w:rPr>
                            </w:pPr>
                          </w:p>
                          <w:p w14:paraId="3C86662E" w14:textId="77777777" w:rsidR="004B1189" w:rsidRPr="00464A51" w:rsidRDefault="004B1189" w:rsidP="00553179">
                            <w:pPr>
                              <w:spacing w:before="360"/>
                              <w:jc w:val="center"/>
                              <w:rPr>
                                <w:b/>
                                <w:bCs/>
                                <w:sz w:val="28"/>
                                <w:szCs w:val="28"/>
                              </w:rPr>
                            </w:pPr>
                            <w:r>
                              <w:rPr>
                                <w:b/>
                                <w:bCs/>
                                <w:sz w:val="28"/>
                                <w:szCs w:val="28"/>
                              </w:rPr>
                              <w:t>Trần Ngọc Linh</w:t>
                            </w:r>
                          </w:p>
                          <w:p w14:paraId="0B0ABB65" w14:textId="77777777" w:rsidR="004B1189" w:rsidRDefault="004B1189" w:rsidP="00514AA4">
                            <w:pPr>
                              <w:jc w:val="center"/>
                              <w:rPr>
                                <w:i/>
                                <w:iCs/>
                                <w:sz w:val="20"/>
                              </w:rPr>
                            </w:pPr>
                          </w:p>
                          <w:p w14:paraId="35C3CC83" w14:textId="77777777" w:rsidR="004B1189" w:rsidRPr="00CC0478" w:rsidRDefault="004B1189" w:rsidP="00514AA4">
                            <w:pPr>
                              <w:jc w:val="center"/>
                              <w:rPr>
                                <w:i/>
                                <w:iCs/>
                                <w:sz w:val="20"/>
                              </w:rPr>
                            </w:pPr>
                          </w:p>
                          <w:p w14:paraId="3389879F" w14:textId="77777777" w:rsidR="004B1189" w:rsidRPr="00CC0478" w:rsidRDefault="004B1189" w:rsidP="00161EF3">
                            <w:pPr>
                              <w:jc w:val="center"/>
                              <w:rPr>
                                <w:sz w:val="22"/>
                              </w:rPr>
                            </w:pPr>
                          </w:p>
                          <w:p w14:paraId="3E24A3EC" w14:textId="77777777" w:rsidR="004B1189" w:rsidRPr="00CC0478" w:rsidRDefault="004B1189" w:rsidP="00161EF3">
                            <w:pPr>
                              <w:spacing w:before="840"/>
                              <w:jc w:val="center"/>
                              <w:rPr>
                                <w:b/>
                                <w:bCs/>
                                <w:sz w:val="36"/>
                                <w:szCs w:val="36"/>
                              </w:rPr>
                            </w:pPr>
                            <w:r>
                              <w:rPr>
                                <w:b/>
                                <w:bCs/>
                                <w:sz w:val="36"/>
                                <w:szCs w:val="36"/>
                              </w:rPr>
                              <w:t>BUILDING REPORT MODULE FOR ELEMENTARY SCHOOL MANAGEMENT SYSTEM</w:t>
                            </w:r>
                          </w:p>
                          <w:p w14:paraId="1EB16150" w14:textId="77777777" w:rsidR="004B1189" w:rsidRPr="00CC0478" w:rsidRDefault="004B1189" w:rsidP="00161EF3">
                            <w:pPr>
                              <w:jc w:val="center"/>
                              <w:rPr>
                                <w:i/>
                                <w:iCs/>
                                <w:sz w:val="20"/>
                              </w:rPr>
                            </w:pPr>
                          </w:p>
                          <w:p w14:paraId="15EF05F8" w14:textId="77777777" w:rsidR="004B1189" w:rsidRPr="00CC0478" w:rsidRDefault="004B1189" w:rsidP="00161EF3">
                            <w:pPr>
                              <w:jc w:val="center"/>
                              <w:rPr>
                                <w:i/>
                                <w:iCs/>
                                <w:sz w:val="22"/>
                              </w:rPr>
                            </w:pPr>
                          </w:p>
                          <w:p w14:paraId="0DC4AEA6" w14:textId="77777777" w:rsidR="004B1189" w:rsidRPr="00CC0478" w:rsidRDefault="004B1189" w:rsidP="00161EF3">
                            <w:pPr>
                              <w:jc w:val="center"/>
                              <w:rPr>
                                <w:i/>
                                <w:iCs/>
                                <w:sz w:val="22"/>
                              </w:rPr>
                            </w:pPr>
                          </w:p>
                          <w:p w14:paraId="4D6CC895" w14:textId="77777777" w:rsidR="004B1189" w:rsidRDefault="004B1189" w:rsidP="00D47994">
                            <w:pPr>
                              <w:ind w:firstLine="0"/>
                              <w:rPr>
                                <w:i/>
                                <w:iCs/>
                                <w:sz w:val="22"/>
                              </w:rPr>
                            </w:pPr>
                          </w:p>
                          <w:p w14:paraId="6157D165" w14:textId="77777777" w:rsidR="004B1189" w:rsidRPr="00CC0478" w:rsidRDefault="004B1189" w:rsidP="00161EF3">
                            <w:pPr>
                              <w:rPr>
                                <w:b/>
                                <w:bCs/>
                              </w:rPr>
                            </w:pPr>
                          </w:p>
                          <w:p w14:paraId="010904A9" w14:textId="77777777" w:rsidR="004B1189" w:rsidRPr="00CC0478" w:rsidRDefault="004B1189" w:rsidP="00161EF3">
                            <w:pPr>
                              <w:rPr>
                                <w:b/>
                                <w:bCs/>
                              </w:rPr>
                            </w:pPr>
                          </w:p>
                          <w:p w14:paraId="52046943" w14:textId="77777777" w:rsidR="004B1189" w:rsidRPr="00CC0478" w:rsidRDefault="004B1189" w:rsidP="00161EF3">
                            <w:pPr>
                              <w:rPr>
                                <w:b/>
                                <w:bCs/>
                              </w:rPr>
                            </w:pPr>
                          </w:p>
                          <w:p w14:paraId="0E470D14" w14:textId="77777777" w:rsidR="004B1189" w:rsidRPr="00CC0478" w:rsidRDefault="004B1189" w:rsidP="00514AA4">
                            <w:pPr>
                              <w:jc w:val="center"/>
                              <w:rPr>
                                <w:i/>
                                <w:iCs/>
                                <w:sz w:val="20"/>
                              </w:rPr>
                            </w:pPr>
                            <w:r w:rsidRPr="00514AA4">
                              <w:rPr>
                                <w:b/>
                                <w:bCs/>
                                <w:sz w:val="28"/>
                                <w:szCs w:val="28"/>
                              </w:rPr>
                              <w:t>Major:</w:t>
                            </w:r>
                            <w:r>
                              <w:rPr>
                                <w:b/>
                                <w:bCs/>
                                <w:sz w:val="28"/>
                                <w:szCs w:val="28"/>
                              </w:rPr>
                              <w:t xml:space="preserve"> Computer Science</w:t>
                            </w:r>
                          </w:p>
                          <w:p w14:paraId="56CD801F" w14:textId="77777777" w:rsidR="004B1189" w:rsidRPr="00CC0478" w:rsidRDefault="004B1189" w:rsidP="00161EF3">
                            <w:r w:rsidRPr="00CC0478">
                              <w:tab/>
                            </w:r>
                            <w:r w:rsidRPr="00CC0478">
                              <w:tab/>
                            </w:r>
                            <w:r w:rsidRPr="00CC0478">
                              <w:tab/>
                            </w:r>
                          </w:p>
                          <w:p w14:paraId="24B90685" w14:textId="77777777" w:rsidR="004B1189" w:rsidRPr="00CC0478" w:rsidRDefault="004B1189" w:rsidP="00161EF3">
                            <w:pPr>
                              <w:rPr>
                                <w:sz w:val="26"/>
                                <w:szCs w:val="26"/>
                              </w:rPr>
                            </w:pPr>
                          </w:p>
                          <w:p w14:paraId="693BED50" w14:textId="77777777" w:rsidR="004B1189" w:rsidRPr="00CC0478" w:rsidRDefault="004B1189" w:rsidP="00161EF3"/>
                          <w:p w14:paraId="3B0BFD77" w14:textId="77777777" w:rsidR="004B1189" w:rsidRDefault="004B1189" w:rsidP="00161EF3">
                            <w:pPr>
                              <w:rPr>
                                <w:sz w:val="26"/>
                                <w:szCs w:val="26"/>
                              </w:rPr>
                            </w:pPr>
                          </w:p>
                          <w:p w14:paraId="56078B2E" w14:textId="77777777" w:rsidR="004B1189" w:rsidRDefault="004B1189" w:rsidP="00161EF3">
                            <w:pPr>
                              <w:rPr>
                                <w:sz w:val="26"/>
                                <w:szCs w:val="26"/>
                              </w:rPr>
                            </w:pPr>
                          </w:p>
                          <w:p w14:paraId="7A735274" w14:textId="77777777" w:rsidR="004B1189" w:rsidRDefault="004B1189" w:rsidP="00161EF3">
                            <w:pPr>
                              <w:rPr>
                                <w:sz w:val="26"/>
                                <w:szCs w:val="26"/>
                              </w:rPr>
                            </w:pPr>
                          </w:p>
                          <w:p w14:paraId="352F17D0" w14:textId="77777777" w:rsidR="004B1189" w:rsidRPr="00CC0478" w:rsidRDefault="004B1189" w:rsidP="00161EF3">
                            <w:pPr>
                              <w:rPr>
                                <w:sz w:val="26"/>
                                <w:szCs w:val="26"/>
                              </w:rPr>
                            </w:pPr>
                          </w:p>
                          <w:p w14:paraId="6AB16126" w14:textId="77777777" w:rsidR="004B1189" w:rsidRPr="00CC0478" w:rsidRDefault="004B1189" w:rsidP="00161EF3">
                            <w:pPr>
                              <w:pStyle w:val="Heading2"/>
                              <w:numPr>
                                <w:ilvl w:val="1"/>
                                <w:numId w:val="0"/>
                              </w:numPr>
                              <w:jc w:val="center"/>
                            </w:pPr>
                          </w:p>
                          <w:p w14:paraId="31E8DFCC" w14:textId="77777777" w:rsidR="004B1189" w:rsidRPr="00A53EC5" w:rsidRDefault="004B1189" w:rsidP="00A53EC5">
                            <w:pPr>
                              <w:jc w:val="center"/>
                              <w:rPr>
                                <w:b/>
                                <w:bCs/>
                              </w:rPr>
                            </w:pPr>
                            <w:r w:rsidRPr="00A53EC5">
                              <w:rPr>
                                <w:b/>
                              </w:rPr>
                              <w:t>HA NOI - 2016</w:t>
                            </w:r>
                          </w:p>
                          <w:p w14:paraId="4DDE6BA7" w14:textId="77777777" w:rsidR="004B1189" w:rsidRDefault="004B1189" w:rsidP="00161EF3">
                            <w:pPr>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1CC15E" id="_x0000_t202" coordsize="21600,21600" o:spt="202" path="m0,0l0,21600,21600,21600,21600,0xe">
                <v:stroke joinstyle="miter"/>
                <v:path gradientshapeok="t" o:connecttype="rect"/>
              </v:shapetype>
              <v:shape id="Text Box 4" o:spid="_x0000_s1026" type="#_x0000_t202" style="position:absolute;margin-left:-24pt;margin-top:18.7pt;width:445.15pt;height:670.1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" strokeweight="5.05pt">
                <v:stroke linestyle="thickThin"/>
                <v:textbox inset="6.65pt,3.05pt,6.65pt,3.05pt">
                  <w:txbxContent>
                    <w:p w14:paraId="31FEBC25" w14:textId="77777777" w:rsidR="004B1189" w:rsidRPr="00CC0478" w:rsidRDefault="004B1189" w:rsidP="00161EF3">
                      <w:pPr>
                        <w:spacing w:before="240"/>
                        <w:jc w:val="center"/>
                        <w:rPr>
                          <w:b/>
                          <w:bCs/>
                        </w:rPr>
                      </w:pPr>
                      <w:r w:rsidRPr="00CC0478">
                        <w:rPr>
                          <w:b/>
                          <w:bCs/>
                        </w:rPr>
                        <w:t>VIETNAM NATIONAL UNIVERSITY, HANOI</w:t>
                      </w:r>
                    </w:p>
                    <w:p w14:paraId="1484B807" w14:textId="77777777" w:rsidR="004B1189" w:rsidRPr="00CC0478" w:rsidRDefault="004B1189" w:rsidP="00161EF3">
                      <w:pPr>
                        <w:jc w:val="center"/>
                        <w:rPr>
                          <w:b/>
                          <w:bCs/>
                        </w:rPr>
                      </w:pPr>
                      <w:r w:rsidRPr="00CC0478">
                        <w:rPr>
                          <w:b/>
                          <w:bCs/>
                        </w:rPr>
                        <w:t>UNIVERSITY OF ENGINEERING AND TECHNOLOGY</w:t>
                      </w:r>
                    </w:p>
                    <w:p w14:paraId="42949D30" w14:textId="77777777" w:rsidR="004B1189" w:rsidRDefault="004B1189" w:rsidP="00161EF3">
                      <w:pPr>
                        <w:jc w:val="center"/>
                        <w:rPr>
                          <w:i/>
                          <w:iCs/>
                          <w:sz w:val="22"/>
                        </w:rPr>
                      </w:pPr>
                      <w:r w:rsidRPr="00CC0478">
                        <w:rPr>
                          <w:i/>
                          <w:iCs/>
                          <w:sz w:val="20"/>
                        </w:rPr>
                        <w:t xml:space="preserve"> </w:t>
                      </w:r>
                      <w:r w:rsidRPr="00CC0478">
                        <w:rPr>
                          <w:i/>
                          <w:iCs/>
                          <w:sz w:val="22"/>
                        </w:rPr>
                        <w:t xml:space="preserve">  </w:t>
                      </w:r>
                    </w:p>
                    <w:p w14:paraId="5A5F2090" w14:textId="77777777" w:rsidR="004B1189" w:rsidRDefault="004B1189" w:rsidP="00161EF3">
                      <w:pPr>
                        <w:jc w:val="center"/>
                        <w:rPr>
                          <w:i/>
                          <w:iCs/>
                          <w:sz w:val="22"/>
                        </w:rPr>
                      </w:pPr>
                    </w:p>
                    <w:p w14:paraId="0E712442" w14:textId="77777777" w:rsidR="004B1189" w:rsidRPr="00CC0478" w:rsidRDefault="004B1189" w:rsidP="00161EF3">
                      <w:pPr>
                        <w:jc w:val="center"/>
                        <w:rPr>
                          <w:i/>
                          <w:iCs/>
                          <w:sz w:val="22"/>
                        </w:rPr>
                      </w:pPr>
                      <w:r w:rsidRPr="00CC0478">
                        <w:rPr>
                          <w:i/>
                          <w:iCs/>
                          <w:sz w:val="22"/>
                        </w:rPr>
                        <w:t xml:space="preserve">  </w:t>
                      </w:r>
                    </w:p>
                    <w:p w14:paraId="2588B9B1" w14:textId="77777777" w:rsidR="004B1189" w:rsidRDefault="004B1189" w:rsidP="00940A56">
                      <w:pPr>
                        <w:ind w:firstLine="0"/>
                        <w:jc w:val="center"/>
                        <w:rPr>
                          <w:szCs w:val="24"/>
                          <w:lang w:val="vi-VN" w:eastAsia="vi-VN"/>
                        </w:rPr>
                      </w:pPr>
                      <w:r w:rsidRPr="00654A4B">
                        <w:rPr>
                          <w:noProof/>
                          <w:color w:val="0000FF"/>
                          <w:szCs w:val="24"/>
                        </w:rPr>
                        <w:drawing>
                          <wp:inline distT="0" distB="0" distL="0" distR="0" wp14:anchorId="02145163" wp14:editId="6082F371">
                            <wp:extent cx="863600" cy="863600"/>
                            <wp:effectExtent l="0" t="0" r="0" b="0"/>
                            <wp:docPr id="2" name="Picture 8" descr="Đại học Công Nghệ">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Đại học Công Ngh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a:ln>
                                      <a:noFill/>
                                    </a:ln>
                                  </pic:spPr>
                                </pic:pic>
                              </a:graphicData>
                            </a:graphic>
                          </wp:inline>
                        </w:drawing>
                      </w:r>
                    </w:p>
                    <w:p w14:paraId="09487A3F" w14:textId="77777777" w:rsidR="004B1189" w:rsidRPr="00940A56" w:rsidRDefault="004B1189" w:rsidP="00940A56">
                      <w:pPr>
                        <w:ind w:firstLine="0"/>
                        <w:jc w:val="center"/>
                        <w:rPr>
                          <w:szCs w:val="24"/>
                          <w:lang w:val="vi-VN" w:eastAsia="vi-VN"/>
                        </w:rPr>
                      </w:pPr>
                    </w:p>
                    <w:p w14:paraId="3C86662E" w14:textId="77777777" w:rsidR="004B1189" w:rsidRPr="00464A51" w:rsidRDefault="004B1189" w:rsidP="00553179">
                      <w:pPr>
                        <w:spacing w:before="360"/>
                        <w:jc w:val="center"/>
                        <w:rPr>
                          <w:b/>
                          <w:bCs/>
                          <w:sz w:val="28"/>
                          <w:szCs w:val="28"/>
                        </w:rPr>
                      </w:pPr>
                      <w:proofErr w:type="spellStart"/>
                      <w:r>
                        <w:rPr>
                          <w:b/>
                          <w:bCs/>
                          <w:sz w:val="28"/>
                          <w:szCs w:val="28"/>
                        </w:rPr>
                        <w:t>Trần</w:t>
                      </w:r>
                      <w:proofErr w:type="spellEnd"/>
                      <w:r>
                        <w:rPr>
                          <w:b/>
                          <w:bCs/>
                          <w:sz w:val="28"/>
                          <w:szCs w:val="28"/>
                        </w:rPr>
                        <w:t xml:space="preserve"> </w:t>
                      </w:r>
                      <w:proofErr w:type="spellStart"/>
                      <w:r>
                        <w:rPr>
                          <w:b/>
                          <w:bCs/>
                          <w:sz w:val="28"/>
                          <w:szCs w:val="28"/>
                        </w:rPr>
                        <w:t>Ngọc</w:t>
                      </w:r>
                      <w:proofErr w:type="spellEnd"/>
                      <w:r>
                        <w:rPr>
                          <w:b/>
                          <w:bCs/>
                          <w:sz w:val="28"/>
                          <w:szCs w:val="28"/>
                        </w:rPr>
                        <w:t xml:space="preserve"> Linh</w:t>
                      </w:r>
                    </w:p>
                    <w:p w14:paraId="0B0ABB65" w14:textId="77777777" w:rsidR="004B1189" w:rsidRDefault="004B1189" w:rsidP="00514AA4">
                      <w:pPr>
                        <w:jc w:val="center"/>
                        <w:rPr>
                          <w:i/>
                          <w:iCs/>
                          <w:sz w:val="20"/>
                        </w:rPr>
                      </w:pPr>
                    </w:p>
                    <w:p w14:paraId="35C3CC83" w14:textId="77777777" w:rsidR="004B1189" w:rsidRPr="00CC0478" w:rsidRDefault="004B1189" w:rsidP="00514AA4">
                      <w:pPr>
                        <w:jc w:val="center"/>
                        <w:rPr>
                          <w:i/>
                          <w:iCs/>
                          <w:sz w:val="20"/>
                        </w:rPr>
                      </w:pPr>
                    </w:p>
                    <w:p w14:paraId="3389879F" w14:textId="77777777" w:rsidR="004B1189" w:rsidRPr="00CC0478" w:rsidRDefault="004B1189" w:rsidP="00161EF3">
                      <w:pPr>
                        <w:jc w:val="center"/>
                        <w:rPr>
                          <w:sz w:val="22"/>
                        </w:rPr>
                      </w:pPr>
                    </w:p>
                    <w:p w14:paraId="3E24A3EC" w14:textId="77777777" w:rsidR="004B1189" w:rsidRPr="00CC0478" w:rsidRDefault="004B1189" w:rsidP="00161EF3">
                      <w:pPr>
                        <w:spacing w:before="840"/>
                        <w:jc w:val="center"/>
                        <w:rPr>
                          <w:b/>
                          <w:bCs/>
                          <w:sz w:val="36"/>
                          <w:szCs w:val="36"/>
                        </w:rPr>
                      </w:pPr>
                      <w:r>
                        <w:rPr>
                          <w:b/>
                          <w:bCs/>
                          <w:sz w:val="36"/>
                          <w:szCs w:val="36"/>
                        </w:rPr>
                        <w:t>BUILDING REPORT MODULE FOR ELEMENTARY SCHOOL MANAGEMENT SYSTEM</w:t>
                      </w:r>
                    </w:p>
                    <w:p w14:paraId="1EB16150" w14:textId="77777777" w:rsidR="004B1189" w:rsidRPr="00CC0478" w:rsidRDefault="004B1189" w:rsidP="00161EF3">
                      <w:pPr>
                        <w:jc w:val="center"/>
                        <w:rPr>
                          <w:i/>
                          <w:iCs/>
                          <w:sz w:val="20"/>
                        </w:rPr>
                      </w:pPr>
                    </w:p>
                    <w:p w14:paraId="15EF05F8" w14:textId="77777777" w:rsidR="004B1189" w:rsidRPr="00CC0478" w:rsidRDefault="004B1189" w:rsidP="00161EF3">
                      <w:pPr>
                        <w:jc w:val="center"/>
                        <w:rPr>
                          <w:i/>
                          <w:iCs/>
                          <w:sz w:val="22"/>
                        </w:rPr>
                      </w:pPr>
                    </w:p>
                    <w:p w14:paraId="0DC4AEA6" w14:textId="77777777" w:rsidR="004B1189" w:rsidRPr="00CC0478" w:rsidRDefault="004B1189" w:rsidP="00161EF3">
                      <w:pPr>
                        <w:jc w:val="center"/>
                        <w:rPr>
                          <w:i/>
                          <w:iCs/>
                          <w:sz w:val="22"/>
                        </w:rPr>
                      </w:pPr>
                    </w:p>
                    <w:p w14:paraId="4D6CC895" w14:textId="77777777" w:rsidR="004B1189" w:rsidRDefault="004B1189" w:rsidP="00D47994">
                      <w:pPr>
                        <w:ind w:firstLine="0"/>
                        <w:rPr>
                          <w:i/>
                          <w:iCs/>
                          <w:sz w:val="22"/>
                        </w:rPr>
                      </w:pPr>
                    </w:p>
                    <w:p w14:paraId="6157D165" w14:textId="77777777" w:rsidR="004B1189" w:rsidRPr="00CC0478" w:rsidRDefault="004B1189" w:rsidP="00161EF3">
                      <w:pPr>
                        <w:rPr>
                          <w:b/>
                          <w:bCs/>
                        </w:rPr>
                      </w:pPr>
                    </w:p>
                    <w:p w14:paraId="010904A9" w14:textId="77777777" w:rsidR="004B1189" w:rsidRPr="00CC0478" w:rsidRDefault="004B1189" w:rsidP="00161EF3">
                      <w:pPr>
                        <w:rPr>
                          <w:b/>
                          <w:bCs/>
                        </w:rPr>
                      </w:pPr>
                    </w:p>
                    <w:p w14:paraId="52046943" w14:textId="77777777" w:rsidR="004B1189" w:rsidRPr="00CC0478" w:rsidRDefault="004B1189" w:rsidP="00161EF3">
                      <w:pPr>
                        <w:rPr>
                          <w:b/>
                          <w:bCs/>
                        </w:rPr>
                      </w:pPr>
                    </w:p>
                    <w:p w14:paraId="0E470D14" w14:textId="77777777" w:rsidR="004B1189" w:rsidRPr="00CC0478" w:rsidRDefault="004B1189" w:rsidP="00514AA4">
                      <w:pPr>
                        <w:jc w:val="center"/>
                        <w:rPr>
                          <w:i/>
                          <w:iCs/>
                          <w:sz w:val="20"/>
                        </w:rPr>
                      </w:pPr>
                      <w:r w:rsidRPr="00514AA4">
                        <w:rPr>
                          <w:b/>
                          <w:bCs/>
                          <w:sz w:val="28"/>
                          <w:szCs w:val="28"/>
                        </w:rPr>
                        <w:t>Major:</w:t>
                      </w:r>
                      <w:r>
                        <w:rPr>
                          <w:b/>
                          <w:bCs/>
                          <w:sz w:val="28"/>
                          <w:szCs w:val="28"/>
                        </w:rPr>
                        <w:t xml:space="preserve"> Computer Science</w:t>
                      </w:r>
                    </w:p>
                    <w:p w14:paraId="56CD801F" w14:textId="77777777" w:rsidR="004B1189" w:rsidRPr="00CC0478" w:rsidRDefault="004B1189" w:rsidP="00161EF3">
                      <w:r w:rsidRPr="00CC0478">
                        <w:tab/>
                      </w:r>
                      <w:r w:rsidRPr="00CC0478">
                        <w:tab/>
                      </w:r>
                      <w:r w:rsidRPr="00CC0478">
                        <w:tab/>
                      </w:r>
                    </w:p>
                    <w:p w14:paraId="24B90685" w14:textId="77777777" w:rsidR="004B1189" w:rsidRPr="00CC0478" w:rsidRDefault="004B1189" w:rsidP="00161EF3">
                      <w:pPr>
                        <w:rPr>
                          <w:sz w:val="26"/>
                          <w:szCs w:val="26"/>
                        </w:rPr>
                      </w:pPr>
                    </w:p>
                    <w:p w14:paraId="693BED50" w14:textId="77777777" w:rsidR="004B1189" w:rsidRPr="00CC0478" w:rsidRDefault="004B1189" w:rsidP="00161EF3"/>
                    <w:p w14:paraId="3B0BFD77" w14:textId="77777777" w:rsidR="004B1189" w:rsidRDefault="004B1189" w:rsidP="00161EF3">
                      <w:pPr>
                        <w:rPr>
                          <w:sz w:val="26"/>
                          <w:szCs w:val="26"/>
                        </w:rPr>
                      </w:pPr>
                    </w:p>
                    <w:p w14:paraId="56078B2E" w14:textId="77777777" w:rsidR="004B1189" w:rsidRDefault="004B1189" w:rsidP="00161EF3">
                      <w:pPr>
                        <w:rPr>
                          <w:sz w:val="26"/>
                          <w:szCs w:val="26"/>
                        </w:rPr>
                      </w:pPr>
                    </w:p>
                    <w:p w14:paraId="7A735274" w14:textId="77777777" w:rsidR="004B1189" w:rsidRDefault="004B1189" w:rsidP="00161EF3">
                      <w:pPr>
                        <w:rPr>
                          <w:sz w:val="26"/>
                          <w:szCs w:val="26"/>
                        </w:rPr>
                      </w:pPr>
                    </w:p>
                    <w:p w14:paraId="352F17D0" w14:textId="77777777" w:rsidR="004B1189" w:rsidRPr="00CC0478" w:rsidRDefault="004B1189" w:rsidP="00161EF3">
                      <w:pPr>
                        <w:rPr>
                          <w:sz w:val="26"/>
                          <w:szCs w:val="26"/>
                        </w:rPr>
                      </w:pPr>
                    </w:p>
                    <w:p w14:paraId="6AB16126" w14:textId="77777777" w:rsidR="004B1189" w:rsidRPr="00CC0478" w:rsidRDefault="004B1189" w:rsidP="00161EF3">
                      <w:pPr>
                        <w:pStyle w:val="Heading2"/>
                        <w:numPr>
                          <w:ilvl w:val="1"/>
                          <w:numId w:val="0"/>
                        </w:numPr>
                        <w:jc w:val="center"/>
                      </w:pPr>
                    </w:p>
                    <w:p w14:paraId="31E8DFCC" w14:textId="77777777" w:rsidR="004B1189" w:rsidRPr="00A53EC5" w:rsidRDefault="004B1189" w:rsidP="00A53EC5">
                      <w:pPr>
                        <w:jc w:val="center"/>
                        <w:rPr>
                          <w:b/>
                          <w:bCs/>
                        </w:rPr>
                      </w:pPr>
                      <w:r w:rsidRPr="00A53EC5">
                        <w:rPr>
                          <w:b/>
                        </w:rPr>
                        <w:t>HA NOI - 2016</w:t>
                      </w:r>
                    </w:p>
                    <w:p w14:paraId="4DDE6BA7" w14:textId="77777777" w:rsidR="004B1189" w:rsidRDefault="004B1189" w:rsidP="00161EF3">
                      <w:pPr>
                        <w:jc w:val="center"/>
                        <w:rPr>
                          <w:i/>
                          <w:iCs/>
                          <w:sz w:val="20"/>
                        </w:rPr>
                      </w:pPr>
                    </w:p>
                  </w:txbxContent>
                </v:textbox>
              </v:shape>
            </w:pict>
          </mc:Fallback>
        </mc:AlternateContent>
      </w:r>
    </w:p>
    <w:p w14:paraId="71404076" w14:textId="77777777" w:rsidR="008C4FB8" w:rsidRDefault="00901B90" w:rsidP="00161EF3">
      <w:pPr>
        <w:pStyle w:val="BodyText"/>
        <w:pageBreakBefore/>
        <w:spacing w:before="120"/>
        <w:jc w:val="left"/>
        <w:rPr>
          <w:sz w:val="26"/>
          <w:szCs w:val="26"/>
        </w:rPr>
      </w:pPr>
      <w:r>
        <w:rPr>
          <w:noProof/>
        </w:rPr>
        <w:lastRenderedPageBreak/>
        <mc:AlternateContent>
          <mc:Choice Requires="wps">
            <w:drawing>
              <wp:anchor distT="0" distB="0" distL="114935" distR="114935" simplePos="0" relativeHeight="251657216" behindDoc="0" locked="0" layoutInCell="1" allowOverlap="1" wp14:anchorId="05538A7C" wp14:editId="70F47011">
                <wp:simplePos x="0" y="0"/>
                <wp:positionH relativeFrom="column">
                  <wp:posOffset>-201930</wp:posOffset>
                </wp:positionH>
                <wp:positionV relativeFrom="paragraph">
                  <wp:posOffset>446405</wp:posOffset>
                </wp:positionV>
                <wp:extent cx="5653405" cy="8510905"/>
                <wp:effectExtent l="25400" t="25400" r="36195" b="23495"/>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510905"/>
                        </a:xfrm>
                        <a:prstGeom prst="rect">
                          <a:avLst/>
                        </a:prstGeom>
                        <a:solidFill>
                          <a:srgbClr val="FFFFFF"/>
                        </a:solidFill>
                        <a:ln w="64135" cmpd="thickThin">
                          <a:solidFill>
                            <a:srgbClr val="000000"/>
                          </a:solidFill>
                          <a:miter lim="800000"/>
                          <a:headEnd/>
                          <a:tailEnd/>
                        </a:ln>
                      </wps:spPr>
                      <wps:txbx>
                        <w:txbxContent>
                          <w:p w14:paraId="4395DD7A" w14:textId="77777777" w:rsidR="004B1189" w:rsidRPr="00CC0478" w:rsidRDefault="004B1189" w:rsidP="000B5018">
                            <w:pPr>
                              <w:spacing w:before="240"/>
                              <w:jc w:val="center"/>
                              <w:rPr>
                                <w:b/>
                                <w:bCs/>
                              </w:rPr>
                            </w:pPr>
                            <w:r w:rsidRPr="00CC0478">
                              <w:rPr>
                                <w:b/>
                                <w:bCs/>
                              </w:rPr>
                              <w:t>VIETNAM NATIONAL UNIVERSITY, HANOI</w:t>
                            </w:r>
                          </w:p>
                          <w:p w14:paraId="675E756C" w14:textId="77777777" w:rsidR="004B1189" w:rsidRPr="00CC0478" w:rsidRDefault="004B1189" w:rsidP="000B5018">
                            <w:pPr>
                              <w:jc w:val="center"/>
                              <w:rPr>
                                <w:b/>
                                <w:bCs/>
                              </w:rPr>
                            </w:pPr>
                            <w:r w:rsidRPr="00CC0478">
                              <w:rPr>
                                <w:b/>
                                <w:bCs/>
                              </w:rPr>
                              <w:t>UNIVERSITY OF ENGINEERING AND TECHNOLOGY</w:t>
                            </w:r>
                          </w:p>
                          <w:p w14:paraId="2DCBA3DA" w14:textId="77777777" w:rsidR="004B1189" w:rsidRPr="00CC0478" w:rsidRDefault="004B1189" w:rsidP="000B5018">
                            <w:pPr>
                              <w:jc w:val="center"/>
                              <w:rPr>
                                <w:i/>
                                <w:iCs/>
                                <w:sz w:val="22"/>
                              </w:rPr>
                            </w:pPr>
                            <w:r>
                              <w:rPr>
                                <w:i/>
                                <w:iCs/>
                                <w:sz w:val="20"/>
                              </w:rPr>
                              <w:t xml:space="preserve"> </w:t>
                            </w:r>
                            <w:r w:rsidRPr="00CC0478">
                              <w:rPr>
                                <w:i/>
                                <w:iCs/>
                                <w:sz w:val="22"/>
                              </w:rPr>
                              <w:t xml:space="preserve">    </w:t>
                            </w:r>
                          </w:p>
                          <w:p w14:paraId="7859A015" w14:textId="77777777" w:rsidR="004B1189" w:rsidRPr="00CC0478" w:rsidRDefault="004B1189" w:rsidP="004267A9">
                            <w:pPr>
                              <w:jc w:val="center"/>
                            </w:pPr>
                          </w:p>
                          <w:p w14:paraId="215F472F" w14:textId="77777777" w:rsidR="004B1189" w:rsidRPr="00464A51" w:rsidRDefault="004B1189" w:rsidP="004267A9">
                            <w:pPr>
                              <w:jc w:val="center"/>
                              <w:rPr>
                                <w:b/>
                                <w:sz w:val="28"/>
                                <w:szCs w:val="28"/>
                              </w:rPr>
                            </w:pPr>
                            <w:r>
                              <w:rPr>
                                <w:b/>
                                <w:sz w:val="28"/>
                                <w:szCs w:val="28"/>
                              </w:rPr>
                              <w:t>Tr</w:t>
                            </w:r>
                            <w:r>
                              <w:rPr>
                                <w:b/>
                                <w:sz w:val="28"/>
                                <w:szCs w:val="28"/>
                                <w:lang w:val="vi-VN"/>
                              </w:rPr>
                              <w:t>ần Ngọc Linh</w:t>
                            </w:r>
                          </w:p>
                          <w:p w14:paraId="5F3A8BCC" w14:textId="77777777" w:rsidR="004B1189" w:rsidRPr="00CC0478" w:rsidRDefault="004B1189" w:rsidP="000B5018">
                            <w:pPr>
                              <w:jc w:val="center"/>
                              <w:rPr>
                                <w:i/>
                                <w:iCs/>
                                <w:sz w:val="20"/>
                              </w:rPr>
                            </w:pPr>
                          </w:p>
                          <w:p w14:paraId="6411F403" w14:textId="77777777" w:rsidR="004B1189" w:rsidRPr="00CC0478" w:rsidRDefault="004B1189" w:rsidP="000B5018">
                            <w:pPr>
                              <w:jc w:val="center"/>
                              <w:rPr>
                                <w:sz w:val="22"/>
                              </w:rPr>
                            </w:pPr>
                          </w:p>
                          <w:p w14:paraId="1FCB0E4E" w14:textId="77777777" w:rsidR="004B1189" w:rsidRPr="00CC0478" w:rsidRDefault="004B1189" w:rsidP="000B5018">
                            <w:pPr>
                              <w:spacing w:before="840"/>
                              <w:jc w:val="center"/>
                              <w:rPr>
                                <w:b/>
                                <w:bCs/>
                                <w:sz w:val="36"/>
                                <w:szCs w:val="36"/>
                              </w:rPr>
                            </w:pPr>
                            <w:r>
                              <w:rPr>
                                <w:b/>
                                <w:bCs/>
                                <w:sz w:val="36"/>
                                <w:szCs w:val="36"/>
                              </w:rPr>
                              <w:t>BUILDING REPORT MODULE FOR ELEMENTARY SCHOOL MANAGEMENT SYSTEM</w:t>
                            </w:r>
                          </w:p>
                          <w:p w14:paraId="4BF07970" w14:textId="77777777" w:rsidR="004B1189" w:rsidRPr="00CC0478" w:rsidRDefault="004B1189" w:rsidP="000B5018">
                            <w:pPr>
                              <w:jc w:val="center"/>
                              <w:rPr>
                                <w:i/>
                                <w:iCs/>
                                <w:sz w:val="20"/>
                              </w:rPr>
                            </w:pPr>
                          </w:p>
                          <w:p w14:paraId="636F92E1" w14:textId="77777777" w:rsidR="004B1189" w:rsidRPr="00CC0478" w:rsidRDefault="004B1189" w:rsidP="000B5018">
                            <w:pPr>
                              <w:jc w:val="center"/>
                              <w:rPr>
                                <w:i/>
                                <w:iCs/>
                                <w:sz w:val="22"/>
                              </w:rPr>
                            </w:pPr>
                          </w:p>
                          <w:p w14:paraId="4A62AFBC" w14:textId="77777777" w:rsidR="004B1189" w:rsidRPr="00CC0478" w:rsidRDefault="004B1189" w:rsidP="000B5018">
                            <w:pPr>
                              <w:jc w:val="center"/>
                              <w:rPr>
                                <w:i/>
                                <w:iCs/>
                                <w:sz w:val="22"/>
                              </w:rPr>
                            </w:pPr>
                          </w:p>
                          <w:p w14:paraId="46FC8BA6" w14:textId="77777777" w:rsidR="004B1189" w:rsidRPr="00CC0478" w:rsidRDefault="004B1189" w:rsidP="00D47994">
                            <w:pPr>
                              <w:ind w:firstLine="0"/>
                              <w:rPr>
                                <w:b/>
                                <w:bCs/>
                              </w:rPr>
                            </w:pPr>
                          </w:p>
                          <w:p w14:paraId="61863CAA" w14:textId="77777777" w:rsidR="004B1189" w:rsidRPr="00CC0478" w:rsidRDefault="004B1189" w:rsidP="000B5018">
                            <w:pPr>
                              <w:rPr>
                                <w:b/>
                                <w:bCs/>
                              </w:rPr>
                            </w:pPr>
                          </w:p>
                          <w:p w14:paraId="75D22C08" w14:textId="77777777" w:rsidR="004B1189" w:rsidRPr="00CC0478" w:rsidRDefault="004B1189" w:rsidP="000B5018">
                            <w:pPr>
                              <w:rPr>
                                <w:b/>
                                <w:bCs/>
                              </w:rPr>
                            </w:pPr>
                          </w:p>
                          <w:p w14:paraId="1AF02CCA" w14:textId="77777777" w:rsidR="004B1189" w:rsidRPr="00CC0478" w:rsidRDefault="004B1189" w:rsidP="000B5018">
                            <w:pPr>
                              <w:rPr>
                                <w:b/>
                                <w:bCs/>
                              </w:rPr>
                            </w:pPr>
                          </w:p>
                          <w:p w14:paraId="0AF2FADB" w14:textId="77777777" w:rsidR="004B1189" w:rsidRDefault="004B1189" w:rsidP="000B5018">
                            <w:pPr>
                              <w:rPr>
                                <w:i/>
                                <w:iCs/>
                                <w:sz w:val="20"/>
                              </w:rPr>
                            </w:pPr>
                            <w:r w:rsidRPr="00CC0478">
                              <w:rPr>
                                <w:b/>
                                <w:bCs/>
                                <w:szCs w:val="28"/>
                              </w:rPr>
                              <w:t>Major:</w:t>
                            </w:r>
                            <w:r>
                              <w:rPr>
                                <w:b/>
                                <w:bCs/>
                              </w:rPr>
                              <w:t xml:space="preserve"> Computer Science</w:t>
                            </w:r>
                          </w:p>
                          <w:p w14:paraId="268E6340" w14:textId="77777777" w:rsidR="004B1189" w:rsidRDefault="004B1189" w:rsidP="000B5018">
                            <w:pPr>
                              <w:rPr>
                                <w:i/>
                                <w:iCs/>
                                <w:sz w:val="20"/>
                              </w:rPr>
                            </w:pPr>
                          </w:p>
                          <w:p w14:paraId="3F8250DD" w14:textId="77777777" w:rsidR="004B1189" w:rsidRDefault="004B1189" w:rsidP="000B5018">
                            <w:pPr>
                              <w:rPr>
                                <w:i/>
                                <w:iCs/>
                                <w:sz w:val="20"/>
                              </w:rPr>
                            </w:pPr>
                          </w:p>
                          <w:p w14:paraId="0564F41F" w14:textId="77777777" w:rsidR="004B1189" w:rsidRPr="00CC0478" w:rsidRDefault="004B1189" w:rsidP="000B5018">
                            <w:pPr>
                              <w:rPr>
                                <w:i/>
                                <w:iCs/>
                                <w:sz w:val="20"/>
                              </w:rPr>
                            </w:pPr>
                          </w:p>
                          <w:p w14:paraId="0CF607D5" w14:textId="77777777" w:rsidR="004B1189" w:rsidRPr="00CC0478" w:rsidRDefault="004B1189" w:rsidP="00D47994">
                            <w:pPr>
                              <w:ind w:firstLine="0"/>
                            </w:pPr>
                          </w:p>
                          <w:p w14:paraId="55971D31" w14:textId="77777777" w:rsidR="004B1189" w:rsidRPr="00CC0478" w:rsidRDefault="004B1189" w:rsidP="000B5018">
                            <w:pPr>
                              <w:rPr>
                                <w:sz w:val="26"/>
                                <w:szCs w:val="26"/>
                              </w:rPr>
                            </w:pPr>
                          </w:p>
                          <w:p w14:paraId="2147BE17" w14:textId="77777777" w:rsidR="004B1189" w:rsidRPr="00CC0478" w:rsidRDefault="004B1189" w:rsidP="000B5018">
                            <w:pPr>
                              <w:rPr>
                                <w:i/>
                                <w:iCs/>
                                <w:sz w:val="20"/>
                              </w:rPr>
                            </w:pPr>
                            <w:r w:rsidRPr="00CC0478">
                              <w:rPr>
                                <w:b/>
                                <w:bCs/>
                                <w:szCs w:val="28"/>
                              </w:rPr>
                              <w:t>Supervisor:</w:t>
                            </w:r>
                            <w:r>
                              <w:rPr>
                                <w:b/>
                                <w:bCs/>
                                <w:szCs w:val="28"/>
                              </w:rPr>
                              <w:t xml:space="preserve"> </w:t>
                            </w:r>
                            <w:r>
                              <w:rPr>
                                <w:b/>
                                <w:bCs/>
                                <w:sz w:val="28"/>
                                <w:szCs w:val="28"/>
                                <w:lang w:val="vi-VN"/>
                              </w:rPr>
                              <w:t>Assoc.</w:t>
                            </w:r>
                            <w:r w:rsidRPr="00936E5B">
                              <w:rPr>
                                <w:b/>
                                <w:bCs/>
                                <w:sz w:val="28"/>
                                <w:szCs w:val="28"/>
                              </w:rPr>
                              <w:t xml:space="preserve"> </w:t>
                            </w:r>
                            <w:r w:rsidRPr="00936E5B">
                              <w:rPr>
                                <w:b/>
                                <w:bCs/>
                                <w:sz w:val="28"/>
                                <w:szCs w:val="28"/>
                                <w:lang w:val="vi-VN"/>
                              </w:rPr>
                              <w:t>P</w:t>
                            </w:r>
                            <w:r>
                              <w:rPr>
                                <w:b/>
                                <w:bCs/>
                                <w:sz w:val="28"/>
                                <w:szCs w:val="28"/>
                                <w:lang w:val="vi-VN"/>
                              </w:rPr>
                              <w:t>rof.</w:t>
                            </w:r>
                            <w:r w:rsidRPr="00936E5B">
                              <w:rPr>
                                <w:b/>
                                <w:bCs/>
                                <w:sz w:val="28"/>
                                <w:szCs w:val="28"/>
                              </w:rPr>
                              <w:t xml:space="preserve"> </w:t>
                            </w:r>
                            <w:r w:rsidRPr="00936E5B">
                              <w:rPr>
                                <w:b/>
                                <w:bCs/>
                                <w:sz w:val="28"/>
                                <w:szCs w:val="28"/>
                                <w:lang w:val="vi-VN"/>
                              </w:rPr>
                              <w:t>D</w:t>
                            </w:r>
                            <w:r w:rsidRPr="00936E5B">
                              <w:rPr>
                                <w:b/>
                                <w:bCs/>
                                <w:sz w:val="28"/>
                                <w:szCs w:val="28"/>
                              </w:rPr>
                              <w:t>r.</w:t>
                            </w:r>
                            <w:r>
                              <w:rPr>
                                <w:b/>
                                <w:bCs/>
                                <w:sz w:val="28"/>
                                <w:szCs w:val="28"/>
                                <w:lang w:val="vi-VN"/>
                              </w:rPr>
                              <w:t xml:space="preserve"> Truong Anh Hoang</w:t>
                            </w:r>
                          </w:p>
                          <w:p w14:paraId="5854314D" w14:textId="77777777" w:rsidR="004B1189" w:rsidRPr="00CC0478" w:rsidRDefault="004B1189" w:rsidP="000B5018">
                            <w:pPr>
                              <w:rPr>
                                <w:i/>
                                <w:iCs/>
                                <w:sz w:val="20"/>
                              </w:rPr>
                            </w:pPr>
                            <w:r w:rsidRPr="00CC0478">
                              <w:rPr>
                                <w:b/>
                                <w:bCs/>
                                <w:szCs w:val="28"/>
                              </w:rPr>
                              <w:t>Co</w:t>
                            </w:r>
                            <w:r w:rsidRPr="00CC0478">
                              <w:rPr>
                                <w:bCs/>
                                <w:szCs w:val="28"/>
                              </w:rPr>
                              <w:t>-</w:t>
                            </w:r>
                            <w:r w:rsidRPr="00CC0478">
                              <w:rPr>
                                <w:b/>
                                <w:bCs/>
                                <w:szCs w:val="28"/>
                              </w:rPr>
                              <w:t>Supervisor:</w:t>
                            </w:r>
                            <w:r>
                              <w:rPr>
                                <w:b/>
                                <w:bCs/>
                                <w:szCs w:val="28"/>
                              </w:rPr>
                              <w:t xml:space="preserve"> </w:t>
                            </w:r>
                            <w:r>
                              <w:rPr>
                                <w:b/>
                                <w:sz w:val="28"/>
                                <w:szCs w:val="28"/>
                                <w:lang w:val="vi-VN"/>
                              </w:rPr>
                              <w:t>Dr. Dang Duc Hanh</w:t>
                            </w:r>
                          </w:p>
                          <w:p w14:paraId="30F4329C" w14:textId="77777777" w:rsidR="004B1189" w:rsidRPr="00CC0478" w:rsidRDefault="004B1189" w:rsidP="000B5018"/>
                          <w:p w14:paraId="23466A22" w14:textId="77777777" w:rsidR="004B1189" w:rsidRPr="00CC0478" w:rsidRDefault="004B1189" w:rsidP="000B5018">
                            <w:pPr>
                              <w:rPr>
                                <w:sz w:val="26"/>
                                <w:szCs w:val="26"/>
                              </w:rPr>
                            </w:pPr>
                          </w:p>
                          <w:p w14:paraId="5F625D90" w14:textId="77777777" w:rsidR="004B1189" w:rsidRPr="00CC0478" w:rsidRDefault="004B1189" w:rsidP="000B5018">
                            <w:pPr>
                              <w:jc w:val="center"/>
                            </w:pPr>
                          </w:p>
                          <w:p w14:paraId="5BAC3487" w14:textId="77777777" w:rsidR="004B1189" w:rsidRPr="00CC0478" w:rsidRDefault="004B1189" w:rsidP="000B5018">
                            <w:pPr>
                              <w:jc w:val="center"/>
                            </w:pPr>
                          </w:p>
                          <w:p w14:paraId="7868095D" w14:textId="77777777" w:rsidR="004B1189" w:rsidRPr="00CC0478" w:rsidRDefault="004B1189" w:rsidP="000B5018">
                            <w:pPr>
                              <w:jc w:val="center"/>
                            </w:pPr>
                          </w:p>
                          <w:p w14:paraId="4A3C2B52" w14:textId="77777777" w:rsidR="004B1189" w:rsidRPr="00CC0478" w:rsidRDefault="004B1189" w:rsidP="000B5018">
                            <w:pPr>
                              <w:jc w:val="center"/>
                            </w:pPr>
                          </w:p>
                          <w:p w14:paraId="0156D06B" w14:textId="77777777" w:rsidR="004B1189" w:rsidRPr="00CC0478" w:rsidRDefault="004B1189" w:rsidP="000B5018">
                            <w:pPr>
                              <w:jc w:val="center"/>
                            </w:pPr>
                          </w:p>
                          <w:p w14:paraId="7A86545C" w14:textId="77777777" w:rsidR="004B1189" w:rsidRPr="00CC0478" w:rsidRDefault="004B1189" w:rsidP="000B5018">
                            <w:pPr>
                              <w:pStyle w:val="Heading2"/>
                              <w:numPr>
                                <w:ilvl w:val="1"/>
                                <w:numId w:val="0"/>
                              </w:numPr>
                              <w:jc w:val="center"/>
                            </w:pPr>
                          </w:p>
                          <w:p w14:paraId="0E5F562C" w14:textId="77777777" w:rsidR="004B1189" w:rsidRPr="00A53EC5" w:rsidRDefault="004B1189" w:rsidP="00A53EC5">
                            <w:pPr>
                              <w:jc w:val="center"/>
                              <w:rPr>
                                <w:b/>
                                <w:bCs/>
                              </w:rPr>
                            </w:pPr>
                            <w:r w:rsidRPr="00A53EC5">
                              <w:rPr>
                                <w:b/>
                              </w:rPr>
                              <w:t>HA NOI - 2016</w:t>
                            </w:r>
                          </w:p>
                          <w:p w14:paraId="7A7981AA" w14:textId="77777777" w:rsidR="004B1189" w:rsidRDefault="004B1189" w:rsidP="000B5018">
                            <w:pPr>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38A7C" id="Text Box 3" o:spid="_x0000_s1027" type="#_x0000_t202" style="position:absolute;margin-left:-15.9pt;margin-top:35.15pt;width:445.15pt;height:670.15pt;z-index:2516572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" strokeweight="5.05pt">
                <v:stroke linestyle="thickThin"/>
                <v:textbox inset="6.65pt,3.05pt,6.65pt,3.05pt">
                  <w:txbxContent>
                    <w:p w14:paraId="4395DD7A" w14:textId="77777777" w:rsidR="004B1189" w:rsidRPr="00CC0478" w:rsidRDefault="004B1189" w:rsidP="000B5018">
                      <w:pPr>
                        <w:spacing w:before="240"/>
                        <w:jc w:val="center"/>
                        <w:rPr>
                          <w:b/>
                          <w:bCs/>
                        </w:rPr>
                      </w:pPr>
                      <w:r w:rsidRPr="00CC0478">
                        <w:rPr>
                          <w:b/>
                          <w:bCs/>
                        </w:rPr>
                        <w:t>VIETNAM NATIONAL UNIVERSITY, HANOI</w:t>
                      </w:r>
                    </w:p>
                    <w:p w14:paraId="675E756C" w14:textId="77777777" w:rsidR="004B1189" w:rsidRPr="00CC0478" w:rsidRDefault="004B1189" w:rsidP="000B5018">
                      <w:pPr>
                        <w:jc w:val="center"/>
                        <w:rPr>
                          <w:b/>
                          <w:bCs/>
                        </w:rPr>
                      </w:pPr>
                      <w:r w:rsidRPr="00CC0478">
                        <w:rPr>
                          <w:b/>
                          <w:bCs/>
                        </w:rPr>
                        <w:t>UNIVERSITY OF ENGINEERING AND TECHNOLOGY</w:t>
                      </w:r>
                    </w:p>
                    <w:p w14:paraId="2DCBA3DA" w14:textId="77777777" w:rsidR="004B1189" w:rsidRPr="00CC0478" w:rsidRDefault="004B1189" w:rsidP="000B5018">
                      <w:pPr>
                        <w:jc w:val="center"/>
                        <w:rPr>
                          <w:i/>
                          <w:iCs/>
                          <w:sz w:val="22"/>
                        </w:rPr>
                      </w:pPr>
                      <w:r>
                        <w:rPr>
                          <w:i/>
                          <w:iCs/>
                          <w:sz w:val="20"/>
                        </w:rPr>
                        <w:t xml:space="preserve"> </w:t>
                      </w:r>
                      <w:r w:rsidRPr="00CC0478">
                        <w:rPr>
                          <w:i/>
                          <w:iCs/>
                          <w:sz w:val="22"/>
                        </w:rPr>
                        <w:t xml:space="preserve">    </w:t>
                      </w:r>
                    </w:p>
                    <w:p w14:paraId="7859A015" w14:textId="77777777" w:rsidR="004B1189" w:rsidRPr="00CC0478" w:rsidRDefault="004B1189" w:rsidP="004267A9">
                      <w:pPr>
                        <w:jc w:val="center"/>
                      </w:pPr>
                    </w:p>
                    <w:p w14:paraId="215F472F" w14:textId="77777777" w:rsidR="004B1189" w:rsidRPr="00464A51" w:rsidRDefault="004B1189" w:rsidP="004267A9">
                      <w:pPr>
                        <w:jc w:val="center"/>
                        <w:rPr>
                          <w:b/>
                          <w:sz w:val="28"/>
                          <w:szCs w:val="28"/>
                        </w:rPr>
                      </w:pPr>
                      <w:proofErr w:type="spellStart"/>
                      <w:r>
                        <w:rPr>
                          <w:b/>
                          <w:sz w:val="28"/>
                          <w:szCs w:val="28"/>
                        </w:rPr>
                        <w:t>Tr</w:t>
                      </w:r>
                      <w:proofErr w:type="spellEnd"/>
                      <w:r>
                        <w:rPr>
                          <w:b/>
                          <w:sz w:val="28"/>
                          <w:szCs w:val="28"/>
                          <w:lang w:val="vi-VN"/>
                        </w:rPr>
                        <w:t>ần Ngọc Linh</w:t>
                      </w:r>
                    </w:p>
                    <w:p w14:paraId="5F3A8BCC" w14:textId="77777777" w:rsidR="004B1189" w:rsidRPr="00CC0478" w:rsidRDefault="004B1189" w:rsidP="000B5018">
                      <w:pPr>
                        <w:jc w:val="center"/>
                        <w:rPr>
                          <w:i/>
                          <w:iCs/>
                          <w:sz w:val="20"/>
                        </w:rPr>
                      </w:pPr>
                    </w:p>
                    <w:p w14:paraId="6411F403" w14:textId="77777777" w:rsidR="004B1189" w:rsidRPr="00CC0478" w:rsidRDefault="004B1189" w:rsidP="000B5018">
                      <w:pPr>
                        <w:jc w:val="center"/>
                        <w:rPr>
                          <w:sz w:val="22"/>
                        </w:rPr>
                      </w:pPr>
                    </w:p>
                    <w:p w14:paraId="1FCB0E4E" w14:textId="77777777" w:rsidR="004B1189" w:rsidRPr="00CC0478" w:rsidRDefault="004B1189" w:rsidP="000B5018">
                      <w:pPr>
                        <w:spacing w:before="840"/>
                        <w:jc w:val="center"/>
                        <w:rPr>
                          <w:b/>
                          <w:bCs/>
                          <w:sz w:val="36"/>
                          <w:szCs w:val="36"/>
                        </w:rPr>
                      </w:pPr>
                      <w:r>
                        <w:rPr>
                          <w:b/>
                          <w:bCs/>
                          <w:sz w:val="36"/>
                          <w:szCs w:val="36"/>
                        </w:rPr>
                        <w:t>BUILDING REPORT MODULE FOR ELEMENTARY SCHOOL MANAGEMENT SYSTEM</w:t>
                      </w:r>
                    </w:p>
                    <w:p w14:paraId="4BF07970" w14:textId="77777777" w:rsidR="004B1189" w:rsidRPr="00CC0478" w:rsidRDefault="004B1189" w:rsidP="000B5018">
                      <w:pPr>
                        <w:jc w:val="center"/>
                        <w:rPr>
                          <w:i/>
                          <w:iCs/>
                          <w:sz w:val="20"/>
                        </w:rPr>
                      </w:pPr>
                    </w:p>
                    <w:p w14:paraId="636F92E1" w14:textId="77777777" w:rsidR="004B1189" w:rsidRPr="00CC0478" w:rsidRDefault="004B1189" w:rsidP="000B5018">
                      <w:pPr>
                        <w:jc w:val="center"/>
                        <w:rPr>
                          <w:i/>
                          <w:iCs/>
                          <w:sz w:val="22"/>
                        </w:rPr>
                      </w:pPr>
                    </w:p>
                    <w:p w14:paraId="4A62AFBC" w14:textId="77777777" w:rsidR="004B1189" w:rsidRPr="00CC0478" w:rsidRDefault="004B1189" w:rsidP="000B5018">
                      <w:pPr>
                        <w:jc w:val="center"/>
                        <w:rPr>
                          <w:i/>
                          <w:iCs/>
                          <w:sz w:val="22"/>
                        </w:rPr>
                      </w:pPr>
                    </w:p>
                    <w:p w14:paraId="46FC8BA6" w14:textId="77777777" w:rsidR="004B1189" w:rsidRPr="00CC0478" w:rsidRDefault="004B1189" w:rsidP="00D47994">
                      <w:pPr>
                        <w:ind w:firstLine="0"/>
                        <w:rPr>
                          <w:b/>
                          <w:bCs/>
                        </w:rPr>
                      </w:pPr>
                    </w:p>
                    <w:p w14:paraId="61863CAA" w14:textId="77777777" w:rsidR="004B1189" w:rsidRPr="00CC0478" w:rsidRDefault="004B1189" w:rsidP="000B5018">
                      <w:pPr>
                        <w:rPr>
                          <w:b/>
                          <w:bCs/>
                        </w:rPr>
                      </w:pPr>
                    </w:p>
                    <w:p w14:paraId="75D22C08" w14:textId="77777777" w:rsidR="004B1189" w:rsidRPr="00CC0478" w:rsidRDefault="004B1189" w:rsidP="000B5018">
                      <w:pPr>
                        <w:rPr>
                          <w:b/>
                          <w:bCs/>
                        </w:rPr>
                      </w:pPr>
                    </w:p>
                    <w:p w14:paraId="1AF02CCA" w14:textId="77777777" w:rsidR="004B1189" w:rsidRPr="00CC0478" w:rsidRDefault="004B1189" w:rsidP="000B5018">
                      <w:pPr>
                        <w:rPr>
                          <w:b/>
                          <w:bCs/>
                        </w:rPr>
                      </w:pPr>
                    </w:p>
                    <w:p w14:paraId="0AF2FADB" w14:textId="77777777" w:rsidR="004B1189" w:rsidRDefault="004B1189" w:rsidP="000B5018">
                      <w:pPr>
                        <w:rPr>
                          <w:i/>
                          <w:iCs/>
                          <w:sz w:val="20"/>
                        </w:rPr>
                      </w:pPr>
                      <w:r w:rsidRPr="00CC0478">
                        <w:rPr>
                          <w:b/>
                          <w:bCs/>
                          <w:szCs w:val="28"/>
                        </w:rPr>
                        <w:t>Major:</w:t>
                      </w:r>
                      <w:r>
                        <w:rPr>
                          <w:b/>
                          <w:bCs/>
                        </w:rPr>
                        <w:t xml:space="preserve"> Computer Science</w:t>
                      </w:r>
                    </w:p>
                    <w:p w14:paraId="268E6340" w14:textId="77777777" w:rsidR="004B1189" w:rsidRDefault="004B1189" w:rsidP="000B5018">
                      <w:pPr>
                        <w:rPr>
                          <w:i/>
                          <w:iCs/>
                          <w:sz w:val="20"/>
                        </w:rPr>
                      </w:pPr>
                    </w:p>
                    <w:p w14:paraId="3F8250DD" w14:textId="77777777" w:rsidR="004B1189" w:rsidRDefault="004B1189" w:rsidP="000B5018">
                      <w:pPr>
                        <w:rPr>
                          <w:i/>
                          <w:iCs/>
                          <w:sz w:val="20"/>
                        </w:rPr>
                      </w:pPr>
                    </w:p>
                    <w:p w14:paraId="0564F41F" w14:textId="77777777" w:rsidR="004B1189" w:rsidRPr="00CC0478" w:rsidRDefault="004B1189" w:rsidP="000B5018">
                      <w:pPr>
                        <w:rPr>
                          <w:i/>
                          <w:iCs/>
                          <w:sz w:val="20"/>
                        </w:rPr>
                      </w:pPr>
                    </w:p>
                    <w:p w14:paraId="0CF607D5" w14:textId="77777777" w:rsidR="004B1189" w:rsidRPr="00CC0478" w:rsidRDefault="004B1189" w:rsidP="00D47994">
                      <w:pPr>
                        <w:ind w:firstLine="0"/>
                      </w:pPr>
                    </w:p>
                    <w:p w14:paraId="55971D31" w14:textId="77777777" w:rsidR="004B1189" w:rsidRPr="00CC0478" w:rsidRDefault="004B1189" w:rsidP="000B5018">
                      <w:pPr>
                        <w:rPr>
                          <w:sz w:val="26"/>
                          <w:szCs w:val="26"/>
                        </w:rPr>
                      </w:pPr>
                    </w:p>
                    <w:p w14:paraId="2147BE17" w14:textId="77777777" w:rsidR="004B1189" w:rsidRPr="00CC0478" w:rsidRDefault="004B1189" w:rsidP="000B5018">
                      <w:pPr>
                        <w:rPr>
                          <w:i/>
                          <w:iCs/>
                          <w:sz w:val="20"/>
                        </w:rPr>
                      </w:pPr>
                      <w:r w:rsidRPr="00CC0478">
                        <w:rPr>
                          <w:b/>
                          <w:bCs/>
                          <w:szCs w:val="28"/>
                        </w:rPr>
                        <w:t>Supervisor:</w:t>
                      </w:r>
                      <w:r>
                        <w:rPr>
                          <w:b/>
                          <w:bCs/>
                          <w:szCs w:val="28"/>
                        </w:rPr>
                        <w:t xml:space="preserve"> </w:t>
                      </w:r>
                      <w:r>
                        <w:rPr>
                          <w:b/>
                          <w:bCs/>
                          <w:sz w:val="28"/>
                          <w:szCs w:val="28"/>
                          <w:lang w:val="vi-VN"/>
                        </w:rPr>
                        <w:t>Assoc.</w:t>
                      </w:r>
                      <w:r w:rsidRPr="00936E5B">
                        <w:rPr>
                          <w:b/>
                          <w:bCs/>
                          <w:sz w:val="28"/>
                          <w:szCs w:val="28"/>
                        </w:rPr>
                        <w:t xml:space="preserve"> </w:t>
                      </w:r>
                      <w:r w:rsidRPr="00936E5B">
                        <w:rPr>
                          <w:b/>
                          <w:bCs/>
                          <w:sz w:val="28"/>
                          <w:szCs w:val="28"/>
                          <w:lang w:val="vi-VN"/>
                        </w:rPr>
                        <w:t>P</w:t>
                      </w:r>
                      <w:r>
                        <w:rPr>
                          <w:b/>
                          <w:bCs/>
                          <w:sz w:val="28"/>
                          <w:szCs w:val="28"/>
                          <w:lang w:val="vi-VN"/>
                        </w:rPr>
                        <w:t>rof.</w:t>
                      </w:r>
                      <w:r w:rsidRPr="00936E5B">
                        <w:rPr>
                          <w:b/>
                          <w:bCs/>
                          <w:sz w:val="28"/>
                          <w:szCs w:val="28"/>
                        </w:rPr>
                        <w:t xml:space="preserve"> </w:t>
                      </w:r>
                      <w:r w:rsidRPr="00936E5B">
                        <w:rPr>
                          <w:b/>
                          <w:bCs/>
                          <w:sz w:val="28"/>
                          <w:szCs w:val="28"/>
                          <w:lang w:val="vi-VN"/>
                        </w:rPr>
                        <w:t>D</w:t>
                      </w:r>
                      <w:r w:rsidRPr="00936E5B">
                        <w:rPr>
                          <w:b/>
                          <w:bCs/>
                          <w:sz w:val="28"/>
                          <w:szCs w:val="28"/>
                        </w:rPr>
                        <w:t>r.</w:t>
                      </w:r>
                      <w:r>
                        <w:rPr>
                          <w:b/>
                          <w:bCs/>
                          <w:sz w:val="28"/>
                          <w:szCs w:val="28"/>
                          <w:lang w:val="vi-VN"/>
                        </w:rPr>
                        <w:t xml:space="preserve"> Truong Anh Hoang</w:t>
                      </w:r>
                    </w:p>
                    <w:p w14:paraId="5854314D" w14:textId="77777777" w:rsidR="004B1189" w:rsidRPr="00CC0478" w:rsidRDefault="004B1189" w:rsidP="000B5018">
                      <w:pPr>
                        <w:rPr>
                          <w:i/>
                          <w:iCs/>
                          <w:sz w:val="20"/>
                        </w:rPr>
                      </w:pPr>
                      <w:r w:rsidRPr="00CC0478">
                        <w:rPr>
                          <w:b/>
                          <w:bCs/>
                          <w:szCs w:val="28"/>
                        </w:rPr>
                        <w:t>Co</w:t>
                      </w:r>
                      <w:r w:rsidRPr="00CC0478">
                        <w:rPr>
                          <w:bCs/>
                          <w:szCs w:val="28"/>
                        </w:rPr>
                        <w:t>-</w:t>
                      </w:r>
                      <w:r w:rsidRPr="00CC0478">
                        <w:rPr>
                          <w:b/>
                          <w:bCs/>
                          <w:szCs w:val="28"/>
                        </w:rPr>
                        <w:t>Supervisor:</w:t>
                      </w:r>
                      <w:r>
                        <w:rPr>
                          <w:b/>
                          <w:bCs/>
                          <w:szCs w:val="28"/>
                        </w:rPr>
                        <w:t xml:space="preserve"> </w:t>
                      </w:r>
                      <w:r>
                        <w:rPr>
                          <w:b/>
                          <w:sz w:val="28"/>
                          <w:szCs w:val="28"/>
                          <w:lang w:val="vi-VN"/>
                        </w:rPr>
                        <w:t>Dr. Dang Duc Hanh</w:t>
                      </w:r>
                    </w:p>
                    <w:p w14:paraId="30F4329C" w14:textId="77777777" w:rsidR="004B1189" w:rsidRPr="00CC0478" w:rsidRDefault="004B1189" w:rsidP="000B5018"/>
                    <w:p w14:paraId="23466A22" w14:textId="77777777" w:rsidR="004B1189" w:rsidRPr="00CC0478" w:rsidRDefault="004B1189" w:rsidP="000B5018">
                      <w:pPr>
                        <w:rPr>
                          <w:sz w:val="26"/>
                          <w:szCs w:val="26"/>
                        </w:rPr>
                      </w:pPr>
                    </w:p>
                    <w:p w14:paraId="5F625D90" w14:textId="77777777" w:rsidR="004B1189" w:rsidRPr="00CC0478" w:rsidRDefault="004B1189" w:rsidP="000B5018">
                      <w:pPr>
                        <w:jc w:val="center"/>
                      </w:pPr>
                    </w:p>
                    <w:p w14:paraId="5BAC3487" w14:textId="77777777" w:rsidR="004B1189" w:rsidRPr="00CC0478" w:rsidRDefault="004B1189" w:rsidP="000B5018">
                      <w:pPr>
                        <w:jc w:val="center"/>
                      </w:pPr>
                    </w:p>
                    <w:p w14:paraId="7868095D" w14:textId="77777777" w:rsidR="004B1189" w:rsidRPr="00CC0478" w:rsidRDefault="004B1189" w:rsidP="000B5018">
                      <w:pPr>
                        <w:jc w:val="center"/>
                      </w:pPr>
                    </w:p>
                    <w:p w14:paraId="4A3C2B52" w14:textId="77777777" w:rsidR="004B1189" w:rsidRPr="00CC0478" w:rsidRDefault="004B1189" w:rsidP="000B5018">
                      <w:pPr>
                        <w:jc w:val="center"/>
                      </w:pPr>
                    </w:p>
                    <w:p w14:paraId="0156D06B" w14:textId="77777777" w:rsidR="004B1189" w:rsidRPr="00CC0478" w:rsidRDefault="004B1189" w:rsidP="000B5018">
                      <w:pPr>
                        <w:jc w:val="center"/>
                      </w:pPr>
                    </w:p>
                    <w:p w14:paraId="7A86545C" w14:textId="77777777" w:rsidR="004B1189" w:rsidRPr="00CC0478" w:rsidRDefault="004B1189" w:rsidP="000B5018">
                      <w:pPr>
                        <w:pStyle w:val="Heading2"/>
                        <w:numPr>
                          <w:ilvl w:val="1"/>
                          <w:numId w:val="0"/>
                        </w:numPr>
                        <w:jc w:val="center"/>
                      </w:pPr>
                    </w:p>
                    <w:p w14:paraId="0E5F562C" w14:textId="77777777" w:rsidR="004B1189" w:rsidRPr="00A53EC5" w:rsidRDefault="004B1189" w:rsidP="00A53EC5">
                      <w:pPr>
                        <w:jc w:val="center"/>
                        <w:rPr>
                          <w:b/>
                          <w:bCs/>
                        </w:rPr>
                      </w:pPr>
                      <w:r w:rsidRPr="00A53EC5">
                        <w:rPr>
                          <w:b/>
                        </w:rPr>
                        <w:t>HA NOI - 2016</w:t>
                      </w:r>
                    </w:p>
                    <w:p w14:paraId="7A7981AA" w14:textId="77777777" w:rsidR="004B1189" w:rsidRDefault="004B1189" w:rsidP="000B5018">
                      <w:pPr>
                        <w:jc w:val="center"/>
                        <w:rPr>
                          <w:i/>
                          <w:iCs/>
                          <w:sz w:val="20"/>
                        </w:rPr>
                      </w:pPr>
                    </w:p>
                  </w:txbxContent>
                </v:textbox>
              </v:shape>
            </w:pict>
          </mc:Fallback>
        </mc:AlternateContent>
      </w:r>
      <w:r w:rsidR="008C4FB8">
        <w:rPr>
          <w:sz w:val="26"/>
          <w:szCs w:val="26"/>
        </w:rPr>
        <w:t xml:space="preserve"> </w:t>
      </w:r>
    </w:p>
    <w:p w14:paraId="48F5F19E" w14:textId="77777777" w:rsidR="008C4FB8" w:rsidRPr="007869AB" w:rsidRDefault="008C4FB8" w:rsidP="00AB383A">
      <w:pPr>
        <w:pStyle w:val="Title"/>
      </w:pPr>
      <w:r>
        <w:br w:type="page"/>
      </w:r>
    </w:p>
    <w:p w14:paraId="1E4312E4" w14:textId="77777777" w:rsidR="008C4FB8" w:rsidRPr="007869AB" w:rsidRDefault="008C4FB8" w:rsidP="00AB383A">
      <w:pPr>
        <w:pStyle w:val="Title"/>
      </w:pPr>
    </w:p>
    <w:p w14:paraId="0E387C2A" w14:textId="77777777" w:rsidR="008C4FB8" w:rsidRPr="007869AB" w:rsidRDefault="008C4FB8" w:rsidP="006C5D83">
      <w:pPr>
        <w:ind w:firstLine="0"/>
        <w:jc w:val="center"/>
        <w:rPr>
          <w:b/>
          <w:sz w:val="32"/>
        </w:rPr>
      </w:pPr>
      <w:r w:rsidRPr="007869AB">
        <w:rPr>
          <w:b/>
          <w:sz w:val="32"/>
        </w:rPr>
        <w:t>AUTHORSHIP</w:t>
      </w:r>
    </w:p>
    <w:p w14:paraId="280007BD" w14:textId="77777777" w:rsidR="008C4FB8" w:rsidRPr="007869AB" w:rsidRDefault="008C4FB8" w:rsidP="00AB383A"/>
    <w:p w14:paraId="2435A525" w14:textId="77777777" w:rsidR="008C4FB8" w:rsidRPr="007869AB" w:rsidRDefault="008C4FB8" w:rsidP="00AB383A">
      <w:pPr>
        <w:pStyle w:val="BodyText"/>
        <w:rPr>
          <w:i/>
        </w:rPr>
      </w:pPr>
      <w:r w:rsidRPr="007869AB">
        <w:rPr>
          <w:i/>
        </w:rPr>
        <w:t>“I hereby declare that the work contained in this thesis is of my own and has not been previously submitted for a degree or diploma at this or any other higher education institution. To the best of my knowledge and belief, the thesis contains no materials previously published or written by another person except where due reference or acknowledgement is made.”</w:t>
      </w:r>
    </w:p>
    <w:p w14:paraId="390D3ADC" w14:textId="77777777" w:rsidR="008C4FB8" w:rsidRPr="007869AB" w:rsidRDefault="008C4FB8" w:rsidP="00AB383A">
      <w:pPr>
        <w:pStyle w:val="BodyText"/>
      </w:pPr>
    </w:p>
    <w:p w14:paraId="4B97C929" w14:textId="77777777" w:rsidR="008C4FB8" w:rsidRPr="007869AB" w:rsidRDefault="008C4FB8" w:rsidP="00AB383A">
      <w:pPr>
        <w:pStyle w:val="BodyText"/>
      </w:pPr>
      <w:r w:rsidRPr="007869AB">
        <w:t>Signature:………………………………………………</w:t>
      </w:r>
    </w:p>
    <w:p w14:paraId="190D0F6D" w14:textId="77777777" w:rsidR="008C4FB8" w:rsidRPr="007869AB" w:rsidRDefault="008C4FB8" w:rsidP="00AB383A">
      <w:pPr>
        <w:pStyle w:val="BodyText"/>
        <w:jc w:val="center"/>
      </w:pPr>
    </w:p>
    <w:p w14:paraId="251580CC" w14:textId="77777777" w:rsidR="008C4FB8" w:rsidRPr="007869AB" w:rsidRDefault="008C4FB8" w:rsidP="00AB383A">
      <w:pPr>
        <w:tabs>
          <w:tab w:val="left" w:pos="1535"/>
        </w:tabs>
        <w:ind w:firstLine="0"/>
      </w:pPr>
    </w:p>
    <w:p w14:paraId="44FACE6D" w14:textId="77777777" w:rsidR="008C4FB8" w:rsidRPr="007869AB" w:rsidRDefault="008C4FB8">
      <w:pPr>
        <w:spacing w:line="276" w:lineRule="auto"/>
        <w:ind w:firstLine="0"/>
      </w:pPr>
      <w:r w:rsidRPr="007869AB">
        <w:br w:type="page"/>
      </w:r>
    </w:p>
    <w:p w14:paraId="64CE0DE7" w14:textId="77777777" w:rsidR="008C4FB8" w:rsidRPr="007869AB" w:rsidRDefault="008C4FB8" w:rsidP="00B221AC">
      <w:pPr>
        <w:ind w:firstLine="0"/>
        <w:jc w:val="center"/>
        <w:rPr>
          <w:b/>
          <w:sz w:val="32"/>
        </w:rPr>
      </w:pPr>
    </w:p>
    <w:p w14:paraId="4FF83CBF" w14:textId="77777777" w:rsidR="008C4FB8" w:rsidRPr="007869AB" w:rsidRDefault="008C4FB8" w:rsidP="00B221AC">
      <w:pPr>
        <w:ind w:firstLine="0"/>
        <w:jc w:val="center"/>
        <w:rPr>
          <w:b/>
          <w:sz w:val="32"/>
        </w:rPr>
      </w:pPr>
      <w:r w:rsidRPr="007869AB">
        <w:rPr>
          <w:b/>
          <w:sz w:val="32"/>
        </w:rPr>
        <w:t>SUPERVISOR’S APPROVAL</w:t>
      </w:r>
    </w:p>
    <w:p w14:paraId="013F3F76" w14:textId="77777777" w:rsidR="008C4FB8" w:rsidRPr="007869AB" w:rsidRDefault="008C4FB8" w:rsidP="00AB383A"/>
    <w:p w14:paraId="72723DB3" w14:textId="77777777" w:rsidR="008C4FB8" w:rsidRPr="007869AB" w:rsidRDefault="008C4FB8" w:rsidP="00AB383A">
      <w:pPr>
        <w:pStyle w:val="BodyText"/>
        <w:rPr>
          <w:i/>
        </w:rPr>
      </w:pPr>
      <w:r w:rsidRPr="007869AB">
        <w:rPr>
          <w:i/>
        </w:rPr>
        <w:t xml:space="preserve">“I hereby approve that the thesis in its current form is ready for committee examination as a requirement for the Bachelor of </w:t>
      </w:r>
      <w:r>
        <w:rPr>
          <w:i/>
        </w:rPr>
        <w:t>Computer Science</w:t>
      </w:r>
      <w:r w:rsidRPr="007869AB">
        <w:rPr>
          <w:i/>
        </w:rPr>
        <w:t xml:space="preserve"> degree at the University of Engineering and Technology.”</w:t>
      </w:r>
    </w:p>
    <w:p w14:paraId="23B5DFD6" w14:textId="77777777" w:rsidR="008C4FB8" w:rsidRPr="007869AB" w:rsidRDefault="008C4FB8" w:rsidP="00AB383A">
      <w:pPr>
        <w:pStyle w:val="BodyText"/>
      </w:pPr>
    </w:p>
    <w:p w14:paraId="1358D1A9" w14:textId="77777777" w:rsidR="008C4FB8" w:rsidRPr="007869AB" w:rsidRDefault="008C4FB8" w:rsidP="00B221AC">
      <w:pPr>
        <w:pStyle w:val="BodyText"/>
      </w:pPr>
      <w:r w:rsidRPr="007869AB">
        <w:t>Signature:………………………………………………</w:t>
      </w:r>
    </w:p>
    <w:p w14:paraId="51700DB8" w14:textId="77777777" w:rsidR="008C4FB8" w:rsidRPr="007869AB" w:rsidRDefault="008C4FB8" w:rsidP="00AB383A">
      <w:pPr>
        <w:ind w:firstLine="0"/>
      </w:pPr>
    </w:p>
    <w:p w14:paraId="52CB3711" w14:textId="77777777" w:rsidR="008C4FB8" w:rsidRPr="007869AB" w:rsidRDefault="008C4FB8" w:rsidP="00AB383A">
      <w:pPr>
        <w:ind w:firstLine="0"/>
        <w:sectPr w:rsidR="008C4FB8" w:rsidRPr="007869AB" w:rsidSect="002F036D">
          <w:footerReference w:type="first" r:id="rId12"/>
          <w:pgSz w:w="12240" w:h="15840"/>
          <w:pgMar w:top="709" w:right="1440" w:bottom="1440" w:left="2160" w:header="720" w:footer="720" w:gutter="0"/>
          <w:pgNumType w:fmt="lowerRoman" w:start="1"/>
          <w:cols w:space="720"/>
          <w:titlePg/>
          <w:docGrid w:linePitch="360"/>
        </w:sectPr>
      </w:pPr>
    </w:p>
    <w:p w14:paraId="590C5E3E" w14:textId="77777777" w:rsidR="008C4FB8" w:rsidRDefault="008C4FB8" w:rsidP="00B221AC">
      <w:pPr>
        <w:ind w:firstLine="0"/>
        <w:jc w:val="center"/>
        <w:rPr>
          <w:b/>
          <w:sz w:val="32"/>
        </w:rPr>
      </w:pPr>
      <w:r w:rsidRPr="007869AB">
        <w:rPr>
          <w:b/>
          <w:sz w:val="32"/>
        </w:rPr>
        <w:lastRenderedPageBreak/>
        <w:t>ACKNOWLEDGEMENT</w:t>
      </w:r>
    </w:p>
    <w:p w14:paraId="4A884CE9" w14:textId="77777777" w:rsidR="008C4FB8" w:rsidRDefault="008C4FB8" w:rsidP="00EA3F8D">
      <w:pPr>
        <w:ind w:firstLine="0"/>
        <w:rPr>
          <w:b/>
          <w:sz w:val="32"/>
        </w:rPr>
      </w:pPr>
    </w:p>
    <w:p w14:paraId="69FB5F0F" w14:textId="77777777" w:rsidR="008C4FB8" w:rsidRPr="007869AB" w:rsidRDefault="008C4FB8" w:rsidP="00B221AC">
      <w:pPr>
        <w:ind w:firstLine="0"/>
        <w:jc w:val="center"/>
        <w:rPr>
          <w:b/>
          <w:sz w:val="32"/>
        </w:rPr>
      </w:pPr>
    </w:p>
    <w:p w14:paraId="6B7AA92C" w14:textId="77777777" w:rsidR="00A82A55" w:rsidRDefault="004A1A55" w:rsidP="00A4045E">
      <w:pPr>
        <w:pStyle w:val="BodyParagraph"/>
      </w:pPr>
      <w:r>
        <w:t>I would like to acknowledge the following people for their support and assistance in my final thesis.</w:t>
      </w:r>
    </w:p>
    <w:p w14:paraId="5BB8FE4F" w14:textId="77777777" w:rsidR="004A1A55" w:rsidRDefault="004A1A55" w:rsidP="00A4045E">
      <w:pPr>
        <w:pStyle w:val="BodyParagraph"/>
      </w:pPr>
      <w:r>
        <w:t>First of all, I would like to give a special thankfulness to my supervisor</w:t>
      </w:r>
      <w:r w:rsidR="004267A9">
        <w:t>s</w:t>
      </w:r>
      <w:r>
        <w:t>, Associate Professor Truong Anh Hoang</w:t>
      </w:r>
      <w:r w:rsidR="004267A9">
        <w:t xml:space="preserve"> and</w:t>
      </w:r>
      <w:r w:rsidR="00DB22BD">
        <w:t xml:space="preserve"> Doctor Dang Duc Hanh</w:t>
      </w:r>
      <w:r>
        <w:t>, Department of Software and Engineering, Faculty of Information Technology, University of Engineering and Technology, for giving me the instructions and explanation of several problems I have faced related to this thesis. I could n</w:t>
      </w:r>
      <w:r w:rsidR="00BE1F55">
        <w:t xml:space="preserve">ot complete my thesis without </w:t>
      </w:r>
      <w:r>
        <w:t>dozen</w:t>
      </w:r>
      <w:r w:rsidR="00526A89">
        <w:t>s</w:t>
      </w:r>
      <w:r>
        <w:t xml:space="preserve"> of helpful advices from him in weekly meetings and via emails. </w:t>
      </w:r>
      <w:r w:rsidR="002B0D72">
        <w:t xml:space="preserve">They </w:t>
      </w:r>
      <w:r w:rsidR="004E1903">
        <w:t>teaches me how</w:t>
      </w:r>
      <w:r w:rsidR="00BE1F55">
        <w:t xml:space="preserve"> to </w:t>
      </w:r>
      <w:r w:rsidR="00C3775F">
        <w:t>put my best effort to solve</w:t>
      </w:r>
      <w:r w:rsidR="004E1903">
        <w:t xml:space="preserve"> problems by </w:t>
      </w:r>
      <w:r w:rsidR="00C3775F">
        <w:t>myself</w:t>
      </w:r>
      <w:r w:rsidR="00194FDA">
        <w:t xml:space="preserve">. Throughout a year I </w:t>
      </w:r>
      <w:r w:rsidR="00194FDA">
        <w:rPr>
          <w:lang w:val="vi-VN"/>
        </w:rPr>
        <w:t xml:space="preserve">have learnt so much from </w:t>
      </w:r>
      <w:r w:rsidR="002B0D72">
        <w:rPr>
          <w:lang w:val="vi-VN"/>
        </w:rPr>
        <w:t>them</w:t>
      </w:r>
      <w:r w:rsidR="00194FDA">
        <w:rPr>
          <w:lang w:val="vi-VN"/>
        </w:rPr>
        <w:t xml:space="preserve">, both the academic </w:t>
      </w:r>
      <w:r w:rsidR="00BE1F55">
        <w:t>work</w:t>
      </w:r>
      <w:r w:rsidR="00194FDA">
        <w:t xml:space="preserve"> and the proper lifestyles as well.</w:t>
      </w:r>
    </w:p>
    <w:p w14:paraId="63010A51" w14:textId="77777777" w:rsidR="00194FDA" w:rsidRDefault="00AC17BD" w:rsidP="00A4045E">
      <w:pPr>
        <w:pStyle w:val="BodyParagraph"/>
        <w:rPr>
          <w:lang w:val="vi-VN"/>
        </w:rPr>
      </w:pPr>
      <w:r>
        <w:rPr>
          <w:lang w:val="vi-VN"/>
        </w:rPr>
        <w:t xml:space="preserve">I </w:t>
      </w:r>
      <w:r w:rsidR="000F295A">
        <w:rPr>
          <w:lang w:val="vi-VN"/>
        </w:rPr>
        <w:t xml:space="preserve">would like to </w:t>
      </w:r>
      <w:r w:rsidR="00C3775F">
        <w:rPr>
          <w:lang w:val="vi-VN"/>
        </w:rPr>
        <w:t>thank</w:t>
      </w:r>
      <w:r w:rsidR="00B94EB0">
        <w:rPr>
          <w:lang w:val="vi-VN"/>
        </w:rPr>
        <w:t xml:space="preserve"> my teammates, </w:t>
      </w:r>
      <w:r>
        <w:rPr>
          <w:lang w:val="vi-VN"/>
        </w:rPr>
        <w:t>Nguyen Hong</w:t>
      </w:r>
      <w:r w:rsidR="00B94EB0">
        <w:rPr>
          <w:lang w:val="vi-VN"/>
        </w:rPr>
        <w:t xml:space="preserve"> Son, </w:t>
      </w:r>
      <w:r>
        <w:rPr>
          <w:lang w:val="vi-VN"/>
        </w:rPr>
        <w:t>Tr</w:t>
      </w:r>
      <w:r w:rsidR="00C3775F">
        <w:rPr>
          <w:lang w:val="vi-VN"/>
        </w:rPr>
        <w:t xml:space="preserve">an Van </w:t>
      </w:r>
      <w:r w:rsidR="00B94EB0">
        <w:rPr>
          <w:lang w:val="vi-VN"/>
        </w:rPr>
        <w:t xml:space="preserve">Tuan and </w:t>
      </w:r>
      <w:r w:rsidR="00C3775F">
        <w:rPr>
          <w:lang w:val="vi-VN"/>
        </w:rPr>
        <w:t xml:space="preserve">Nguyen Thi </w:t>
      </w:r>
      <w:r w:rsidR="00B94EB0">
        <w:rPr>
          <w:lang w:val="vi-VN"/>
        </w:rPr>
        <w:t xml:space="preserve">Thuy </w:t>
      </w:r>
      <w:r w:rsidR="00C3775F">
        <w:rPr>
          <w:lang w:val="vi-VN"/>
        </w:rPr>
        <w:t xml:space="preserve">for </w:t>
      </w:r>
      <w:r w:rsidR="000F295A">
        <w:rPr>
          <w:lang w:val="vi-VN"/>
        </w:rPr>
        <w:t>their support as well as collaboration, i worked in a friendly and efficient enviroment.</w:t>
      </w:r>
    </w:p>
    <w:p w14:paraId="39F5BBAA" w14:textId="77777777" w:rsidR="00FB061C" w:rsidRDefault="00B14004" w:rsidP="00A4045E">
      <w:pPr>
        <w:pStyle w:val="BodyParagraph"/>
      </w:pPr>
      <w:r>
        <w:rPr>
          <w:lang w:val="vi-VN"/>
        </w:rPr>
        <w:t>I greatly appreciate Sao Khue company</w:t>
      </w:r>
      <w:r>
        <w:t xml:space="preserve">. </w:t>
      </w:r>
      <w:r w:rsidR="000F295A">
        <w:t>Thanks to</w:t>
      </w:r>
      <w:r w:rsidR="00C3775F">
        <w:t xml:space="preserve"> </w:t>
      </w:r>
      <w:r>
        <w:t>Sao Khue company, especially</w:t>
      </w:r>
      <w:r w:rsidR="000F295A">
        <w:t xml:space="preserve"> Mr. Nguyen, this</w:t>
      </w:r>
      <w:r w:rsidR="000F295A">
        <w:rPr>
          <w:lang w:val="vi-VN"/>
        </w:rPr>
        <w:t xml:space="preserve"> thesis has the opportunity to be deployed in the actual enviroment. This is</w:t>
      </w:r>
      <w:r w:rsidR="000F295A">
        <w:t xml:space="preserve"> one of my main motivation to conduct this application. I choose this moment to acknowledge his contribution gratefull</w:t>
      </w:r>
      <w:r w:rsidR="00822F54">
        <w:t>y</w:t>
      </w:r>
      <w:r w:rsidR="00FB061C">
        <w:t>.</w:t>
      </w:r>
    </w:p>
    <w:p w14:paraId="232D345D" w14:textId="77777777" w:rsidR="00817366" w:rsidRDefault="00817366" w:rsidP="00A4045E">
      <w:pPr>
        <w:pStyle w:val="BodyParagraph"/>
      </w:pPr>
      <w:r>
        <w:t>Last but not least I want to thank my family and friends for their supportive role on background, despite all the long days and nights I have spent with my studies.</w:t>
      </w:r>
    </w:p>
    <w:p w14:paraId="183E91D4" w14:textId="77777777" w:rsidR="00EA3F8D" w:rsidRDefault="00EA3F8D" w:rsidP="00A4045E">
      <w:pPr>
        <w:pStyle w:val="BodyParagraph"/>
      </w:pPr>
    </w:p>
    <w:p w14:paraId="336D34C7" w14:textId="77777777" w:rsidR="00822F54" w:rsidRDefault="00822F54" w:rsidP="00EA3F8D">
      <w:pPr>
        <w:pStyle w:val="BodyParagraph"/>
        <w:jc w:val="right"/>
      </w:pPr>
      <w:r>
        <w:t>Ha Noi, April 2016</w:t>
      </w:r>
    </w:p>
    <w:p w14:paraId="7F8E8A0F" w14:textId="77777777" w:rsidR="00EA3F8D" w:rsidRPr="00EA3F8D" w:rsidRDefault="00822F54" w:rsidP="00EA3F8D">
      <w:pPr>
        <w:pStyle w:val="BodyParagraph"/>
        <w:jc w:val="right"/>
        <w:rPr>
          <w:b/>
        </w:rPr>
      </w:pPr>
      <w:r w:rsidRPr="00EA3F8D">
        <w:rPr>
          <w:b/>
        </w:rPr>
        <w:t>Tran Ngoc Linh</w:t>
      </w:r>
    </w:p>
    <w:p w14:paraId="1A536480" w14:textId="77777777" w:rsidR="008C4FB8" w:rsidRDefault="008C4FB8" w:rsidP="00DC4EC1">
      <w:pPr>
        <w:pStyle w:val="BodyText"/>
        <w:jc w:val="center"/>
        <w:rPr>
          <w:b/>
          <w:sz w:val="32"/>
        </w:rPr>
      </w:pPr>
      <w:r w:rsidRPr="00EA3F8D">
        <w:br w:type="page"/>
      </w:r>
      <w:r w:rsidRPr="007869AB">
        <w:rPr>
          <w:b/>
          <w:sz w:val="32"/>
        </w:rPr>
        <w:lastRenderedPageBreak/>
        <w:t>ABSTRACT</w:t>
      </w:r>
    </w:p>
    <w:p w14:paraId="0C435081" w14:textId="77777777" w:rsidR="00852C4F" w:rsidRPr="00F471C5" w:rsidRDefault="001B3576" w:rsidP="00EA3F8D">
      <w:pPr>
        <w:pStyle w:val="BodyParagraph"/>
      </w:pPr>
      <w:r>
        <w:t>In this thesis, I</w:t>
      </w:r>
      <w:r w:rsidR="003532C0">
        <w:t xml:space="preserve"> will introduce an elementary school management system</w:t>
      </w:r>
      <w:r w:rsidR="003532C0">
        <w:rPr>
          <w:lang w:val="vi-VN"/>
        </w:rPr>
        <w:t xml:space="preserve">, was named Truong Nha. It is </w:t>
      </w:r>
      <w:r w:rsidR="004C1BC6">
        <w:rPr>
          <w:lang w:val="vi-VN"/>
        </w:rPr>
        <w:t>a set of technological solutions</w:t>
      </w:r>
      <w:r w:rsidR="003532C0">
        <w:rPr>
          <w:lang w:val="vi-VN"/>
        </w:rPr>
        <w:t>, which h</w:t>
      </w:r>
      <w:r w:rsidR="00647E18">
        <w:rPr>
          <w:lang w:val="vi-VN"/>
        </w:rPr>
        <w:t>elp</w:t>
      </w:r>
      <w:r w:rsidR="004C1BC6">
        <w:rPr>
          <w:lang w:val="vi-VN"/>
        </w:rPr>
        <w:t>s</w:t>
      </w:r>
      <w:r w:rsidR="00647E18">
        <w:rPr>
          <w:lang w:val="vi-VN"/>
        </w:rPr>
        <w:t xml:space="preserve"> schools connect to </w:t>
      </w:r>
      <w:r w:rsidR="004C1BC6">
        <w:rPr>
          <w:lang w:val="vi-VN"/>
        </w:rPr>
        <w:t>students’ families. Therefore, i</w:t>
      </w:r>
      <w:r w:rsidR="00647E18">
        <w:rPr>
          <w:lang w:val="vi-VN"/>
        </w:rPr>
        <w:t>nforma</w:t>
      </w:r>
      <w:r w:rsidR="00F833DC">
        <w:rPr>
          <w:lang w:val="vi-VN"/>
        </w:rPr>
        <w:t>tion about the l</w:t>
      </w:r>
      <w:r w:rsidR="004C1BC6">
        <w:rPr>
          <w:lang w:val="vi-VN"/>
        </w:rPr>
        <w:t>earning process</w:t>
      </w:r>
      <w:r w:rsidR="00F833DC">
        <w:rPr>
          <w:lang w:val="vi-VN"/>
        </w:rPr>
        <w:t xml:space="preserve"> of the students will</w:t>
      </w:r>
      <w:r w:rsidR="004C1BC6">
        <w:rPr>
          <w:lang w:val="vi-VN"/>
        </w:rPr>
        <w:t xml:space="preserve"> be promptly updated. Besides, i</w:t>
      </w:r>
      <w:r w:rsidR="00F833DC">
        <w:rPr>
          <w:lang w:val="vi-VN"/>
        </w:rPr>
        <w:t xml:space="preserve">t supports teaching as well as tasks in education to be getting more </w:t>
      </w:r>
      <w:r w:rsidR="009204E4">
        <w:rPr>
          <w:lang w:val="vi-VN"/>
        </w:rPr>
        <w:t xml:space="preserve">simple </w:t>
      </w:r>
      <w:r w:rsidR="00F833DC">
        <w:rPr>
          <w:lang w:val="vi-VN"/>
        </w:rPr>
        <w:t xml:space="preserve">and more </w:t>
      </w:r>
      <w:r w:rsidR="009204E4">
        <w:rPr>
          <w:lang w:val="vi-VN"/>
        </w:rPr>
        <w:t>effective</w:t>
      </w:r>
      <w:r w:rsidR="009204E4">
        <w:t>. There are four sub-modules in Truong</w:t>
      </w:r>
      <w:r w:rsidR="00144E6E">
        <w:rPr>
          <w:lang w:val="vi-VN"/>
        </w:rPr>
        <w:t xml:space="preserve"> Nha system. </w:t>
      </w:r>
      <w:r w:rsidR="009A1FC9">
        <w:rPr>
          <w:lang w:val="vi-VN"/>
        </w:rPr>
        <w:t>A m</w:t>
      </w:r>
      <w:r w:rsidR="00144E6E">
        <w:rPr>
          <w:lang w:val="vi-VN"/>
        </w:rPr>
        <w:t>odul</w:t>
      </w:r>
      <w:r w:rsidR="005A06C4">
        <w:rPr>
          <w:lang w:val="vi-VN"/>
        </w:rPr>
        <w:t>e about teaching and evaluating</w:t>
      </w:r>
      <w:r w:rsidR="009204E4">
        <w:rPr>
          <w:lang w:val="vi-VN"/>
        </w:rPr>
        <w:t xml:space="preserve"> activities wa</w:t>
      </w:r>
      <w:r w:rsidR="00144E6E">
        <w:rPr>
          <w:lang w:val="vi-VN"/>
        </w:rPr>
        <w:t xml:space="preserve">s developed by Mr. Tuan. </w:t>
      </w:r>
      <w:r w:rsidR="005A06C4">
        <w:rPr>
          <w:lang w:val="vi-VN"/>
        </w:rPr>
        <w:t>The second module</w:t>
      </w:r>
      <w:r w:rsidR="00144E6E">
        <w:rPr>
          <w:lang w:val="vi-VN"/>
        </w:rPr>
        <w:t xml:space="preserve"> about API, connect</w:t>
      </w:r>
      <w:r w:rsidR="005A06C4">
        <w:rPr>
          <w:lang w:val="vi-VN"/>
        </w:rPr>
        <w:t>ing</w:t>
      </w:r>
      <w:r w:rsidR="00144E6E">
        <w:rPr>
          <w:lang w:val="vi-VN"/>
        </w:rPr>
        <w:t xml:space="preserve"> between server and mobile, was developed by Mr. Son. </w:t>
      </w:r>
      <w:r w:rsidR="005A06C4">
        <w:rPr>
          <w:lang w:val="vi-VN"/>
        </w:rPr>
        <w:t>While the third m</w:t>
      </w:r>
      <w:r w:rsidR="00144E6E">
        <w:rPr>
          <w:lang w:val="vi-VN"/>
        </w:rPr>
        <w:t xml:space="preserve">odule about </w:t>
      </w:r>
      <w:r w:rsidR="00630090">
        <w:rPr>
          <w:lang w:val="vi-VN"/>
        </w:rPr>
        <w:t xml:space="preserve">the </w:t>
      </w:r>
      <w:r w:rsidR="00144E6E">
        <w:rPr>
          <w:lang w:val="vi-VN"/>
        </w:rPr>
        <w:t>mobile client with Ionic Framework was developed</w:t>
      </w:r>
      <w:r w:rsidR="00DC4EC1">
        <w:rPr>
          <w:lang w:val="vi-VN"/>
        </w:rPr>
        <w:t xml:space="preserve"> by Ms. Thuy. The last module</w:t>
      </w:r>
      <w:r w:rsidR="00347ECE">
        <w:rPr>
          <w:lang w:val="vi-VN"/>
        </w:rPr>
        <w:t xml:space="preserve"> about </w:t>
      </w:r>
      <w:r w:rsidR="00DC4EC1">
        <w:rPr>
          <w:lang w:val="vi-VN"/>
        </w:rPr>
        <w:t>buil</w:t>
      </w:r>
      <w:r w:rsidR="00615AD7">
        <w:rPr>
          <w:lang w:val="vi-VN"/>
        </w:rPr>
        <w:t>d</w:t>
      </w:r>
      <w:r w:rsidR="00DC4EC1">
        <w:rPr>
          <w:lang w:val="vi-VN"/>
        </w:rPr>
        <w:t>ing</w:t>
      </w:r>
      <w:r w:rsidR="000223DE">
        <w:rPr>
          <w:lang w:val="vi-VN"/>
        </w:rPr>
        <w:t xml:space="preserve"> u</w:t>
      </w:r>
      <w:r w:rsidR="00350181">
        <w:rPr>
          <w:lang w:val="vi-VN"/>
        </w:rPr>
        <w:t>p report module</w:t>
      </w:r>
      <w:r w:rsidR="00144E6E">
        <w:rPr>
          <w:lang w:val="vi-VN"/>
        </w:rPr>
        <w:t xml:space="preserve"> </w:t>
      </w:r>
      <w:r w:rsidR="000223DE">
        <w:rPr>
          <w:lang w:val="vi-VN"/>
        </w:rPr>
        <w:t>for elem</w:t>
      </w:r>
      <w:r w:rsidR="00347ECE">
        <w:rPr>
          <w:lang w:val="vi-VN"/>
        </w:rPr>
        <w:t>entary school management system was developed by me. So, I only focus</w:t>
      </w:r>
      <w:r w:rsidR="00E573DF">
        <w:t xml:space="preserve"> on</w:t>
      </w:r>
      <w:r w:rsidR="00347ECE">
        <w:t xml:space="preserve"> analysis, design and other steps to </w:t>
      </w:r>
      <w:r w:rsidR="0085390D">
        <w:t>develop report</w:t>
      </w:r>
      <w:r w:rsidR="00347ECE">
        <w:t xml:space="preserve"> module</w:t>
      </w:r>
      <w:r w:rsidR="005611B7">
        <w:rPr>
          <w:lang w:val="vi-VN"/>
        </w:rPr>
        <w:t xml:space="preserve"> in the system.</w:t>
      </w:r>
    </w:p>
    <w:p w14:paraId="0D741BB7" w14:textId="77777777" w:rsidR="00852C4F" w:rsidRDefault="00852C4F" w:rsidP="00852C4F">
      <w:pPr>
        <w:pStyle w:val="BodyText"/>
        <w:ind w:firstLine="360"/>
        <w:rPr>
          <w:sz w:val="26"/>
          <w:szCs w:val="26"/>
        </w:rPr>
      </w:pPr>
      <w:r w:rsidRPr="004710E7">
        <w:rPr>
          <w:b/>
          <w:i/>
          <w:szCs w:val="24"/>
          <w:lang w:val="vi-VN"/>
        </w:rPr>
        <w:t>Keywords:</w:t>
      </w:r>
      <w:r>
        <w:rPr>
          <w:sz w:val="26"/>
          <w:szCs w:val="26"/>
          <w:lang w:val="vi-VN"/>
        </w:rPr>
        <w:t xml:space="preserve"> </w:t>
      </w:r>
      <w:r w:rsidRPr="004710E7">
        <w:rPr>
          <w:szCs w:val="24"/>
          <w:lang w:val="vi-VN"/>
        </w:rPr>
        <w:t>Education management</w:t>
      </w:r>
      <w:r w:rsidRPr="004710E7">
        <w:rPr>
          <w:szCs w:val="24"/>
        </w:rPr>
        <w:t xml:space="preserve"> solution, </w:t>
      </w:r>
      <w:r w:rsidR="004710E7" w:rsidRPr="004710E7">
        <w:rPr>
          <w:szCs w:val="24"/>
          <w:lang w:val="vi-VN"/>
        </w:rPr>
        <w:t>management system</w:t>
      </w:r>
      <w:r w:rsidR="00366386">
        <w:rPr>
          <w:szCs w:val="24"/>
          <w:lang w:val="vi-VN"/>
        </w:rPr>
        <w:t>, report</w:t>
      </w:r>
      <w:r w:rsidR="00E5471E">
        <w:rPr>
          <w:szCs w:val="24"/>
          <w:lang w:val="vi-VN"/>
        </w:rPr>
        <w:t>.</w:t>
      </w:r>
    </w:p>
    <w:p w14:paraId="3A57ED75" w14:textId="77777777" w:rsidR="00852C4F" w:rsidRDefault="00852C4F" w:rsidP="00852C4F">
      <w:pPr>
        <w:pStyle w:val="BodyText"/>
        <w:ind w:firstLine="360"/>
        <w:rPr>
          <w:sz w:val="26"/>
          <w:szCs w:val="26"/>
        </w:rPr>
      </w:pPr>
    </w:p>
    <w:p w14:paraId="5A3D8143" w14:textId="77777777" w:rsidR="00852C4F" w:rsidRDefault="00852C4F" w:rsidP="00852C4F">
      <w:pPr>
        <w:pStyle w:val="BodyText"/>
        <w:ind w:firstLine="360"/>
        <w:rPr>
          <w:sz w:val="26"/>
          <w:szCs w:val="26"/>
        </w:rPr>
      </w:pPr>
    </w:p>
    <w:p w14:paraId="0494C66E" w14:textId="77777777" w:rsidR="00DC4EC1" w:rsidRDefault="00DC4EC1" w:rsidP="00852C4F">
      <w:pPr>
        <w:pStyle w:val="BodyText"/>
        <w:ind w:firstLine="360"/>
        <w:rPr>
          <w:sz w:val="26"/>
          <w:szCs w:val="26"/>
        </w:rPr>
      </w:pPr>
    </w:p>
    <w:p w14:paraId="5A8D0A54" w14:textId="77777777" w:rsidR="00DC4EC1" w:rsidRDefault="00DC4EC1" w:rsidP="00852C4F">
      <w:pPr>
        <w:pStyle w:val="BodyText"/>
        <w:ind w:firstLine="360"/>
        <w:rPr>
          <w:sz w:val="26"/>
          <w:szCs w:val="26"/>
        </w:rPr>
      </w:pPr>
    </w:p>
    <w:p w14:paraId="6FD22456" w14:textId="77777777" w:rsidR="00DC4EC1" w:rsidRDefault="00DC4EC1" w:rsidP="00852C4F">
      <w:pPr>
        <w:pStyle w:val="BodyText"/>
        <w:ind w:firstLine="360"/>
        <w:rPr>
          <w:sz w:val="26"/>
          <w:szCs w:val="26"/>
        </w:rPr>
      </w:pPr>
    </w:p>
    <w:p w14:paraId="6BC8DFB1" w14:textId="77777777" w:rsidR="00DC4EC1" w:rsidRDefault="00DC4EC1" w:rsidP="00852C4F">
      <w:pPr>
        <w:pStyle w:val="BodyText"/>
        <w:ind w:firstLine="360"/>
        <w:rPr>
          <w:sz w:val="26"/>
          <w:szCs w:val="26"/>
        </w:rPr>
      </w:pPr>
    </w:p>
    <w:p w14:paraId="143A6B3C" w14:textId="77777777" w:rsidR="00DC4EC1" w:rsidRDefault="00DC4EC1" w:rsidP="00852C4F">
      <w:pPr>
        <w:pStyle w:val="BodyText"/>
        <w:ind w:firstLine="360"/>
        <w:rPr>
          <w:sz w:val="26"/>
          <w:szCs w:val="26"/>
        </w:rPr>
      </w:pPr>
    </w:p>
    <w:p w14:paraId="20309FDC" w14:textId="77777777" w:rsidR="00DC4EC1" w:rsidRDefault="00DC4EC1" w:rsidP="00852C4F">
      <w:pPr>
        <w:pStyle w:val="BodyText"/>
        <w:ind w:firstLine="360"/>
        <w:rPr>
          <w:sz w:val="26"/>
          <w:szCs w:val="26"/>
        </w:rPr>
      </w:pPr>
    </w:p>
    <w:p w14:paraId="04718435" w14:textId="77777777" w:rsidR="00DC4EC1" w:rsidRDefault="00DC4EC1" w:rsidP="00852C4F">
      <w:pPr>
        <w:pStyle w:val="BodyText"/>
        <w:ind w:firstLine="360"/>
        <w:rPr>
          <w:sz w:val="26"/>
          <w:szCs w:val="26"/>
        </w:rPr>
      </w:pPr>
    </w:p>
    <w:p w14:paraId="11E98B19" w14:textId="77777777" w:rsidR="00DC4EC1" w:rsidRDefault="00DC4EC1" w:rsidP="00DC4EC1">
      <w:pPr>
        <w:pStyle w:val="BodyText"/>
        <w:rPr>
          <w:sz w:val="26"/>
          <w:szCs w:val="26"/>
        </w:rPr>
      </w:pPr>
    </w:p>
    <w:p w14:paraId="4789E725" w14:textId="77777777" w:rsidR="00DC4EC1" w:rsidRPr="000D5833" w:rsidRDefault="000D5833" w:rsidP="00DC4EC1">
      <w:pPr>
        <w:pStyle w:val="BodyText"/>
        <w:jc w:val="center"/>
        <w:rPr>
          <w:b/>
          <w:sz w:val="32"/>
          <w:lang w:val="vi-VN"/>
        </w:rPr>
      </w:pPr>
      <w:r>
        <w:rPr>
          <w:b/>
          <w:sz w:val="32"/>
        </w:rPr>
        <w:lastRenderedPageBreak/>
        <w:t>Tóm tắt</w:t>
      </w:r>
    </w:p>
    <w:p w14:paraId="10753E9A" w14:textId="77777777" w:rsidR="00BE6BEA" w:rsidRDefault="000D5833" w:rsidP="00A4045E">
      <w:pPr>
        <w:pStyle w:val="BodyParagraph"/>
      </w:pPr>
      <w:r>
        <w:t>Trong bài báo cáo khóa luận này</w:t>
      </w:r>
      <w:r w:rsidR="00DC4EC1">
        <w:t xml:space="preserve">, </w:t>
      </w:r>
      <w:r>
        <w:t>tôi</w:t>
      </w:r>
      <w:r w:rsidR="00DC4EC1">
        <w:t xml:space="preserve"> </w:t>
      </w:r>
      <w:r>
        <w:t xml:space="preserve">sẽ giới thiệu về một hệ thống quản lý trường tiểu học có tên là Trường Nhà </w:t>
      </w:r>
      <w:r w:rsidR="00DC4EC1">
        <w:rPr>
          <w:lang w:val="vi-VN"/>
        </w:rPr>
        <w:t xml:space="preserve">. </w:t>
      </w:r>
      <w:r>
        <w:rPr>
          <w:lang w:val="vi-VN"/>
        </w:rPr>
        <w:t>Đây là một giải pháp công nghệ trợ giúp kết nối trường nhà với gia đình học sinh</w:t>
      </w:r>
      <w:r w:rsidR="00DC4EC1">
        <w:rPr>
          <w:lang w:val="vi-VN"/>
        </w:rPr>
        <w:t xml:space="preserve">. </w:t>
      </w:r>
      <w:r>
        <w:rPr>
          <w:lang w:val="vi-VN"/>
        </w:rPr>
        <w:t>Bởi vậy</w:t>
      </w:r>
      <w:r w:rsidR="00DC4EC1">
        <w:rPr>
          <w:lang w:val="vi-VN"/>
        </w:rPr>
        <w:t xml:space="preserve">, </w:t>
      </w:r>
      <w:r>
        <w:rPr>
          <w:lang w:val="vi-VN"/>
        </w:rPr>
        <w:t>thông tin về quá trình học tập của học sinh được cập nhật thường xuyên và kịp thời</w:t>
      </w:r>
      <w:r w:rsidR="00DC4EC1">
        <w:rPr>
          <w:lang w:val="vi-VN"/>
        </w:rPr>
        <w:t xml:space="preserve">. </w:t>
      </w:r>
      <w:r>
        <w:rPr>
          <w:lang w:val="vi-VN"/>
        </w:rPr>
        <w:t xml:space="preserve">Bên cạnh đó, </w:t>
      </w:r>
      <w:r w:rsidR="00BE6BEA">
        <w:rPr>
          <w:lang w:val="vi-VN"/>
        </w:rPr>
        <w:t>hệ thống giúp cho việc giảng dạy cũng như các hoạt động khác trong lĩnh vực giáo dục trở nên đơn giản và hiệu quả hơn</w:t>
      </w:r>
      <w:r w:rsidR="00BE6BEA">
        <w:t>. Hệ thống Trường Nhà được có 4 mô-đun chính.</w:t>
      </w:r>
      <w:r w:rsidR="00431FEB">
        <w:t xml:space="preserve"> Module thứ nhất là về hoạt động giảng dạy và đánh giá được phát triển bởi Trần Văn Tuấn. Module thứ </w:t>
      </w:r>
      <w:r w:rsidR="00D14DCF">
        <w:t xml:space="preserve">hai về việc xây dựng API để kết nối phía server và phía mobile được phát triển bởi Nguyễn Hồng Sơn. Mô-đun thứ ba được Nguyễn Thị Thủy phát triển để xây dựng ứng dụng di động với Ionic Framework. Còn mô-đun cuối về phần xây dựng các báo cáo được tôi phát triển. </w:t>
      </w:r>
      <w:r w:rsidR="005A3384">
        <w:t>Vậy nên trong các phần sau của</w:t>
      </w:r>
      <w:r w:rsidR="00D14DCF">
        <w:t xml:space="preserve"> khóa luận </w:t>
      </w:r>
      <w:r w:rsidR="005A3384">
        <w:t>thì tôi chỉ tập trung vào việc phân tích, thiết kế và những bước cần thiết khác để xây dựng các báo cáo trong hệ thống.</w:t>
      </w:r>
    </w:p>
    <w:p w14:paraId="7CEF4A58" w14:textId="77777777" w:rsidR="00DC4EC1" w:rsidRDefault="00366386" w:rsidP="00DC4EC1">
      <w:pPr>
        <w:pStyle w:val="BodyText"/>
        <w:ind w:firstLine="360"/>
        <w:rPr>
          <w:sz w:val="26"/>
          <w:szCs w:val="26"/>
        </w:rPr>
      </w:pPr>
      <w:r>
        <w:rPr>
          <w:b/>
          <w:i/>
          <w:szCs w:val="24"/>
          <w:lang w:val="vi-VN"/>
        </w:rPr>
        <w:t>Từ khóa</w:t>
      </w:r>
      <w:r w:rsidR="00DC4EC1" w:rsidRPr="004710E7">
        <w:rPr>
          <w:b/>
          <w:i/>
          <w:szCs w:val="24"/>
          <w:lang w:val="vi-VN"/>
        </w:rPr>
        <w:t>:</w:t>
      </w:r>
      <w:r w:rsidR="00577693">
        <w:rPr>
          <w:sz w:val="26"/>
          <w:szCs w:val="26"/>
          <w:lang w:val="vi-VN"/>
        </w:rPr>
        <w:t xml:space="preserve"> </w:t>
      </w:r>
      <w:r>
        <w:rPr>
          <w:szCs w:val="24"/>
          <w:lang w:val="vi-VN"/>
        </w:rPr>
        <w:t>giải pháp quản lý giáo dục</w:t>
      </w:r>
      <w:r w:rsidR="00DC4EC1" w:rsidRPr="004710E7">
        <w:rPr>
          <w:szCs w:val="24"/>
        </w:rPr>
        <w:t xml:space="preserve">, </w:t>
      </w:r>
      <w:r>
        <w:rPr>
          <w:szCs w:val="24"/>
          <w:lang w:val="vi-VN"/>
        </w:rPr>
        <w:t>hệ thống quản lý, báo cáo</w:t>
      </w:r>
      <w:r w:rsidR="00E5471E">
        <w:rPr>
          <w:szCs w:val="24"/>
          <w:lang w:val="vi-VN"/>
        </w:rPr>
        <w:t>.</w:t>
      </w:r>
    </w:p>
    <w:p w14:paraId="03041F36" w14:textId="77777777" w:rsidR="00DC4EC1" w:rsidRPr="00852C4F" w:rsidRDefault="00DC4EC1" w:rsidP="00DC4EC1">
      <w:pPr>
        <w:pStyle w:val="BodyText"/>
        <w:rPr>
          <w:sz w:val="26"/>
          <w:szCs w:val="26"/>
        </w:rPr>
        <w:sectPr w:rsidR="00DC4EC1" w:rsidRPr="00852C4F" w:rsidSect="00274AEB">
          <w:headerReference w:type="default" r:id="rId13"/>
          <w:headerReference w:type="first" r:id="rId14"/>
          <w:pgSz w:w="12240" w:h="15840"/>
          <w:pgMar w:top="1440" w:right="1440" w:bottom="1440" w:left="2160" w:header="720" w:footer="720" w:gutter="0"/>
          <w:pgNumType w:fmt="lowerRoman"/>
          <w:cols w:space="720"/>
          <w:titlePg/>
          <w:docGrid w:linePitch="360"/>
        </w:sectPr>
      </w:pPr>
    </w:p>
    <w:p w14:paraId="502E1D3A" w14:textId="77777777" w:rsidR="008C4FB8" w:rsidRPr="005B5C5C" w:rsidRDefault="008C4FB8" w:rsidP="006C5D83">
      <w:pPr>
        <w:ind w:firstLine="0"/>
        <w:jc w:val="center"/>
        <w:rPr>
          <w:b/>
          <w:sz w:val="32"/>
          <w:szCs w:val="48"/>
        </w:rPr>
      </w:pPr>
      <w:r w:rsidRPr="005B5C5C">
        <w:rPr>
          <w:b/>
          <w:sz w:val="32"/>
          <w:szCs w:val="48"/>
        </w:rPr>
        <w:lastRenderedPageBreak/>
        <w:t>TABLE OF CONTENTS</w:t>
      </w:r>
    </w:p>
    <w:p w14:paraId="14242646" w14:textId="77777777" w:rsidR="008C4FB8" w:rsidRPr="002C33FC" w:rsidRDefault="008C4FB8" w:rsidP="006C5D83">
      <w:pPr>
        <w:ind w:firstLine="0"/>
        <w:jc w:val="center"/>
        <w:rPr>
          <w:b/>
          <w:sz w:val="48"/>
          <w:szCs w:val="48"/>
        </w:rPr>
      </w:pPr>
    </w:p>
    <w:p w14:paraId="5469E6F4" w14:textId="77777777" w:rsidR="00304346" w:rsidRDefault="004267A9">
      <w:pPr>
        <w:pStyle w:val="TOC1"/>
        <w:rPr>
          <w:rFonts w:asciiTheme="minorHAnsi" w:eastAsiaTheme="minorEastAsia" w:hAnsiTheme="minorHAnsi" w:cstheme="minorBidi"/>
          <w:b w:val="0"/>
          <w:szCs w:val="24"/>
        </w:rPr>
      </w:pPr>
      <w:r>
        <w:fldChar w:fldCharType="begin"/>
      </w:r>
      <w:r>
        <w:instrText xml:space="preserve"> TOC \o "1-2" </w:instrText>
      </w:r>
      <w:r>
        <w:fldChar w:fldCharType="separate"/>
      </w:r>
      <w:r w:rsidR="00304346">
        <w:t>List of Figured</w:t>
      </w:r>
      <w:r w:rsidR="00304346">
        <w:tab/>
      </w:r>
      <w:r w:rsidR="00304346">
        <w:fldChar w:fldCharType="begin"/>
      </w:r>
      <w:r w:rsidR="00304346">
        <w:instrText xml:space="preserve"> PAGEREF _Toc449594506 \h </w:instrText>
      </w:r>
      <w:r w:rsidR="00304346">
        <w:fldChar w:fldCharType="separate"/>
      </w:r>
      <w:r w:rsidR="00304346">
        <w:t>x</w:t>
      </w:r>
      <w:r w:rsidR="00304346">
        <w:fldChar w:fldCharType="end"/>
      </w:r>
    </w:p>
    <w:p w14:paraId="7DCDEEF6" w14:textId="77777777" w:rsidR="00304346" w:rsidRDefault="00304346">
      <w:pPr>
        <w:pStyle w:val="TOC1"/>
        <w:rPr>
          <w:rFonts w:asciiTheme="minorHAnsi" w:eastAsiaTheme="minorEastAsia" w:hAnsiTheme="minorHAnsi" w:cstheme="minorBidi"/>
          <w:b w:val="0"/>
          <w:szCs w:val="24"/>
        </w:rPr>
      </w:pPr>
      <w:r>
        <w:t>ABBREVATIONS</w:t>
      </w:r>
      <w:r>
        <w:tab/>
      </w:r>
      <w:r>
        <w:fldChar w:fldCharType="begin"/>
      </w:r>
      <w:r>
        <w:instrText xml:space="preserve"> PAGEREF _Toc449594507 \h </w:instrText>
      </w:r>
      <w:r>
        <w:fldChar w:fldCharType="separate"/>
      </w:r>
      <w:r>
        <w:t>xi</w:t>
      </w:r>
      <w:r>
        <w:fldChar w:fldCharType="end"/>
      </w:r>
    </w:p>
    <w:p w14:paraId="605548C7" w14:textId="77777777" w:rsidR="00304346" w:rsidRDefault="00304346">
      <w:pPr>
        <w:pStyle w:val="TOC1"/>
        <w:rPr>
          <w:rFonts w:asciiTheme="minorHAnsi" w:eastAsiaTheme="minorEastAsia" w:hAnsiTheme="minorHAnsi" w:cstheme="minorBidi"/>
          <w:b w:val="0"/>
          <w:szCs w:val="24"/>
        </w:rPr>
      </w:pPr>
      <w:r w:rsidRPr="00B05509">
        <w:rPr>
          <w:snapToGrid w:val="0"/>
          <w:color w:val="000000"/>
          <w:w w:val="0"/>
        </w:rPr>
        <w:t>Chapter 1</w:t>
      </w:r>
      <w:r>
        <w:tab/>
      </w:r>
      <w:r>
        <w:fldChar w:fldCharType="begin"/>
      </w:r>
      <w:r>
        <w:instrText xml:space="preserve"> PAGEREF _Toc449594508 \h </w:instrText>
      </w:r>
      <w:r>
        <w:fldChar w:fldCharType="separate"/>
      </w:r>
      <w:r>
        <w:t>1</w:t>
      </w:r>
      <w:r>
        <w:fldChar w:fldCharType="end"/>
      </w:r>
    </w:p>
    <w:p w14:paraId="42D5EC69" w14:textId="77777777" w:rsidR="00304346" w:rsidRDefault="00304346">
      <w:pPr>
        <w:pStyle w:val="TOC1"/>
        <w:rPr>
          <w:rFonts w:asciiTheme="minorHAnsi" w:eastAsiaTheme="minorEastAsia" w:hAnsiTheme="minorHAnsi" w:cstheme="minorBidi"/>
          <w:b w:val="0"/>
          <w:szCs w:val="24"/>
        </w:rPr>
      </w:pPr>
      <w:r>
        <w:t>INTRODUCTION</w:t>
      </w:r>
      <w:r>
        <w:tab/>
      </w:r>
      <w:r>
        <w:fldChar w:fldCharType="begin"/>
      </w:r>
      <w:r>
        <w:instrText xml:space="preserve"> PAGEREF _Toc449594509 \h </w:instrText>
      </w:r>
      <w:r>
        <w:fldChar w:fldCharType="separate"/>
      </w:r>
      <w:r>
        <w:t>1</w:t>
      </w:r>
      <w:r>
        <w:fldChar w:fldCharType="end"/>
      </w:r>
    </w:p>
    <w:p w14:paraId="23DB4420" w14:textId="77777777" w:rsidR="00304346" w:rsidRDefault="00304346">
      <w:pPr>
        <w:pStyle w:val="TOC2"/>
        <w:rPr>
          <w:rFonts w:asciiTheme="minorHAnsi" w:eastAsiaTheme="minorEastAsia" w:hAnsiTheme="minorHAnsi" w:cstheme="minorBidi"/>
          <w:szCs w:val="24"/>
        </w:rPr>
      </w:pPr>
      <w:r>
        <w:t>1.1. Motivation</w:t>
      </w:r>
      <w:r>
        <w:tab/>
      </w:r>
      <w:r>
        <w:fldChar w:fldCharType="begin"/>
      </w:r>
      <w:r>
        <w:instrText xml:space="preserve"> PAGEREF _Toc449594510 \h </w:instrText>
      </w:r>
      <w:r>
        <w:fldChar w:fldCharType="separate"/>
      </w:r>
      <w:r>
        <w:t>1</w:t>
      </w:r>
      <w:r>
        <w:fldChar w:fldCharType="end"/>
      </w:r>
    </w:p>
    <w:p w14:paraId="2DD13A25" w14:textId="77777777" w:rsidR="00304346" w:rsidRDefault="00304346">
      <w:pPr>
        <w:pStyle w:val="TOC2"/>
        <w:rPr>
          <w:rFonts w:asciiTheme="minorHAnsi" w:eastAsiaTheme="minorEastAsia" w:hAnsiTheme="minorHAnsi" w:cstheme="minorBidi"/>
          <w:szCs w:val="24"/>
        </w:rPr>
      </w:pPr>
      <w:r>
        <w:t>1.2. Related work</w:t>
      </w:r>
      <w:r>
        <w:tab/>
      </w:r>
      <w:r>
        <w:fldChar w:fldCharType="begin"/>
      </w:r>
      <w:r>
        <w:instrText xml:space="preserve"> PAGEREF _Toc449594511 \h </w:instrText>
      </w:r>
      <w:r>
        <w:fldChar w:fldCharType="separate"/>
      </w:r>
      <w:r>
        <w:t>2</w:t>
      </w:r>
      <w:r>
        <w:fldChar w:fldCharType="end"/>
      </w:r>
    </w:p>
    <w:p w14:paraId="4EB071F6" w14:textId="77777777" w:rsidR="00304346" w:rsidRDefault="00304346">
      <w:pPr>
        <w:pStyle w:val="TOC2"/>
        <w:rPr>
          <w:rFonts w:asciiTheme="minorHAnsi" w:eastAsiaTheme="minorEastAsia" w:hAnsiTheme="minorHAnsi" w:cstheme="minorBidi"/>
          <w:szCs w:val="24"/>
        </w:rPr>
      </w:pPr>
      <w:r>
        <w:t>1.3. Contributions</w:t>
      </w:r>
      <w:r>
        <w:tab/>
      </w:r>
      <w:r>
        <w:fldChar w:fldCharType="begin"/>
      </w:r>
      <w:r>
        <w:instrText xml:space="preserve"> PAGEREF _Toc449594512 \h </w:instrText>
      </w:r>
      <w:r>
        <w:fldChar w:fldCharType="separate"/>
      </w:r>
      <w:r>
        <w:t>3</w:t>
      </w:r>
      <w:r>
        <w:fldChar w:fldCharType="end"/>
      </w:r>
    </w:p>
    <w:p w14:paraId="6210C002" w14:textId="77777777" w:rsidR="00304346" w:rsidRDefault="00304346">
      <w:pPr>
        <w:pStyle w:val="TOC2"/>
        <w:rPr>
          <w:rFonts w:asciiTheme="minorHAnsi" w:eastAsiaTheme="minorEastAsia" w:hAnsiTheme="minorHAnsi" w:cstheme="minorBidi"/>
          <w:szCs w:val="24"/>
        </w:rPr>
      </w:pPr>
      <w:r>
        <w:t>1.4. Thesis overview</w:t>
      </w:r>
      <w:r>
        <w:tab/>
      </w:r>
      <w:r>
        <w:fldChar w:fldCharType="begin"/>
      </w:r>
      <w:r>
        <w:instrText xml:space="preserve"> PAGEREF _Toc449594513 \h </w:instrText>
      </w:r>
      <w:r>
        <w:fldChar w:fldCharType="separate"/>
      </w:r>
      <w:r>
        <w:t>4</w:t>
      </w:r>
      <w:r>
        <w:fldChar w:fldCharType="end"/>
      </w:r>
    </w:p>
    <w:p w14:paraId="37A2FE2B" w14:textId="77777777" w:rsidR="00304346" w:rsidRDefault="00304346">
      <w:pPr>
        <w:pStyle w:val="TOC1"/>
        <w:rPr>
          <w:rFonts w:asciiTheme="minorHAnsi" w:eastAsiaTheme="minorEastAsia" w:hAnsiTheme="minorHAnsi" w:cstheme="minorBidi"/>
          <w:b w:val="0"/>
          <w:szCs w:val="24"/>
        </w:rPr>
      </w:pPr>
      <w:r w:rsidRPr="00B05509">
        <w:rPr>
          <w:snapToGrid w:val="0"/>
          <w:color w:val="000000"/>
          <w:w w:val="0"/>
        </w:rPr>
        <w:t>Chapter 2</w:t>
      </w:r>
      <w:r>
        <w:tab/>
      </w:r>
      <w:r>
        <w:fldChar w:fldCharType="begin"/>
      </w:r>
      <w:r>
        <w:instrText xml:space="preserve"> PAGEREF _Toc449594514 \h </w:instrText>
      </w:r>
      <w:r>
        <w:fldChar w:fldCharType="separate"/>
      </w:r>
      <w:r>
        <w:t>6</w:t>
      </w:r>
      <w:r>
        <w:fldChar w:fldCharType="end"/>
      </w:r>
    </w:p>
    <w:p w14:paraId="02FD919D" w14:textId="77777777" w:rsidR="00304346" w:rsidRDefault="00304346">
      <w:pPr>
        <w:pStyle w:val="TOC1"/>
        <w:rPr>
          <w:rFonts w:asciiTheme="minorHAnsi" w:eastAsiaTheme="minorEastAsia" w:hAnsiTheme="minorHAnsi" w:cstheme="minorBidi"/>
          <w:b w:val="0"/>
          <w:szCs w:val="24"/>
        </w:rPr>
      </w:pPr>
      <w:r>
        <w:t>SYSTEM REQUIREMENTS</w:t>
      </w:r>
      <w:r>
        <w:tab/>
      </w:r>
      <w:r>
        <w:fldChar w:fldCharType="begin"/>
      </w:r>
      <w:r>
        <w:instrText xml:space="preserve"> PAGEREF _Toc449594515 \h </w:instrText>
      </w:r>
      <w:r>
        <w:fldChar w:fldCharType="separate"/>
      </w:r>
      <w:r>
        <w:t>6</w:t>
      </w:r>
      <w:r>
        <w:fldChar w:fldCharType="end"/>
      </w:r>
    </w:p>
    <w:p w14:paraId="54C7ED48" w14:textId="77777777" w:rsidR="00304346" w:rsidRDefault="00304346">
      <w:pPr>
        <w:pStyle w:val="TOC2"/>
        <w:rPr>
          <w:rFonts w:asciiTheme="minorHAnsi" w:eastAsiaTheme="minorEastAsia" w:hAnsiTheme="minorHAnsi" w:cstheme="minorBidi"/>
          <w:szCs w:val="24"/>
        </w:rPr>
      </w:pPr>
      <w:r w:rsidRPr="00B05509">
        <w:rPr>
          <w:lang w:val="vi-VN"/>
        </w:rPr>
        <w:t>2.1. Functional requirements</w:t>
      </w:r>
      <w:r>
        <w:tab/>
      </w:r>
      <w:r>
        <w:fldChar w:fldCharType="begin"/>
      </w:r>
      <w:r>
        <w:instrText xml:space="preserve"> PAGEREF _Toc449594516 \h </w:instrText>
      </w:r>
      <w:r>
        <w:fldChar w:fldCharType="separate"/>
      </w:r>
      <w:r>
        <w:t>6</w:t>
      </w:r>
      <w:r>
        <w:fldChar w:fldCharType="end"/>
      </w:r>
    </w:p>
    <w:p w14:paraId="14E6B44F" w14:textId="77777777" w:rsidR="00304346" w:rsidRDefault="00304346">
      <w:pPr>
        <w:pStyle w:val="TOC2"/>
        <w:rPr>
          <w:rFonts w:asciiTheme="minorHAnsi" w:eastAsiaTheme="minorEastAsia" w:hAnsiTheme="minorHAnsi" w:cstheme="minorBidi"/>
          <w:szCs w:val="24"/>
        </w:rPr>
      </w:pPr>
      <w:r w:rsidRPr="00B05509">
        <w:rPr>
          <w:lang w:val="vi-VN"/>
        </w:rPr>
        <w:t>2.2. Non-function requirements</w:t>
      </w:r>
      <w:r>
        <w:tab/>
      </w:r>
      <w:r>
        <w:fldChar w:fldCharType="begin"/>
      </w:r>
      <w:r>
        <w:instrText xml:space="preserve"> PAGEREF _Toc449594517 \h </w:instrText>
      </w:r>
      <w:r>
        <w:fldChar w:fldCharType="separate"/>
      </w:r>
      <w:r>
        <w:t>7</w:t>
      </w:r>
      <w:r>
        <w:fldChar w:fldCharType="end"/>
      </w:r>
    </w:p>
    <w:p w14:paraId="719FFA50" w14:textId="77777777" w:rsidR="00304346" w:rsidRDefault="00304346">
      <w:pPr>
        <w:pStyle w:val="TOC2"/>
        <w:rPr>
          <w:rFonts w:asciiTheme="minorHAnsi" w:eastAsiaTheme="minorEastAsia" w:hAnsiTheme="minorHAnsi" w:cstheme="minorBidi"/>
          <w:szCs w:val="24"/>
        </w:rPr>
      </w:pPr>
      <w:r w:rsidRPr="00B05509">
        <w:rPr>
          <w:lang w:val="vi-VN"/>
        </w:rPr>
        <w:t>2.3. Table form requirements</w:t>
      </w:r>
      <w:r>
        <w:tab/>
      </w:r>
      <w:r>
        <w:fldChar w:fldCharType="begin"/>
      </w:r>
      <w:r>
        <w:instrText xml:space="preserve"> PAGEREF _Toc449594518 \h </w:instrText>
      </w:r>
      <w:r>
        <w:fldChar w:fldCharType="separate"/>
      </w:r>
      <w:r>
        <w:t>7</w:t>
      </w:r>
      <w:r>
        <w:fldChar w:fldCharType="end"/>
      </w:r>
    </w:p>
    <w:p w14:paraId="2152B112" w14:textId="77777777" w:rsidR="00304346" w:rsidRDefault="00304346">
      <w:pPr>
        <w:pStyle w:val="TOC1"/>
        <w:rPr>
          <w:rFonts w:asciiTheme="minorHAnsi" w:eastAsiaTheme="minorEastAsia" w:hAnsiTheme="minorHAnsi" w:cstheme="minorBidi"/>
          <w:b w:val="0"/>
          <w:szCs w:val="24"/>
        </w:rPr>
      </w:pPr>
      <w:r w:rsidRPr="00B05509">
        <w:rPr>
          <w:snapToGrid w:val="0"/>
          <w:color w:val="000000"/>
          <w:w w:val="0"/>
        </w:rPr>
        <w:t>Chapter 3</w:t>
      </w:r>
      <w:r>
        <w:tab/>
      </w:r>
      <w:r>
        <w:fldChar w:fldCharType="begin"/>
      </w:r>
      <w:r>
        <w:instrText xml:space="preserve"> PAGEREF _Toc449594519 \h </w:instrText>
      </w:r>
      <w:r>
        <w:fldChar w:fldCharType="separate"/>
      </w:r>
      <w:r>
        <w:t>14</w:t>
      </w:r>
      <w:r>
        <w:fldChar w:fldCharType="end"/>
      </w:r>
    </w:p>
    <w:p w14:paraId="7C5FC97D" w14:textId="77777777" w:rsidR="00304346" w:rsidRDefault="00304346">
      <w:pPr>
        <w:pStyle w:val="TOC1"/>
        <w:rPr>
          <w:rFonts w:asciiTheme="minorHAnsi" w:eastAsiaTheme="minorEastAsia" w:hAnsiTheme="minorHAnsi" w:cstheme="minorBidi"/>
          <w:b w:val="0"/>
          <w:szCs w:val="24"/>
        </w:rPr>
      </w:pPr>
      <w:r>
        <w:t>TECHNOLOGIES</w:t>
      </w:r>
      <w:r>
        <w:tab/>
      </w:r>
      <w:r>
        <w:fldChar w:fldCharType="begin"/>
      </w:r>
      <w:r>
        <w:instrText xml:space="preserve"> PAGEREF _Toc449594520 \h </w:instrText>
      </w:r>
      <w:r>
        <w:fldChar w:fldCharType="separate"/>
      </w:r>
      <w:r>
        <w:t>14</w:t>
      </w:r>
      <w:r>
        <w:fldChar w:fldCharType="end"/>
      </w:r>
    </w:p>
    <w:p w14:paraId="01C1CB55" w14:textId="77777777" w:rsidR="00304346" w:rsidRDefault="00304346">
      <w:pPr>
        <w:pStyle w:val="TOC2"/>
        <w:rPr>
          <w:rFonts w:asciiTheme="minorHAnsi" w:eastAsiaTheme="minorEastAsia" w:hAnsiTheme="minorHAnsi" w:cstheme="minorBidi"/>
          <w:szCs w:val="24"/>
        </w:rPr>
      </w:pPr>
      <w:r>
        <w:t>3.1. Ruby on Rails</w:t>
      </w:r>
      <w:r>
        <w:tab/>
      </w:r>
      <w:r>
        <w:fldChar w:fldCharType="begin"/>
      </w:r>
      <w:r>
        <w:instrText xml:space="preserve"> PAGEREF _Toc449594521 \h </w:instrText>
      </w:r>
      <w:r>
        <w:fldChar w:fldCharType="separate"/>
      </w:r>
      <w:r>
        <w:t>14</w:t>
      </w:r>
      <w:r>
        <w:fldChar w:fldCharType="end"/>
      </w:r>
    </w:p>
    <w:p w14:paraId="02A2265E" w14:textId="77777777" w:rsidR="00304346" w:rsidRDefault="00304346">
      <w:pPr>
        <w:pStyle w:val="TOC2"/>
        <w:rPr>
          <w:rFonts w:asciiTheme="minorHAnsi" w:eastAsiaTheme="minorEastAsia" w:hAnsiTheme="minorHAnsi" w:cstheme="minorBidi"/>
          <w:szCs w:val="24"/>
        </w:rPr>
      </w:pPr>
      <w:r>
        <w:t>3.2. PostgreSQL</w:t>
      </w:r>
      <w:r>
        <w:tab/>
      </w:r>
      <w:r>
        <w:fldChar w:fldCharType="begin"/>
      </w:r>
      <w:r>
        <w:instrText xml:space="preserve"> PAGEREF _Toc449594522 \h </w:instrText>
      </w:r>
      <w:r>
        <w:fldChar w:fldCharType="separate"/>
      </w:r>
      <w:r>
        <w:t>17</w:t>
      </w:r>
      <w:r>
        <w:fldChar w:fldCharType="end"/>
      </w:r>
    </w:p>
    <w:p w14:paraId="21A69741" w14:textId="77777777" w:rsidR="00304346" w:rsidRDefault="00304346">
      <w:pPr>
        <w:pStyle w:val="TOC1"/>
        <w:rPr>
          <w:rFonts w:asciiTheme="minorHAnsi" w:eastAsiaTheme="minorEastAsia" w:hAnsiTheme="minorHAnsi" w:cstheme="minorBidi"/>
          <w:b w:val="0"/>
          <w:szCs w:val="24"/>
        </w:rPr>
      </w:pPr>
      <w:r w:rsidRPr="00B05509">
        <w:rPr>
          <w:snapToGrid w:val="0"/>
          <w:color w:val="000000"/>
          <w:w w:val="0"/>
        </w:rPr>
        <w:t>Chapter 4</w:t>
      </w:r>
      <w:r>
        <w:tab/>
      </w:r>
      <w:r>
        <w:fldChar w:fldCharType="begin"/>
      </w:r>
      <w:r>
        <w:instrText xml:space="preserve"> PAGEREF _Toc449594523 \h </w:instrText>
      </w:r>
      <w:r>
        <w:fldChar w:fldCharType="separate"/>
      </w:r>
      <w:r>
        <w:t>19</w:t>
      </w:r>
      <w:r>
        <w:fldChar w:fldCharType="end"/>
      </w:r>
    </w:p>
    <w:p w14:paraId="0F055E72" w14:textId="77777777" w:rsidR="00304346" w:rsidRDefault="00304346">
      <w:pPr>
        <w:pStyle w:val="TOC1"/>
        <w:rPr>
          <w:rFonts w:asciiTheme="minorHAnsi" w:eastAsiaTheme="minorEastAsia" w:hAnsiTheme="minorHAnsi" w:cstheme="minorBidi"/>
          <w:b w:val="0"/>
          <w:szCs w:val="24"/>
        </w:rPr>
      </w:pPr>
      <w:r>
        <w:t>SYSTEM DESIGN</w:t>
      </w:r>
      <w:r>
        <w:tab/>
      </w:r>
      <w:r>
        <w:fldChar w:fldCharType="begin"/>
      </w:r>
      <w:r>
        <w:instrText xml:space="preserve"> PAGEREF _Toc449594524 \h </w:instrText>
      </w:r>
      <w:r>
        <w:fldChar w:fldCharType="separate"/>
      </w:r>
      <w:r>
        <w:t>19</w:t>
      </w:r>
      <w:r>
        <w:fldChar w:fldCharType="end"/>
      </w:r>
    </w:p>
    <w:p w14:paraId="5C04F256" w14:textId="77777777" w:rsidR="00304346" w:rsidRDefault="00304346">
      <w:pPr>
        <w:pStyle w:val="TOC2"/>
        <w:rPr>
          <w:rFonts w:asciiTheme="minorHAnsi" w:eastAsiaTheme="minorEastAsia" w:hAnsiTheme="minorHAnsi" w:cstheme="minorBidi"/>
          <w:szCs w:val="24"/>
        </w:rPr>
      </w:pPr>
      <w:r>
        <w:t>4.1. Database design</w:t>
      </w:r>
      <w:r>
        <w:tab/>
      </w:r>
      <w:r>
        <w:fldChar w:fldCharType="begin"/>
      </w:r>
      <w:r>
        <w:instrText xml:space="preserve"> PAGEREF _Toc449594525 \h </w:instrText>
      </w:r>
      <w:r>
        <w:fldChar w:fldCharType="separate"/>
      </w:r>
      <w:r>
        <w:t>19</w:t>
      </w:r>
      <w:r>
        <w:fldChar w:fldCharType="end"/>
      </w:r>
    </w:p>
    <w:p w14:paraId="44D1AC8D" w14:textId="77777777" w:rsidR="00304346" w:rsidRDefault="00304346">
      <w:pPr>
        <w:pStyle w:val="TOC2"/>
        <w:rPr>
          <w:rFonts w:asciiTheme="minorHAnsi" w:eastAsiaTheme="minorEastAsia" w:hAnsiTheme="minorHAnsi" w:cstheme="minorBidi"/>
          <w:szCs w:val="24"/>
        </w:rPr>
      </w:pPr>
      <w:r>
        <w:t>4.2. User-Case Model</w:t>
      </w:r>
      <w:r>
        <w:tab/>
      </w:r>
      <w:r>
        <w:fldChar w:fldCharType="begin"/>
      </w:r>
      <w:r>
        <w:instrText xml:space="preserve"> PAGEREF _Toc449594526 \h </w:instrText>
      </w:r>
      <w:r>
        <w:fldChar w:fldCharType="separate"/>
      </w:r>
      <w:r>
        <w:t>21</w:t>
      </w:r>
      <w:r>
        <w:fldChar w:fldCharType="end"/>
      </w:r>
    </w:p>
    <w:p w14:paraId="3AD578DC" w14:textId="77777777" w:rsidR="00304346" w:rsidRDefault="00304346">
      <w:pPr>
        <w:pStyle w:val="TOC1"/>
        <w:rPr>
          <w:rFonts w:asciiTheme="minorHAnsi" w:eastAsiaTheme="minorEastAsia" w:hAnsiTheme="minorHAnsi" w:cstheme="minorBidi"/>
          <w:b w:val="0"/>
          <w:szCs w:val="24"/>
        </w:rPr>
      </w:pPr>
      <w:r w:rsidRPr="00B05509">
        <w:rPr>
          <w:snapToGrid w:val="0"/>
          <w:color w:val="000000"/>
          <w:w w:val="0"/>
        </w:rPr>
        <w:t>Chapter 5</w:t>
      </w:r>
      <w:r>
        <w:tab/>
      </w:r>
      <w:r>
        <w:fldChar w:fldCharType="begin"/>
      </w:r>
      <w:r>
        <w:instrText xml:space="preserve"> PAGEREF _Toc449594527 \h </w:instrText>
      </w:r>
      <w:r>
        <w:fldChar w:fldCharType="separate"/>
      </w:r>
      <w:r>
        <w:t>30</w:t>
      </w:r>
      <w:r>
        <w:fldChar w:fldCharType="end"/>
      </w:r>
    </w:p>
    <w:p w14:paraId="2A8A6F62" w14:textId="77777777" w:rsidR="00304346" w:rsidRPr="009A5767" w:rsidRDefault="00304346">
      <w:pPr>
        <w:pStyle w:val="TOC1"/>
        <w:rPr>
          <w:rFonts w:asciiTheme="minorHAnsi" w:eastAsiaTheme="minorEastAsia" w:hAnsiTheme="minorHAnsi" w:cstheme="minorBidi"/>
          <w:b w:val="0"/>
          <w:szCs w:val="24"/>
          <w:lang w:val="vi-VN"/>
        </w:rPr>
      </w:pPr>
      <w:r>
        <w:t>IMPLEMENTATION AND DEPLOYMENT</w:t>
      </w:r>
      <w:r>
        <w:tab/>
      </w:r>
      <w:r>
        <w:fldChar w:fldCharType="begin"/>
      </w:r>
      <w:r>
        <w:instrText xml:space="preserve"> PAGEREF _Toc449594528 \h </w:instrText>
      </w:r>
      <w:r>
        <w:fldChar w:fldCharType="separate"/>
      </w:r>
      <w:r>
        <w:t>30</w:t>
      </w:r>
      <w:r>
        <w:fldChar w:fldCharType="end"/>
      </w:r>
    </w:p>
    <w:p w14:paraId="1BDFC5D1" w14:textId="77777777" w:rsidR="00304346" w:rsidRDefault="00304346">
      <w:pPr>
        <w:pStyle w:val="TOC2"/>
        <w:rPr>
          <w:rFonts w:asciiTheme="minorHAnsi" w:eastAsiaTheme="minorEastAsia" w:hAnsiTheme="minorHAnsi" w:cstheme="minorBidi"/>
          <w:szCs w:val="24"/>
        </w:rPr>
      </w:pPr>
      <w:r>
        <w:lastRenderedPageBreak/>
        <w:t>5.1. Implementation</w:t>
      </w:r>
      <w:r>
        <w:tab/>
      </w:r>
      <w:r>
        <w:fldChar w:fldCharType="begin"/>
      </w:r>
      <w:r>
        <w:instrText xml:space="preserve"> PAGEREF _Toc449594529 \h </w:instrText>
      </w:r>
      <w:r>
        <w:fldChar w:fldCharType="separate"/>
      </w:r>
      <w:r>
        <w:t>30</w:t>
      </w:r>
      <w:r>
        <w:fldChar w:fldCharType="end"/>
      </w:r>
    </w:p>
    <w:p w14:paraId="72B493C7" w14:textId="77777777" w:rsidR="00304346" w:rsidRDefault="00304346">
      <w:pPr>
        <w:pStyle w:val="TOC2"/>
        <w:rPr>
          <w:rFonts w:asciiTheme="minorHAnsi" w:eastAsiaTheme="minorEastAsia" w:hAnsiTheme="minorHAnsi" w:cstheme="minorBidi"/>
          <w:szCs w:val="24"/>
        </w:rPr>
      </w:pPr>
      <w:r>
        <w:t>5.2. Deployment</w:t>
      </w:r>
      <w:r>
        <w:tab/>
      </w:r>
      <w:r>
        <w:fldChar w:fldCharType="begin"/>
      </w:r>
      <w:r>
        <w:instrText xml:space="preserve"> PAGEREF _Toc449594530 \h </w:instrText>
      </w:r>
      <w:r>
        <w:fldChar w:fldCharType="separate"/>
      </w:r>
      <w:r>
        <w:t>32</w:t>
      </w:r>
      <w:r>
        <w:fldChar w:fldCharType="end"/>
      </w:r>
    </w:p>
    <w:p w14:paraId="1496239F" w14:textId="77777777" w:rsidR="00304346" w:rsidRDefault="00304346">
      <w:pPr>
        <w:pStyle w:val="TOC1"/>
        <w:rPr>
          <w:rFonts w:asciiTheme="minorHAnsi" w:eastAsiaTheme="minorEastAsia" w:hAnsiTheme="minorHAnsi" w:cstheme="minorBidi"/>
          <w:b w:val="0"/>
          <w:szCs w:val="24"/>
        </w:rPr>
      </w:pPr>
      <w:r w:rsidRPr="00B05509">
        <w:rPr>
          <w:snapToGrid w:val="0"/>
          <w:color w:val="000000"/>
          <w:w w:val="0"/>
        </w:rPr>
        <w:t>Chapter 6</w:t>
      </w:r>
      <w:r>
        <w:tab/>
      </w:r>
      <w:r>
        <w:fldChar w:fldCharType="begin"/>
      </w:r>
      <w:r>
        <w:instrText xml:space="preserve"> PAGEREF _Toc449594531 \h </w:instrText>
      </w:r>
      <w:r>
        <w:fldChar w:fldCharType="separate"/>
      </w:r>
      <w:r>
        <w:t>34</w:t>
      </w:r>
      <w:r>
        <w:fldChar w:fldCharType="end"/>
      </w:r>
    </w:p>
    <w:p w14:paraId="5EE134A5" w14:textId="77777777" w:rsidR="00304346" w:rsidRDefault="00304346">
      <w:pPr>
        <w:pStyle w:val="TOC1"/>
        <w:rPr>
          <w:rFonts w:asciiTheme="minorHAnsi" w:eastAsiaTheme="minorEastAsia" w:hAnsiTheme="minorHAnsi" w:cstheme="minorBidi"/>
          <w:b w:val="0"/>
          <w:szCs w:val="24"/>
        </w:rPr>
      </w:pPr>
      <w:r>
        <w:t>DISCUSTIONS AND CONCLUSIONS</w:t>
      </w:r>
      <w:r>
        <w:tab/>
      </w:r>
      <w:r>
        <w:fldChar w:fldCharType="begin"/>
      </w:r>
      <w:r>
        <w:instrText xml:space="preserve"> PAGEREF _Toc449594532 \h </w:instrText>
      </w:r>
      <w:r>
        <w:fldChar w:fldCharType="separate"/>
      </w:r>
      <w:r>
        <w:t>34</w:t>
      </w:r>
      <w:r>
        <w:fldChar w:fldCharType="end"/>
      </w:r>
    </w:p>
    <w:p w14:paraId="00AD8C64" w14:textId="77777777" w:rsidR="00304346" w:rsidRDefault="00304346">
      <w:pPr>
        <w:pStyle w:val="TOC2"/>
        <w:rPr>
          <w:rFonts w:asciiTheme="minorHAnsi" w:eastAsiaTheme="minorEastAsia" w:hAnsiTheme="minorHAnsi" w:cstheme="minorBidi"/>
          <w:szCs w:val="24"/>
        </w:rPr>
      </w:pPr>
      <w:r>
        <w:t>6.1. Discussions</w:t>
      </w:r>
      <w:r>
        <w:tab/>
      </w:r>
      <w:r>
        <w:fldChar w:fldCharType="begin"/>
      </w:r>
      <w:r>
        <w:instrText xml:space="preserve"> PAGEREF _Toc449594533 \h </w:instrText>
      </w:r>
      <w:r>
        <w:fldChar w:fldCharType="separate"/>
      </w:r>
      <w:r>
        <w:t>34</w:t>
      </w:r>
      <w:r>
        <w:fldChar w:fldCharType="end"/>
      </w:r>
    </w:p>
    <w:p w14:paraId="1CEF81C4" w14:textId="77777777" w:rsidR="00304346" w:rsidRDefault="00304346">
      <w:pPr>
        <w:pStyle w:val="TOC2"/>
        <w:rPr>
          <w:rFonts w:asciiTheme="minorHAnsi" w:eastAsiaTheme="minorEastAsia" w:hAnsiTheme="minorHAnsi" w:cstheme="minorBidi"/>
          <w:szCs w:val="24"/>
        </w:rPr>
      </w:pPr>
      <w:r>
        <w:t>6.2. Conclusions</w:t>
      </w:r>
      <w:r>
        <w:tab/>
      </w:r>
      <w:r>
        <w:fldChar w:fldCharType="begin"/>
      </w:r>
      <w:r>
        <w:instrText xml:space="preserve"> PAGEREF _Toc449594534 \h </w:instrText>
      </w:r>
      <w:r>
        <w:fldChar w:fldCharType="separate"/>
      </w:r>
      <w:r>
        <w:t>35</w:t>
      </w:r>
      <w:r>
        <w:fldChar w:fldCharType="end"/>
      </w:r>
    </w:p>
    <w:p w14:paraId="2B5200D7" w14:textId="77777777" w:rsidR="00304346" w:rsidRDefault="00304346">
      <w:pPr>
        <w:pStyle w:val="TOC2"/>
        <w:rPr>
          <w:rFonts w:asciiTheme="minorHAnsi" w:eastAsiaTheme="minorEastAsia" w:hAnsiTheme="minorHAnsi" w:cstheme="minorBidi"/>
          <w:szCs w:val="24"/>
        </w:rPr>
      </w:pPr>
      <w:r>
        <w:t>6.3. Future Works</w:t>
      </w:r>
      <w:r>
        <w:tab/>
      </w:r>
      <w:r>
        <w:fldChar w:fldCharType="begin"/>
      </w:r>
      <w:r>
        <w:instrText xml:space="preserve"> PAGEREF _Toc449594535 \h </w:instrText>
      </w:r>
      <w:r>
        <w:fldChar w:fldCharType="separate"/>
      </w:r>
      <w:r>
        <w:t>35</w:t>
      </w:r>
      <w:r>
        <w:fldChar w:fldCharType="end"/>
      </w:r>
    </w:p>
    <w:p w14:paraId="03F705C6" w14:textId="77777777" w:rsidR="00304346" w:rsidRDefault="00304346">
      <w:pPr>
        <w:pStyle w:val="TOC1"/>
        <w:rPr>
          <w:rFonts w:asciiTheme="minorHAnsi" w:eastAsiaTheme="minorEastAsia" w:hAnsiTheme="minorHAnsi" w:cstheme="minorBidi"/>
          <w:b w:val="0"/>
          <w:szCs w:val="24"/>
        </w:rPr>
      </w:pPr>
      <w:r>
        <w:t>References</w:t>
      </w:r>
      <w:r>
        <w:tab/>
      </w:r>
      <w:r>
        <w:fldChar w:fldCharType="begin"/>
      </w:r>
      <w:r>
        <w:instrText xml:space="preserve"> PAGEREF _Toc449594536 \h </w:instrText>
      </w:r>
      <w:r>
        <w:fldChar w:fldCharType="separate"/>
      </w:r>
      <w:r>
        <w:t>36</w:t>
      </w:r>
      <w:r>
        <w:fldChar w:fldCharType="end"/>
      </w:r>
    </w:p>
    <w:p w14:paraId="6AC42902" w14:textId="77777777" w:rsidR="008C4FB8" w:rsidRPr="007869AB" w:rsidRDefault="004267A9" w:rsidP="004C32B7">
      <w:pPr>
        <w:pStyle w:val="TOC1"/>
      </w:pPr>
      <w:r>
        <w:fldChar w:fldCharType="end"/>
      </w:r>
    </w:p>
    <w:p w14:paraId="02662100" w14:textId="77777777" w:rsidR="008C4FB8" w:rsidRPr="007869AB" w:rsidRDefault="008C4FB8" w:rsidP="00A515BA"/>
    <w:p w14:paraId="230CA670" w14:textId="77777777" w:rsidR="008C4FB8" w:rsidRPr="007869AB" w:rsidRDefault="008C4FB8" w:rsidP="00A515BA">
      <w:pPr>
        <w:sectPr w:rsidR="008C4FB8" w:rsidRPr="007869AB" w:rsidSect="00274AEB">
          <w:pgSz w:w="12240" w:h="15840"/>
          <w:pgMar w:top="1440" w:right="1440" w:bottom="1440" w:left="2160" w:header="720" w:footer="720" w:gutter="0"/>
          <w:pgNumType w:fmt="lowerRoman"/>
          <w:cols w:space="720"/>
          <w:titlePg/>
          <w:docGrid w:linePitch="360"/>
        </w:sectPr>
      </w:pPr>
    </w:p>
    <w:p w14:paraId="3759DB53" w14:textId="77777777" w:rsidR="008C4FB8" w:rsidRPr="007869AB" w:rsidRDefault="008C4FB8" w:rsidP="007869AB">
      <w:pPr>
        <w:pStyle w:val="SpecialTitle"/>
      </w:pPr>
      <w:bookmarkStart w:id="0" w:name="_Toc449594506"/>
      <w:r w:rsidRPr="007869AB">
        <w:lastRenderedPageBreak/>
        <w:t>List of Figure</w:t>
      </w:r>
      <w:r w:rsidR="003F28ED">
        <w:t>d</w:t>
      </w:r>
      <w:bookmarkEnd w:id="0"/>
    </w:p>
    <w:p w14:paraId="47E127A9" w14:textId="77777777" w:rsidR="00AA4A6B" w:rsidRDefault="008C4FB8">
      <w:pPr>
        <w:pStyle w:val="TableofFigures"/>
        <w:tabs>
          <w:tab w:val="right" w:leader="dot" w:pos="8630"/>
        </w:tabs>
        <w:rPr>
          <w:rFonts w:asciiTheme="minorHAnsi" w:eastAsiaTheme="minorEastAsia" w:hAnsiTheme="minorHAnsi" w:cstheme="minorBidi"/>
          <w:noProof/>
          <w:szCs w:val="24"/>
        </w:rPr>
      </w:pPr>
      <w:r>
        <w:rPr>
          <w:b/>
        </w:rPr>
        <w:fldChar w:fldCharType="begin"/>
      </w:r>
      <w:r>
        <w:rPr>
          <w:b/>
        </w:rPr>
        <w:instrText xml:space="preserve"> TOC \h \z \c "Figure" </w:instrText>
      </w:r>
      <w:r>
        <w:rPr>
          <w:b/>
        </w:rPr>
        <w:fldChar w:fldCharType="separate"/>
      </w:r>
      <w:hyperlink w:anchor="_Toc449576581" w:history="1">
        <w:r w:rsidR="00AA4A6B" w:rsidRPr="006C528A">
          <w:rPr>
            <w:rStyle w:val="Hyperlink"/>
            <w:noProof/>
          </w:rPr>
          <w:t>Figure 2</w:t>
        </w:r>
        <w:r w:rsidR="00AA4A6B" w:rsidRPr="006C528A">
          <w:rPr>
            <w:rStyle w:val="Hyperlink"/>
            <w:noProof/>
          </w:rPr>
          <w:noBreakHyphen/>
          <w:t>1-A non feedback form</w:t>
        </w:r>
        <w:r w:rsidR="00AA4A6B">
          <w:rPr>
            <w:noProof/>
            <w:webHidden/>
          </w:rPr>
          <w:tab/>
        </w:r>
        <w:r w:rsidR="00AA4A6B">
          <w:rPr>
            <w:noProof/>
            <w:webHidden/>
          </w:rPr>
          <w:fldChar w:fldCharType="begin"/>
        </w:r>
        <w:r w:rsidR="00AA4A6B">
          <w:rPr>
            <w:noProof/>
            <w:webHidden/>
          </w:rPr>
          <w:instrText xml:space="preserve"> PAGEREF _Toc449576581 \h </w:instrText>
        </w:r>
        <w:r w:rsidR="00AA4A6B">
          <w:rPr>
            <w:noProof/>
            <w:webHidden/>
          </w:rPr>
        </w:r>
        <w:r w:rsidR="00AA4A6B">
          <w:rPr>
            <w:noProof/>
            <w:webHidden/>
          </w:rPr>
          <w:fldChar w:fldCharType="separate"/>
        </w:r>
        <w:r w:rsidR="00AA4A6B">
          <w:rPr>
            <w:noProof/>
            <w:webHidden/>
          </w:rPr>
          <w:t>8</w:t>
        </w:r>
        <w:r w:rsidR="00AA4A6B">
          <w:rPr>
            <w:noProof/>
            <w:webHidden/>
          </w:rPr>
          <w:fldChar w:fldCharType="end"/>
        </w:r>
      </w:hyperlink>
    </w:p>
    <w:p w14:paraId="23BB52C4" w14:textId="77777777" w:rsidR="00AA4A6B" w:rsidRDefault="00D87EEA">
      <w:pPr>
        <w:pStyle w:val="TableofFigures"/>
        <w:tabs>
          <w:tab w:val="right" w:leader="dot" w:pos="8630"/>
        </w:tabs>
        <w:rPr>
          <w:rFonts w:asciiTheme="minorHAnsi" w:eastAsiaTheme="minorEastAsia" w:hAnsiTheme="minorHAnsi" w:cstheme="minorBidi"/>
          <w:noProof/>
          <w:szCs w:val="24"/>
        </w:rPr>
      </w:pPr>
      <w:hyperlink w:anchor="_Toc449576582" w:history="1">
        <w:r w:rsidR="00AA4A6B" w:rsidRPr="006C528A">
          <w:rPr>
            <w:rStyle w:val="Hyperlink"/>
            <w:noProof/>
          </w:rPr>
          <w:t>Figure 2</w:t>
        </w:r>
        <w:r w:rsidR="00AA4A6B" w:rsidRPr="006C528A">
          <w:rPr>
            <w:rStyle w:val="Hyperlink"/>
            <w:noProof/>
          </w:rPr>
          <w:noBreakHyphen/>
          <w:t>2-A feedback form</w:t>
        </w:r>
        <w:r w:rsidR="00AA4A6B">
          <w:rPr>
            <w:noProof/>
            <w:webHidden/>
          </w:rPr>
          <w:tab/>
        </w:r>
        <w:r w:rsidR="00AA4A6B">
          <w:rPr>
            <w:noProof/>
            <w:webHidden/>
          </w:rPr>
          <w:fldChar w:fldCharType="begin"/>
        </w:r>
        <w:r w:rsidR="00AA4A6B">
          <w:rPr>
            <w:noProof/>
            <w:webHidden/>
          </w:rPr>
          <w:instrText xml:space="preserve"> PAGEREF _Toc449576582 \h </w:instrText>
        </w:r>
        <w:r w:rsidR="00AA4A6B">
          <w:rPr>
            <w:noProof/>
            <w:webHidden/>
          </w:rPr>
        </w:r>
        <w:r w:rsidR="00AA4A6B">
          <w:rPr>
            <w:noProof/>
            <w:webHidden/>
          </w:rPr>
          <w:fldChar w:fldCharType="separate"/>
        </w:r>
        <w:r w:rsidR="00AA4A6B">
          <w:rPr>
            <w:noProof/>
            <w:webHidden/>
          </w:rPr>
          <w:t>8</w:t>
        </w:r>
        <w:r w:rsidR="00AA4A6B">
          <w:rPr>
            <w:noProof/>
            <w:webHidden/>
          </w:rPr>
          <w:fldChar w:fldCharType="end"/>
        </w:r>
      </w:hyperlink>
    </w:p>
    <w:p w14:paraId="6462F0E8" w14:textId="77777777" w:rsidR="00AA4A6B" w:rsidRDefault="00D87EEA">
      <w:pPr>
        <w:pStyle w:val="TableofFigures"/>
        <w:tabs>
          <w:tab w:val="right" w:leader="dot" w:pos="8630"/>
        </w:tabs>
        <w:rPr>
          <w:rFonts w:asciiTheme="minorHAnsi" w:eastAsiaTheme="minorEastAsia" w:hAnsiTheme="minorHAnsi" w:cstheme="minorBidi"/>
          <w:noProof/>
          <w:szCs w:val="24"/>
        </w:rPr>
      </w:pPr>
      <w:hyperlink w:anchor="_Toc449576583" w:history="1">
        <w:r w:rsidR="00AA4A6B" w:rsidRPr="006C528A">
          <w:rPr>
            <w:rStyle w:val="Hyperlink"/>
            <w:noProof/>
          </w:rPr>
          <w:t>Figure 2</w:t>
        </w:r>
        <w:r w:rsidR="00AA4A6B" w:rsidRPr="006C528A">
          <w:rPr>
            <w:rStyle w:val="Hyperlink"/>
            <w:noProof/>
          </w:rPr>
          <w:noBreakHyphen/>
          <w:t>3-A reviews by teacher form</w:t>
        </w:r>
        <w:r w:rsidR="00AA4A6B">
          <w:rPr>
            <w:noProof/>
            <w:webHidden/>
          </w:rPr>
          <w:tab/>
        </w:r>
        <w:r w:rsidR="00AA4A6B">
          <w:rPr>
            <w:noProof/>
            <w:webHidden/>
          </w:rPr>
          <w:fldChar w:fldCharType="begin"/>
        </w:r>
        <w:r w:rsidR="00AA4A6B">
          <w:rPr>
            <w:noProof/>
            <w:webHidden/>
          </w:rPr>
          <w:instrText xml:space="preserve"> PAGEREF _Toc449576583 \h </w:instrText>
        </w:r>
        <w:r w:rsidR="00AA4A6B">
          <w:rPr>
            <w:noProof/>
            <w:webHidden/>
          </w:rPr>
        </w:r>
        <w:r w:rsidR="00AA4A6B">
          <w:rPr>
            <w:noProof/>
            <w:webHidden/>
          </w:rPr>
          <w:fldChar w:fldCharType="separate"/>
        </w:r>
        <w:r w:rsidR="00AA4A6B">
          <w:rPr>
            <w:noProof/>
            <w:webHidden/>
          </w:rPr>
          <w:t>8</w:t>
        </w:r>
        <w:r w:rsidR="00AA4A6B">
          <w:rPr>
            <w:noProof/>
            <w:webHidden/>
          </w:rPr>
          <w:fldChar w:fldCharType="end"/>
        </w:r>
      </w:hyperlink>
    </w:p>
    <w:p w14:paraId="42C0EDF7" w14:textId="77777777" w:rsidR="00AA4A6B" w:rsidRDefault="00D87EEA">
      <w:pPr>
        <w:pStyle w:val="TableofFigures"/>
        <w:tabs>
          <w:tab w:val="right" w:leader="dot" w:pos="8630"/>
        </w:tabs>
        <w:rPr>
          <w:rFonts w:asciiTheme="minorHAnsi" w:eastAsiaTheme="minorEastAsia" w:hAnsiTheme="minorHAnsi" w:cstheme="minorBidi"/>
          <w:noProof/>
          <w:szCs w:val="24"/>
        </w:rPr>
      </w:pPr>
      <w:hyperlink w:anchor="_Toc449576584" w:history="1">
        <w:r w:rsidR="00AA4A6B" w:rsidRPr="006C528A">
          <w:rPr>
            <w:rStyle w:val="Hyperlink"/>
            <w:noProof/>
          </w:rPr>
          <w:t>Figure 2</w:t>
        </w:r>
        <w:r w:rsidR="00AA4A6B" w:rsidRPr="006C528A">
          <w:rPr>
            <w:rStyle w:val="Hyperlink"/>
            <w:noProof/>
          </w:rPr>
          <w:noBreakHyphen/>
          <w:t>4-Term end review form</w:t>
        </w:r>
        <w:r w:rsidR="00AA4A6B">
          <w:rPr>
            <w:noProof/>
            <w:webHidden/>
          </w:rPr>
          <w:tab/>
        </w:r>
        <w:r w:rsidR="00AA4A6B">
          <w:rPr>
            <w:noProof/>
            <w:webHidden/>
          </w:rPr>
          <w:fldChar w:fldCharType="begin"/>
        </w:r>
        <w:r w:rsidR="00AA4A6B">
          <w:rPr>
            <w:noProof/>
            <w:webHidden/>
          </w:rPr>
          <w:instrText xml:space="preserve"> PAGEREF _Toc449576584 \h </w:instrText>
        </w:r>
        <w:r w:rsidR="00AA4A6B">
          <w:rPr>
            <w:noProof/>
            <w:webHidden/>
          </w:rPr>
        </w:r>
        <w:r w:rsidR="00AA4A6B">
          <w:rPr>
            <w:noProof/>
            <w:webHidden/>
          </w:rPr>
          <w:fldChar w:fldCharType="separate"/>
        </w:r>
        <w:r w:rsidR="00AA4A6B">
          <w:rPr>
            <w:noProof/>
            <w:webHidden/>
          </w:rPr>
          <w:t>10</w:t>
        </w:r>
        <w:r w:rsidR="00AA4A6B">
          <w:rPr>
            <w:noProof/>
            <w:webHidden/>
          </w:rPr>
          <w:fldChar w:fldCharType="end"/>
        </w:r>
      </w:hyperlink>
    </w:p>
    <w:p w14:paraId="7E75F5F7" w14:textId="77777777" w:rsidR="00AA4A6B" w:rsidRDefault="00D87EEA">
      <w:pPr>
        <w:pStyle w:val="TableofFigures"/>
        <w:tabs>
          <w:tab w:val="right" w:leader="dot" w:pos="8630"/>
        </w:tabs>
        <w:rPr>
          <w:rFonts w:asciiTheme="minorHAnsi" w:eastAsiaTheme="minorEastAsia" w:hAnsiTheme="minorHAnsi" w:cstheme="minorBidi"/>
          <w:noProof/>
          <w:szCs w:val="24"/>
        </w:rPr>
      </w:pPr>
      <w:hyperlink w:anchor="_Toc449576585" w:history="1">
        <w:r w:rsidR="00AA4A6B" w:rsidRPr="006C528A">
          <w:rPr>
            <w:rStyle w:val="Hyperlink"/>
            <w:noProof/>
          </w:rPr>
          <w:t>Figure 2</w:t>
        </w:r>
        <w:r w:rsidR="00AA4A6B" w:rsidRPr="006C528A">
          <w:rPr>
            <w:rStyle w:val="Hyperlink"/>
            <w:noProof/>
          </w:rPr>
          <w:noBreakHyphen/>
          <w:t>5-Statistic of education quality in class form</w:t>
        </w:r>
        <w:r w:rsidR="00AA4A6B">
          <w:rPr>
            <w:noProof/>
            <w:webHidden/>
          </w:rPr>
          <w:tab/>
        </w:r>
        <w:r w:rsidR="00AA4A6B">
          <w:rPr>
            <w:noProof/>
            <w:webHidden/>
          </w:rPr>
          <w:fldChar w:fldCharType="begin"/>
        </w:r>
        <w:r w:rsidR="00AA4A6B">
          <w:rPr>
            <w:noProof/>
            <w:webHidden/>
          </w:rPr>
          <w:instrText xml:space="preserve"> PAGEREF _Toc449576585 \h </w:instrText>
        </w:r>
        <w:r w:rsidR="00AA4A6B">
          <w:rPr>
            <w:noProof/>
            <w:webHidden/>
          </w:rPr>
        </w:r>
        <w:r w:rsidR="00AA4A6B">
          <w:rPr>
            <w:noProof/>
            <w:webHidden/>
          </w:rPr>
          <w:fldChar w:fldCharType="separate"/>
        </w:r>
        <w:r w:rsidR="00AA4A6B">
          <w:rPr>
            <w:noProof/>
            <w:webHidden/>
          </w:rPr>
          <w:t>11</w:t>
        </w:r>
        <w:r w:rsidR="00AA4A6B">
          <w:rPr>
            <w:noProof/>
            <w:webHidden/>
          </w:rPr>
          <w:fldChar w:fldCharType="end"/>
        </w:r>
      </w:hyperlink>
    </w:p>
    <w:p w14:paraId="0E6A11C0" w14:textId="77777777" w:rsidR="00AA4A6B" w:rsidRDefault="00D87EEA">
      <w:pPr>
        <w:pStyle w:val="TableofFigures"/>
        <w:tabs>
          <w:tab w:val="right" w:leader="dot" w:pos="8630"/>
        </w:tabs>
        <w:rPr>
          <w:rFonts w:asciiTheme="minorHAnsi" w:eastAsiaTheme="minorEastAsia" w:hAnsiTheme="minorHAnsi" w:cstheme="minorBidi"/>
          <w:noProof/>
          <w:szCs w:val="24"/>
        </w:rPr>
      </w:pPr>
      <w:hyperlink w:anchor="_Toc449576586" w:history="1">
        <w:r w:rsidR="00AA4A6B" w:rsidRPr="006C528A">
          <w:rPr>
            <w:rStyle w:val="Hyperlink"/>
            <w:noProof/>
          </w:rPr>
          <w:t>Figure 2</w:t>
        </w:r>
        <w:r w:rsidR="00AA4A6B" w:rsidRPr="006C528A">
          <w:rPr>
            <w:rStyle w:val="Hyperlink"/>
            <w:noProof/>
          </w:rPr>
          <w:noBreakHyphen/>
          <w:t>6-Statistic of education quality for school form</w:t>
        </w:r>
        <w:r w:rsidR="00AA4A6B">
          <w:rPr>
            <w:noProof/>
            <w:webHidden/>
          </w:rPr>
          <w:tab/>
        </w:r>
        <w:r w:rsidR="00AA4A6B">
          <w:rPr>
            <w:noProof/>
            <w:webHidden/>
          </w:rPr>
          <w:fldChar w:fldCharType="begin"/>
        </w:r>
        <w:r w:rsidR="00AA4A6B">
          <w:rPr>
            <w:noProof/>
            <w:webHidden/>
          </w:rPr>
          <w:instrText xml:space="preserve"> PAGEREF _Toc449576586 \h </w:instrText>
        </w:r>
        <w:r w:rsidR="00AA4A6B">
          <w:rPr>
            <w:noProof/>
            <w:webHidden/>
          </w:rPr>
        </w:r>
        <w:r w:rsidR="00AA4A6B">
          <w:rPr>
            <w:noProof/>
            <w:webHidden/>
          </w:rPr>
          <w:fldChar w:fldCharType="separate"/>
        </w:r>
        <w:r w:rsidR="00AA4A6B">
          <w:rPr>
            <w:noProof/>
            <w:webHidden/>
          </w:rPr>
          <w:t>11</w:t>
        </w:r>
        <w:r w:rsidR="00AA4A6B">
          <w:rPr>
            <w:noProof/>
            <w:webHidden/>
          </w:rPr>
          <w:fldChar w:fldCharType="end"/>
        </w:r>
      </w:hyperlink>
    </w:p>
    <w:p w14:paraId="1637A089" w14:textId="77777777" w:rsidR="00AA4A6B" w:rsidRDefault="00D87EEA">
      <w:pPr>
        <w:pStyle w:val="TableofFigures"/>
        <w:tabs>
          <w:tab w:val="right" w:leader="dot" w:pos="8630"/>
        </w:tabs>
        <w:rPr>
          <w:rFonts w:asciiTheme="minorHAnsi" w:eastAsiaTheme="minorEastAsia" w:hAnsiTheme="minorHAnsi" w:cstheme="minorBidi"/>
          <w:noProof/>
          <w:szCs w:val="24"/>
        </w:rPr>
      </w:pPr>
      <w:hyperlink w:anchor="_Toc449576587" w:history="1">
        <w:r w:rsidR="00AA4A6B" w:rsidRPr="006C528A">
          <w:rPr>
            <w:rStyle w:val="Hyperlink"/>
            <w:noProof/>
          </w:rPr>
          <w:t>Figure 2</w:t>
        </w:r>
        <w:r w:rsidR="00AA4A6B" w:rsidRPr="006C528A">
          <w:rPr>
            <w:rStyle w:val="Hyperlink"/>
            <w:noProof/>
          </w:rPr>
          <w:noBreakHyphen/>
          <w:t>7-Statistic of score in class form</w:t>
        </w:r>
        <w:r w:rsidR="00AA4A6B">
          <w:rPr>
            <w:noProof/>
            <w:webHidden/>
          </w:rPr>
          <w:tab/>
        </w:r>
        <w:r w:rsidR="00AA4A6B">
          <w:rPr>
            <w:noProof/>
            <w:webHidden/>
          </w:rPr>
          <w:fldChar w:fldCharType="begin"/>
        </w:r>
        <w:r w:rsidR="00AA4A6B">
          <w:rPr>
            <w:noProof/>
            <w:webHidden/>
          </w:rPr>
          <w:instrText xml:space="preserve"> PAGEREF _Toc449576587 \h </w:instrText>
        </w:r>
        <w:r w:rsidR="00AA4A6B">
          <w:rPr>
            <w:noProof/>
            <w:webHidden/>
          </w:rPr>
        </w:r>
        <w:r w:rsidR="00AA4A6B">
          <w:rPr>
            <w:noProof/>
            <w:webHidden/>
          </w:rPr>
          <w:fldChar w:fldCharType="separate"/>
        </w:r>
        <w:r w:rsidR="00AA4A6B">
          <w:rPr>
            <w:noProof/>
            <w:webHidden/>
          </w:rPr>
          <w:t>12</w:t>
        </w:r>
        <w:r w:rsidR="00AA4A6B">
          <w:rPr>
            <w:noProof/>
            <w:webHidden/>
          </w:rPr>
          <w:fldChar w:fldCharType="end"/>
        </w:r>
      </w:hyperlink>
    </w:p>
    <w:p w14:paraId="6F165A92" w14:textId="77777777" w:rsidR="00AA4A6B" w:rsidRDefault="00D87EEA">
      <w:pPr>
        <w:pStyle w:val="TableofFigures"/>
        <w:tabs>
          <w:tab w:val="right" w:leader="dot" w:pos="8630"/>
        </w:tabs>
        <w:rPr>
          <w:rFonts w:asciiTheme="minorHAnsi" w:eastAsiaTheme="minorEastAsia" w:hAnsiTheme="minorHAnsi" w:cstheme="minorBidi"/>
          <w:noProof/>
          <w:szCs w:val="24"/>
        </w:rPr>
      </w:pPr>
      <w:hyperlink w:anchor="_Toc449576588" w:history="1">
        <w:r w:rsidR="00AA4A6B" w:rsidRPr="006C528A">
          <w:rPr>
            <w:rStyle w:val="Hyperlink"/>
            <w:noProof/>
          </w:rPr>
          <w:t>Figure 2</w:t>
        </w:r>
        <w:r w:rsidR="00AA4A6B" w:rsidRPr="006C528A">
          <w:rPr>
            <w:rStyle w:val="Hyperlink"/>
            <w:noProof/>
          </w:rPr>
          <w:noBreakHyphen/>
          <w:t>8-Statistic of score for school form</w:t>
        </w:r>
        <w:r w:rsidR="00AA4A6B">
          <w:rPr>
            <w:noProof/>
            <w:webHidden/>
          </w:rPr>
          <w:tab/>
        </w:r>
        <w:r w:rsidR="00AA4A6B">
          <w:rPr>
            <w:noProof/>
            <w:webHidden/>
          </w:rPr>
          <w:fldChar w:fldCharType="begin"/>
        </w:r>
        <w:r w:rsidR="00AA4A6B">
          <w:rPr>
            <w:noProof/>
            <w:webHidden/>
          </w:rPr>
          <w:instrText xml:space="preserve"> PAGEREF _Toc449576588 \h </w:instrText>
        </w:r>
        <w:r w:rsidR="00AA4A6B">
          <w:rPr>
            <w:noProof/>
            <w:webHidden/>
          </w:rPr>
        </w:r>
        <w:r w:rsidR="00AA4A6B">
          <w:rPr>
            <w:noProof/>
            <w:webHidden/>
          </w:rPr>
          <w:fldChar w:fldCharType="separate"/>
        </w:r>
        <w:r w:rsidR="00AA4A6B">
          <w:rPr>
            <w:noProof/>
            <w:webHidden/>
          </w:rPr>
          <w:t>12</w:t>
        </w:r>
        <w:r w:rsidR="00AA4A6B">
          <w:rPr>
            <w:noProof/>
            <w:webHidden/>
          </w:rPr>
          <w:fldChar w:fldCharType="end"/>
        </w:r>
      </w:hyperlink>
    </w:p>
    <w:p w14:paraId="479D72B9" w14:textId="77777777" w:rsidR="00AA4A6B" w:rsidRDefault="00D87EEA">
      <w:pPr>
        <w:pStyle w:val="TableofFigures"/>
        <w:tabs>
          <w:tab w:val="right" w:leader="dot" w:pos="8630"/>
        </w:tabs>
        <w:rPr>
          <w:rFonts w:asciiTheme="minorHAnsi" w:eastAsiaTheme="minorEastAsia" w:hAnsiTheme="minorHAnsi" w:cstheme="minorBidi"/>
          <w:noProof/>
          <w:szCs w:val="24"/>
        </w:rPr>
      </w:pPr>
      <w:hyperlink w:anchor="_Toc449576589" w:history="1">
        <w:r w:rsidR="00AA4A6B" w:rsidRPr="006C528A">
          <w:rPr>
            <w:rStyle w:val="Hyperlink"/>
            <w:noProof/>
          </w:rPr>
          <w:t>Figure 2</w:t>
        </w:r>
        <w:r w:rsidR="00AA4A6B" w:rsidRPr="006C528A">
          <w:rPr>
            <w:rStyle w:val="Hyperlink"/>
            <w:noProof/>
          </w:rPr>
          <w:noBreakHyphen/>
          <w:t>9- File EMQS form</w:t>
        </w:r>
        <w:r w:rsidR="00AA4A6B">
          <w:rPr>
            <w:noProof/>
            <w:webHidden/>
          </w:rPr>
          <w:tab/>
        </w:r>
        <w:r w:rsidR="00AA4A6B">
          <w:rPr>
            <w:noProof/>
            <w:webHidden/>
          </w:rPr>
          <w:fldChar w:fldCharType="begin"/>
        </w:r>
        <w:r w:rsidR="00AA4A6B">
          <w:rPr>
            <w:noProof/>
            <w:webHidden/>
          </w:rPr>
          <w:instrText xml:space="preserve"> PAGEREF _Toc449576589 \h </w:instrText>
        </w:r>
        <w:r w:rsidR="00AA4A6B">
          <w:rPr>
            <w:noProof/>
            <w:webHidden/>
          </w:rPr>
        </w:r>
        <w:r w:rsidR="00AA4A6B">
          <w:rPr>
            <w:noProof/>
            <w:webHidden/>
          </w:rPr>
          <w:fldChar w:fldCharType="separate"/>
        </w:r>
        <w:r w:rsidR="00AA4A6B">
          <w:rPr>
            <w:noProof/>
            <w:webHidden/>
          </w:rPr>
          <w:t>13</w:t>
        </w:r>
        <w:r w:rsidR="00AA4A6B">
          <w:rPr>
            <w:noProof/>
            <w:webHidden/>
          </w:rPr>
          <w:fldChar w:fldCharType="end"/>
        </w:r>
      </w:hyperlink>
    </w:p>
    <w:p w14:paraId="7E46FB65" w14:textId="77777777" w:rsidR="00AA4A6B" w:rsidRDefault="00D87EEA">
      <w:pPr>
        <w:pStyle w:val="TableofFigures"/>
        <w:tabs>
          <w:tab w:val="right" w:leader="dot" w:pos="8630"/>
        </w:tabs>
        <w:rPr>
          <w:rFonts w:asciiTheme="minorHAnsi" w:eastAsiaTheme="minorEastAsia" w:hAnsiTheme="minorHAnsi" w:cstheme="minorBidi"/>
          <w:noProof/>
          <w:szCs w:val="24"/>
        </w:rPr>
      </w:pPr>
      <w:hyperlink w:anchor="_Toc449576590" w:history="1">
        <w:r w:rsidR="00AA4A6B" w:rsidRPr="006C528A">
          <w:rPr>
            <w:rStyle w:val="Hyperlink"/>
            <w:noProof/>
          </w:rPr>
          <w:t>Figure 3</w:t>
        </w:r>
        <w:r w:rsidR="00AA4A6B" w:rsidRPr="006C528A">
          <w:rPr>
            <w:rStyle w:val="Hyperlink"/>
            <w:noProof/>
          </w:rPr>
          <w:noBreakHyphen/>
          <w:t>1-The model-view-controller (MVC) architecture</w:t>
        </w:r>
        <w:r w:rsidR="00AA4A6B">
          <w:rPr>
            <w:noProof/>
            <w:webHidden/>
          </w:rPr>
          <w:tab/>
        </w:r>
        <w:r w:rsidR="00AA4A6B">
          <w:rPr>
            <w:noProof/>
            <w:webHidden/>
          </w:rPr>
          <w:fldChar w:fldCharType="begin"/>
        </w:r>
        <w:r w:rsidR="00AA4A6B">
          <w:rPr>
            <w:noProof/>
            <w:webHidden/>
          </w:rPr>
          <w:instrText xml:space="preserve"> PAGEREF _Toc449576590 \h </w:instrText>
        </w:r>
        <w:r w:rsidR="00AA4A6B">
          <w:rPr>
            <w:noProof/>
            <w:webHidden/>
          </w:rPr>
        </w:r>
        <w:r w:rsidR="00AA4A6B">
          <w:rPr>
            <w:noProof/>
            <w:webHidden/>
          </w:rPr>
          <w:fldChar w:fldCharType="separate"/>
        </w:r>
        <w:r w:rsidR="00AA4A6B">
          <w:rPr>
            <w:noProof/>
            <w:webHidden/>
          </w:rPr>
          <w:t>17</w:t>
        </w:r>
        <w:r w:rsidR="00AA4A6B">
          <w:rPr>
            <w:noProof/>
            <w:webHidden/>
          </w:rPr>
          <w:fldChar w:fldCharType="end"/>
        </w:r>
      </w:hyperlink>
    </w:p>
    <w:p w14:paraId="042749E1" w14:textId="77777777" w:rsidR="00AA4A6B" w:rsidRDefault="00D87EEA">
      <w:pPr>
        <w:pStyle w:val="TableofFigures"/>
        <w:tabs>
          <w:tab w:val="right" w:leader="dot" w:pos="8630"/>
        </w:tabs>
        <w:rPr>
          <w:rFonts w:asciiTheme="minorHAnsi" w:eastAsiaTheme="minorEastAsia" w:hAnsiTheme="minorHAnsi" w:cstheme="minorBidi"/>
          <w:noProof/>
          <w:szCs w:val="24"/>
        </w:rPr>
      </w:pPr>
      <w:hyperlink w:anchor="_Toc449576591" w:history="1">
        <w:r w:rsidR="00AA4A6B" w:rsidRPr="006C528A">
          <w:rPr>
            <w:rStyle w:val="Hyperlink"/>
            <w:noProof/>
          </w:rPr>
          <w:t>Figure 4</w:t>
        </w:r>
        <w:r w:rsidR="00AA4A6B" w:rsidRPr="006C528A">
          <w:rPr>
            <w:rStyle w:val="Hyperlink"/>
            <w:noProof/>
          </w:rPr>
          <w:noBreakHyphen/>
          <w:t>1-Database design (part 1)</w:t>
        </w:r>
        <w:r w:rsidR="00AA4A6B">
          <w:rPr>
            <w:noProof/>
            <w:webHidden/>
          </w:rPr>
          <w:tab/>
        </w:r>
        <w:r w:rsidR="00AA4A6B">
          <w:rPr>
            <w:noProof/>
            <w:webHidden/>
          </w:rPr>
          <w:fldChar w:fldCharType="begin"/>
        </w:r>
        <w:r w:rsidR="00AA4A6B">
          <w:rPr>
            <w:noProof/>
            <w:webHidden/>
          </w:rPr>
          <w:instrText xml:space="preserve"> PAGEREF _Toc449576591 \h </w:instrText>
        </w:r>
        <w:r w:rsidR="00AA4A6B">
          <w:rPr>
            <w:noProof/>
            <w:webHidden/>
          </w:rPr>
        </w:r>
        <w:r w:rsidR="00AA4A6B">
          <w:rPr>
            <w:noProof/>
            <w:webHidden/>
          </w:rPr>
          <w:fldChar w:fldCharType="separate"/>
        </w:r>
        <w:r w:rsidR="00AA4A6B">
          <w:rPr>
            <w:noProof/>
            <w:webHidden/>
          </w:rPr>
          <w:t>19</w:t>
        </w:r>
        <w:r w:rsidR="00AA4A6B">
          <w:rPr>
            <w:noProof/>
            <w:webHidden/>
          </w:rPr>
          <w:fldChar w:fldCharType="end"/>
        </w:r>
      </w:hyperlink>
    </w:p>
    <w:p w14:paraId="7249FDB3" w14:textId="77777777" w:rsidR="00AA4A6B" w:rsidRDefault="00D87EEA">
      <w:pPr>
        <w:pStyle w:val="TableofFigures"/>
        <w:tabs>
          <w:tab w:val="right" w:leader="dot" w:pos="8630"/>
        </w:tabs>
        <w:rPr>
          <w:rFonts w:asciiTheme="minorHAnsi" w:eastAsiaTheme="minorEastAsia" w:hAnsiTheme="minorHAnsi" w:cstheme="minorBidi"/>
          <w:noProof/>
          <w:szCs w:val="24"/>
        </w:rPr>
      </w:pPr>
      <w:hyperlink w:anchor="_Toc449576592" w:history="1">
        <w:r w:rsidR="00AA4A6B" w:rsidRPr="006C528A">
          <w:rPr>
            <w:rStyle w:val="Hyperlink"/>
            <w:noProof/>
          </w:rPr>
          <w:t>Figure 4</w:t>
        </w:r>
        <w:r w:rsidR="00AA4A6B" w:rsidRPr="006C528A">
          <w:rPr>
            <w:rStyle w:val="Hyperlink"/>
            <w:noProof/>
          </w:rPr>
          <w:noBreakHyphen/>
          <w:t>2-Database design (part 2)</w:t>
        </w:r>
        <w:r w:rsidR="00AA4A6B">
          <w:rPr>
            <w:noProof/>
            <w:webHidden/>
          </w:rPr>
          <w:tab/>
        </w:r>
        <w:r w:rsidR="00AA4A6B">
          <w:rPr>
            <w:noProof/>
            <w:webHidden/>
          </w:rPr>
          <w:fldChar w:fldCharType="begin"/>
        </w:r>
        <w:r w:rsidR="00AA4A6B">
          <w:rPr>
            <w:noProof/>
            <w:webHidden/>
          </w:rPr>
          <w:instrText xml:space="preserve"> PAGEREF _Toc449576592 \h </w:instrText>
        </w:r>
        <w:r w:rsidR="00AA4A6B">
          <w:rPr>
            <w:noProof/>
            <w:webHidden/>
          </w:rPr>
        </w:r>
        <w:r w:rsidR="00AA4A6B">
          <w:rPr>
            <w:noProof/>
            <w:webHidden/>
          </w:rPr>
          <w:fldChar w:fldCharType="separate"/>
        </w:r>
        <w:r w:rsidR="00AA4A6B">
          <w:rPr>
            <w:noProof/>
            <w:webHidden/>
          </w:rPr>
          <w:t>20</w:t>
        </w:r>
        <w:r w:rsidR="00AA4A6B">
          <w:rPr>
            <w:noProof/>
            <w:webHidden/>
          </w:rPr>
          <w:fldChar w:fldCharType="end"/>
        </w:r>
      </w:hyperlink>
    </w:p>
    <w:p w14:paraId="1B96A860" w14:textId="77777777" w:rsidR="00AA4A6B" w:rsidRDefault="00D87EEA">
      <w:pPr>
        <w:pStyle w:val="TableofFigures"/>
        <w:tabs>
          <w:tab w:val="right" w:leader="dot" w:pos="8630"/>
        </w:tabs>
        <w:rPr>
          <w:rFonts w:asciiTheme="minorHAnsi" w:eastAsiaTheme="minorEastAsia" w:hAnsiTheme="minorHAnsi" w:cstheme="minorBidi"/>
          <w:noProof/>
          <w:szCs w:val="24"/>
        </w:rPr>
      </w:pPr>
      <w:hyperlink w:anchor="_Toc449576593" w:history="1">
        <w:r w:rsidR="00AA4A6B" w:rsidRPr="006C528A">
          <w:rPr>
            <w:rStyle w:val="Hyperlink"/>
            <w:noProof/>
          </w:rPr>
          <w:t>Figure 4</w:t>
        </w:r>
        <w:r w:rsidR="00AA4A6B" w:rsidRPr="006C528A">
          <w:rPr>
            <w:rStyle w:val="Hyperlink"/>
            <w:noProof/>
          </w:rPr>
          <w:noBreakHyphen/>
          <w:t>3-The user-case model in school manager view</w:t>
        </w:r>
        <w:r w:rsidR="00AA4A6B">
          <w:rPr>
            <w:noProof/>
            <w:webHidden/>
          </w:rPr>
          <w:tab/>
        </w:r>
        <w:r w:rsidR="00AA4A6B">
          <w:rPr>
            <w:noProof/>
            <w:webHidden/>
          </w:rPr>
          <w:fldChar w:fldCharType="begin"/>
        </w:r>
        <w:r w:rsidR="00AA4A6B">
          <w:rPr>
            <w:noProof/>
            <w:webHidden/>
          </w:rPr>
          <w:instrText xml:space="preserve"> PAGEREF _Toc449576593 \h </w:instrText>
        </w:r>
        <w:r w:rsidR="00AA4A6B">
          <w:rPr>
            <w:noProof/>
            <w:webHidden/>
          </w:rPr>
        </w:r>
        <w:r w:rsidR="00AA4A6B">
          <w:rPr>
            <w:noProof/>
            <w:webHidden/>
          </w:rPr>
          <w:fldChar w:fldCharType="separate"/>
        </w:r>
        <w:r w:rsidR="00AA4A6B">
          <w:rPr>
            <w:noProof/>
            <w:webHidden/>
          </w:rPr>
          <w:t>21</w:t>
        </w:r>
        <w:r w:rsidR="00AA4A6B">
          <w:rPr>
            <w:noProof/>
            <w:webHidden/>
          </w:rPr>
          <w:fldChar w:fldCharType="end"/>
        </w:r>
      </w:hyperlink>
    </w:p>
    <w:p w14:paraId="7DC63786" w14:textId="77777777" w:rsidR="00AA4A6B" w:rsidRDefault="00D87EEA">
      <w:pPr>
        <w:pStyle w:val="TableofFigures"/>
        <w:tabs>
          <w:tab w:val="right" w:leader="dot" w:pos="8630"/>
        </w:tabs>
        <w:rPr>
          <w:rFonts w:asciiTheme="minorHAnsi" w:eastAsiaTheme="minorEastAsia" w:hAnsiTheme="minorHAnsi" w:cstheme="minorBidi"/>
          <w:noProof/>
          <w:szCs w:val="24"/>
        </w:rPr>
      </w:pPr>
      <w:hyperlink w:anchor="_Toc449576594" w:history="1">
        <w:r w:rsidR="00AA4A6B" w:rsidRPr="006C528A">
          <w:rPr>
            <w:rStyle w:val="Hyperlink"/>
            <w:noProof/>
          </w:rPr>
          <w:t>Figure 4</w:t>
        </w:r>
        <w:r w:rsidR="00AA4A6B" w:rsidRPr="006C528A">
          <w:rPr>
            <w:rStyle w:val="Hyperlink"/>
            <w:noProof/>
          </w:rPr>
          <w:noBreakHyphen/>
          <w:t>4-The user-case model in headmaster view</w:t>
        </w:r>
        <w:r w:rsidR="00AA4A6B">
          <w:rPr>
            <w:noProof/>
            <w:webHidden/>
          </w:rPr>
          <w:tab/>
        </w:r>
        <w:r w:rsidR="00AA4A6B">
          <w:rPr>
            <w:noProof/>
            <w:webHidden/>
          </w:rPr>
          <w:fldChar w:fldCharType="begin"/>
        </w:r>
        <w:r w:rsidR="00AA4A6B">
          <w:rPr>
            <w:noProof/>
            <w:webHidden/>
          </w:rPr>
          <w:instrText xml:space="preserve"> PAGEREF _Toc449576594 \h </w:instrText>
        </w:r>
        <w:r w:rsidR="00AA4A6B">
          <w:rPr>
            <w:noProof/>
            <w:webHidden/>
          </w:rPr>
        </w:r>
        <w:r w:rsidR="00AA4A6B">
          <w:rPr>
            <w:noProof/>
            <w:webHidden/>
          </w:rPr>
          <w:fldChar w:fldCharType="separate"/>
        </w:r>
        <w:r w:rsidR="00AA4A6B">
          <w:rPr>
            <w:noProof/>
            <w:webHidden/>
          </w:rPr>
          <w:t>22</w:t>
        </w:r>
        <w:r w:rsidR="00AA4A6B">
          <w:rPr>
            <w:noProof/>
            <w:webHidden/>
          </w:rPr>
          <w:fldChar w:fldCharType="end"/>
        </w:r>
      </w:hyperlink>
    </w:p>
    <w:p w14:paraId="384D08EA" w14:textId="77777777" w:rsidR="00AA4A6B" w:rsidRDefault="00D87EEA">
      <w:pPr>
        <w:pStyle w:val="TableofFigures"/>
        <w:tabs>
          <w:tab w:val="right" w:leader="dot" w:pos="8630"/>
        </w:tabs>
        <w:rPr>
          <w:rFonts w:asciiTheme="minorHAnsi" w:eastAsiaTheme="minorEastAsia" w:hAnsiTheme="minorHAnsi" w:cstheme="minorBidi"/>
          <w:noProof/>
          <w:szCs w:val="24"/>
        </w:rPr>
      </w:pPr>
      <w:hyperlink w:anchor="_Toc449576595" w:history="1">
        <w:r w:rsidR="00AA4A6B" w:rsidRPr="006C528A">
          <w:rPr>
            <w:rStyle w:val="Hyperlink"/>
            <w:noProof/>
          </w:rPr>
          <w:t>Figure 4</w:t>
        </w:r>
        <w:r w:rsidR="00AA4A6B" w:rsidRPr="006C528A">
          <w:rPr>
            <w:rStyle w:val="Hyperlink"/>
            <w:noProof/>
          </w:rPr>
          <w:noBreakHyphen/>
          <w:t>5-The user-case model in teacher view</w:t>
        </w:r>
        <w:r w:rsidR="00AA4A6B">
          <w:rPr>
            <w:noProof/>
            <w:webHidden/>
          </w:rPr>
          <w:tab/>
        </w:r>
        <w:r w:rsidR="00AA4A6B">
          <w:rPr>
            <w:noProof/>
            <w:webHidden/>
          </w:rPr>
          <w:fldChar w:fldCharType="begin"/>
        </w:r>
        <w:r w:rsidR="00AA4A6B">
          <w:rPr>
            <w:noProof/>
            <w:webHidden/>
          </w:rPr>
          <w:instrText xml:space="preserve"> PAGEREF _Toc449576595 \h </w:instrText>
        </w:r>
        <w:r w:rsidR="00AA4A6B">
          <w:rPr>
            <w:noProof/>
            <w:webHidden/>
          </w:rPr>
        </w:r>
        <w:r w:rsidR="00AA4A6B">
          <w:rPr>
            <w:noProof/>
            <w:webHidden/>
          </w:rPr>
          <w:fldChar w:fldCharType="separate"/>
        </w:r>
        <w:r w:rsidR="00AA4A6B">
          <w:rPr>
            <w:noProof/>
            <w:webHidden/>
          </w:rPr>
          <w:t>22</w:t>
        </w:r>
        <w:r w:rsidR="00AA4A6B">
          <w:rPr>
            <w:noProof/>
            <w:webHidden/>
          </w:rPr>
          <w:fldChar w:fldCharType="end"/>
        </w:r>
      </w:hyperlink>
    </w:p>
    <w:p w14:paraId="7E5BCEF2" w14:textId="77777777" w:rsidR="00AA4A6B" w:rsidRDefault="00D87EEA">
      <w:pPr>
        <w:pStyle w:val="TableofFigures"/>
        <w:tabs>
          <w:tab w:val="right" w:leader="dot" w:pos="8630"/>
        </w:tabs>
        <w:rPr>
          <w:rFonts w:asciiTheme="minorHAnsi" w:eastAsiaTheme="minorEastAsia" w:hAnsiTheme="minorHAnsi" w:cstheme="minorBidi"/>
          <w:noProof/>
          <w:szCs w:val="24"/>
        </w:rPr>
      </w:pPr>
      <w:hyperlink w:anchor="_Toc449576596" w:history="1">
        <w:r w:rsidR="00AA4A6B" w:rsidRPr="006C528A">
          <w:rPr>
            <w:rStyle w:val="Hyperlink"/>
            <w:noProof/>
          </w:rPr>
          <w:t>Figure 5</w:t>
        </w:r>
        <w:r w:rsidR="00AA4A6B" w:rsidRPr="006C528A">
          <w:rPr>
            <w:rStyle w:val="Hyperlink"/>
            <w:noProof/>
          </w:rPr>
          <w:noBreakHyphen/>
          <w:t>1-Export Excel interface</w:t>
        </w:r>
        <w:r w:rsidR="00AA4A6B">
          <w:rPr>
            <w:noProof/>
            <w:webHidden/>
          </w:rPr>
          <w:tab/>
        </w:r>
        <w:r w:rsidR="00AA4A6B">
          <w:rPr>
            <w:noProof/>
            <w:webHidden/>
          </w:rPr>
          <w:fldChar w:fldCharType="begin"/>
        </w:r>
        <w:r w:rsidR="00AA4A6B">
          <w:rPr>
            <w:noProof/>
            <w:webHidden/>
          </w:rPr>
          <w:instrText xml:space="preserve"> PAGEREF _Toc449576596 \h </w:instrText>
        </w:r>
        <w:r w:rsidR="00AA4A6B">
          <w:rPr>
            <w:noProof/>
            <w:webHidden/>
          </w:rPr>
        </w:r>
        <w:r w:rsidR="00AA4A6B">
          <w:rPr>
            <w:noProof/>
            <w:webHidden/>
          </w:rPr>
          <w:fldChar w:fldCharType="separate"/>
        </w:r>
        <w:r w:rsidR="00AA4A6B">
          <w:rPr>
            <w:noProof/>
            <w:webHidden/>
          </w:rPr>
          <w:t>31</w:t>
        </w:r>
        <w:r w:rsidR="00AA4A6B">
          <w:rPr>
            <w:noProof/>
            <w:webHidden/>
          </w:rPr>
          <w:fldChar w:fldCharType="end"/>
        </w:r>
      </w:hyperlink>
    </w:p>
    <w:p w14:paraId="231F273B" w14:textId="77777777" w:rsidR="00AA4A6B" w:rsidRDefault="00D87EEA">
      <w:pPr>
        <w:pStyle w:val="TableofFigures"/>
        <w:tabs>
          <w:tab w:val="right" w:leader="dot" w:pos="8630"/>
        </w:tabs>
        <w:rPr>
          <w:rFonts w:asciiTheme="minorHAnsi" w:eastAsiaTheme="minorEastAsia" w:hAnsiTheme="minorHAnsi" w:cstheme="minorBidi"/>
          <w:noProof/>
          <w:szCs w:val="24"/>
        </w:rPr>
      </w:pPr>
      <w:hyperlink w:anchor="_Toc449576597" w:history="1">
        <w:r w:rsidR="00AA4A6B" w:rsidRPr="006C528A">
          <w:rPr>
            <w:rStyle w:val="Hyperlink"/>
            <w:noProof/>
          </w:rPr>
          <w:t>Figure 5</w:t>
        </w:r>
        <w:r w:rsidR="00AA4A6B" w:rsidRPr="006C528A">
          <w:rPr>
            <w:rStyle w:val="Hyperlink"/>
            <w:noProof/>
          </w:rPr>
          <w:noBreakHyphen/>
          <w:t>2-Code for write Excel file</w:t>
        </w:r>
        <w:r w:rsidR="00AA4A6B">
          <w:rPr>
            <w:noProof/>
            <w:webHidden/>
          </w:rPr>
          <w:tab/>
        </w:r>
        <w:r w:rsidR="00AA4A6B">
          <w:rPr>
            <w:noProof/>
            <w:webHidden/>
          </w:rPr>
          <w:fldChar w:fldCharType="begin"/>
        </w:r>
        <w:r w:rsidR="00AA4A6B">
          <w:rPr>
            <w:noProof/>
            <w:webHidden/>
          </w:rPr>
          <w:instrText xml:space="preserve"> PAGEREF _Toc449576597 \h </w:instrText>
        </w:r>
        <w:r w:rsidR="00AA4A6B">
          <w:rPr>
            <w:noProof/>
            <w:webHidden/>
          </w:rPr>
        </w:r>
        <w:r w:rsidR="00AA4A6B">
          <w:rPr>
            <w:noProof/>
            <w:webHidden/>
          </w:rPr>
          <w:fldChar w:fldCharType="separate"/>
        </w:r>
        <w:r w:rsidR="00AA4A6B">
          <w:rPr>
            <w:noProof/>
            <w:webHidden/>
          </w:rPr>
          <w:t>32</w:t>
        </w:r>
        <w:r w:rsidR="00AA4A6B">
          <w:rPr>
            <w:noProof/>
            <w:webHidden/>
          </w:rPr>
          <w:fldChar w:fldCharType="end"/>
        </w:r>
      </w:hyperlink>
    </w:p>
    <w:p w14:paraId="7D30CC16" w14:textId="77777777" w:rsidR="00AA4A6B" w:rsidRDefault="00D87EEA">
      <w:pPr>
        <w:pStyle w:val="TableofFigures"/>
        <w:tabs>
          <w:tab w:val="right" w:leader="dot" w:pos="8630"/>
        </w:tabs>
        <w:rPr>
          <w:rFonts w:asciiTheme="minorHAnsi" w:eastAsiaTheme="minorEastAsia" w:hAnsiTheme="minorHAnsi" w:cstheme="minorBidi"/>
          <w:noProof/>
          <w:szCs w:val="24"/>
        </w:rPr>
      </w:pPr>
      <w:hyperlink w:anchor="_Toc449576598" w:history="1">
        <w:r w:rsidR="00AA4A6B" w:rsidRPr="006C528A">
          <w:rPr>
            <w:rStyle w:val="Hyperlink"/>
            <w:noProof/>
          </w:rPr>
          <w:t>Figure 6</w:t>
        </w:r>
        <w:r w:rsidR="00AA4A6B" w:rsidRPr="006C528A">
          <w:rPr>
            <w:rStyle w:val="Hyperlink"/>
            <w:noProof/>
          </w:rPr>
          <w:noBreakHyphen/>
          <w:t>1-Statistical data via Google Analistics</w:t>
        </w:r>
        <w:r w:rsidR="00AA4A6B">
          <w:rPr>
            <w:noProof/>
            <w:webHidden/>
          </w:rPr>
          <w:tab/>
        </w:r>
        <w:r w:rsidR="00AA4A6B">
          <w:rPr>
            <w:noProof/>
            <w:webHidden/>
          </w:rPr>
          <w:fldChar w:fldCharType="begin"/>
        </w:r>
        <w:r w:rsidR="00AA4A6B">
          <w:rPr>
            <w:noProof/>
            <w:webHidden/>
          </w:rPr>
          <w:instrText xml:space="preserve"> PAGEREF _Toc449576598 \h </w:instrText>
        </w:r>
        <w:r w:rsidR="00AA4A6B">
          <w:rPr>
            <w:noProof/>
            <w:webHidden/>
          </w:rPr>
        </w:r>
        <w:r w:rsidR="00AA4A6B">
          <w:rPr>
            <w:noProof/>
            <w:webHidden/>
          </w:rPr>
          <w:fldChar w:fldCharType="separate"/>
        </w:r>
        <w:r w:rsidR="00AA4A6B">
          <w:rPr>
            <w:noProof/>
            <w:webHidden/>
          </w:rPr>
          <w:t>34</w:t>
        </w:r>
        <w:r w:rsidR="00AA4A6B">
          <w:rPr>
            <w:noProof/>
            <w:webHidden/>
          </w:rPr>
          <w:fldChar w:fldCharType="end"/>
        </w:r>
      </w:hyperlink>
    </w:p>
    <w:p w14:paraId="0CF032C8" w14:textId="77777777" w:rsidR="008C4FB8" w:rsidRPr="007869AB" w:rsidRDefault="008C4FB8" w:rsidP="00B91F01">
      <w:pPr>
        <w:pStyle w:val="ListText"/>
        <w:sectPr w:rsidR="008C4FB8" w:rsidRPr="007869AB" w:rsidSect="00274AEB">
          <w:pgSz w:w="12240" w:h="15840"/>
          <w:pgMar w:top="1440" w:right="1440" w:bottom="1440" w:left="2160" w:header="720" w:footer="720" w:gutter="0"/>
          <w:pgNumType w:fmt="lowerRoman"/>
          <w:cols w:space="720"/>
          <w:titlePg/>
          <w:docGrid w:linePitch="360"/>
        </w:sectPr>
      </w:pPr>
      <w:r>
        <w:rPr>
          <w:b/>
        </w:rPr>
        <w:fldChar w:fldCharType="end"/>
      </w:r>
    </w:p>
    <w:p w14:paraId="75D8E2A4" w14:textId="77777777" w:rsidR="008C4FB8" w:rsidRPr="007869AB" w:rsidRDefault="008C4FB8" w:rsidP="007869AB">
      <w:pPr>
        <w:pStyle w:val="SpecialTitle"/>
      </w:pPr>
      <w:bookmarkStart w:id="1" w:name="_Toc449594507"/>
      <w:r w:rsidRPr="007869AB">
        <w:lastRenderedPageBreak/>
        <w:t>ABBREVATIONS</w:t>
      </w:r>
      <w:bookmarkEnd w:id="1"/>
    </w:p>
    <w:p w14:paraId="1C7BB26E" w14:textId="77777777" w:rsidR="008C4FB8" w:rsidRPr="007869AB" w:rsidRDefault="00AF71FC" w:rsidP="005B5C5C">
      <w:pPr>
        <w:pStyle w:val="Body"/>
        <w:ind w:left="720"/>
      </w:pPr>
      <w:r>
        <w:t>MVC</w:t>
      </w:r>
      <w:r w:rsidR="008C4FB8" w:rsidRPr="007869AB">
        <w:tab/>
      </w:r>
      <w:r w:rsidR="008C4FB8">
        <w:tab/>
      </w:r>
      <w:r>
        <w:t>Model-View-Controller</w:t>
      </w:r>
    </w:p>
    <w:p w14:paraId="5078DB62" w14:textId="77777777" w:rsidR="008C4FB8" w:rsidRPr="007869AB" w:rsidRDefault="0027426C" w:rsidP="005B5C5C">
      <w:pPr>
        <w:pStyle w:val="Body"/>
        <w:ind w:left="720"/>
      </w:pPr>
      <w:r>
        <w:t>AJAX</w:t>
      </w:r>
      <w:r w:rsidR="008C4FB8" w:rsidRPr="007869AB">
        <w:tab/>
      </w:r>
      <w:r w:rsidR="008C4FB8">
        <w:tab/>
      </w:r>
      <w:r w:rsidRPr="0027426C">
        <w:t>Asynchronous JavaScript and XML</w:t>
      </w:r>
    </w:p>
    <w:p w14:paraId="47852BFF" w14:textId="77777777" w:rsidR="008C4FB8" w:rsidRPr="007869AB" w:rsidRDefault="00764477" w:rsidP="005B5C5C">
      <w:pPr>
        <w:pStyle w:val="Body"/>
        <w:ind w:left="720"/>
      </w:pPr>
      <w:r>
        <w:t>ROR</w:t>
      </w:r>
      <w:r w:rsidR="008C4FB8" w:rsidRPr="007869AB">
        <w:tab/>
      </w:r>
      <w:r w:rsidR="008C4FB8">
        <w:tab/>
      </w:r>
      <w:r>
        <w:t>Ruby on Rails</w:t>
      </w:r>
    </w:p>
    <w:p w14:paraId="5AF5B6F8" w14:textId="77777777" w:rsidR="008C4FB8" w:rsidRPr="007869AB" w:rsidRDefault="008C5D4C" w:rsidP="005B5C5C">
      <w:pPr>
        <w:pStyle w:val="Body"/>
        <w:ind w:left="720"/>
      </w:pPr>
      <w:r>
        <w:t>SMAS</w:t>
      </w:r>
      <w:r w:rsidR="008C4FB8" w:rsidRPr="007869AB">
        <w:tab/>
      </w:r>
      <w:r w:rsidR="008C4FB8">
        <w:tab/>
      </w:r>
      <w:r>
        <w:t>School Manager System</w:t>
      </w:r>
    </w:p>
    <w:p w14:paraId="1F792010" w14:textId="77777777" w:rsidR="008C4FB8" w:rsidRDefault="007175C2" w:rsidP="005B5C5C">
      <w:pPr>
        <w:pStyle w:val="Body"/>
        <w:ind w:left="720"/>
      </w:pPr>
      <w:r>
        <w:t>HTML</w:t>
      </w:r>
      <w:r w:rsidR="008C4FB8" w:rsidRPr="007869AB">
        <w:tab/>
      </w:r>
      <w:r w:rsidR="008C4FB8">
        <w:tab/>
      </w:r>
      <w:r>
        <w:t>HyperText Markup Language</w:t>
      </w:r>
    </w:p>
    <w:p w14:paraId="6F96C832" w14:textId="1BB4BE36" w:rsidR="008C4FB8" w:rsidRPr="007869AB" w:rsidRDefault="007175C2" w:rsidP="003D3738">
      <w:pPr>
        <w:pStyle w:val="Body"/>
        <w:ind w:left="720"/>
        <w:sectPr w:rsidR="008C4FB8" w:rsidRPr="007869AB" w:rsidSect="00274AEB">
          <w:pgSz w:w="12240" w:h="15840"/>
          <w:pgMar w:top="1440" w:right="1440" w:bottom="1440" w:left="2160" w:header="720" w:footer="720" w:gutter="0"/>
          <w:pgNumType w:fmt="lowerRoman"/>
          <w:cols w:space="720"/>
          <w:titlePg/>
          <w:docGrid w:linePitch="360"/>
        </w:sectPr>
      </w:pPr>
      <w:r>
        <w:t>CSS</w:t>
      </w:r>
      <w:r>
        <w:tab/>
      </w:r>
      <w:r>
        <w:tab/>
        <w:t>Cascading Style Sheets</w:t>
      </w:r>
    </w:p>
    <w:p w14:paraId="068B2399" w14:textId="77777777" w:rsidR="008C4FB8" w:rsidRPr="007869AB" w:rsidRDefault="008C4FB8" w:rsidP="00E67363">
      <w:pPr>
        <w:pStyle w:val="Heading1"/>
      </w:pPr>
      <w:bookmarkStart w:id="2" w:name="_Toc449594508"/>
      <w:bookmarkEnd w:id="2"/>
    </w:p>
    <w:p w14:paraId="22E15AC2" w14:textId="77777777" w:rsidR="008C4FB8" w:rsidRDefault="008C4FB8" w:rsidP="007869AB">
      <w:pPr>
        <w:pStyle w:val="TOCHeading"/>
      </w:pPr>
      <w:bookmarkStart w:id="3" w:name="_Toc449594509"/>
      <w:r w:rsidRPr="007869AB">
        <w:t>INTRODUCTION</w:t>
      </w:r>
      <w:bookmarkEnd w:id="3"/>
    </w:p>
    <w:p w14:paraId="3A638477" w14:textId="77777777" w:rsidR="006C11A9" w:rsidRDefault="008C4FB8" w:rsidP="00E51449">
      <w:pPr>
        <w:pStyle w:val="Heading2"/>
      </w:pPr>
      <w:bookmarkStart w:id="4" w:name="_Toc449594510"/>
      <w:r>
        <w:t>Motivation</w:t>
      </w:r>
      <w:bookmarkEnd w:id="4"/>
    </w:p>
    <w:p w14:paraId="16DDA7B8" w14:textId="77777777" w:rsidR="00E51449" w:rsidRPr="0057161D" w:rsidRDefault="00E51449" w:rsidP="00A4045E">
      <w:pPr>
        <w:pStyle w:val="BodyParagraph"/>
      </w:pPr>
      <w:r w:rsidRPr="0057161D">
        <w:t xml:space="preserve">Nowadays, education is getting more and more innovated in order to </w:t>
      </w:r>
      <w:r w:rsidR="00D728EE" w:rsidRPr="0057161D">
        <w:t>enhance abilities and qualities of student</w:t>
      </w:r>
      <w:r w:rsidR="00605E93" w:rsidRPr="0057161D">
        <w:t>s</w:t>
      </w:r>
      <w:r w:rsidR="00E544E0" w:rsidRPr="0057161D">
        <w:t>. Especially, circular no</w:t>
      </w:r>
      <w:r w:rsidR="00D728EE" w:rsidRPr="0057161D">
        <w:t xml:space="preserve"> 30 </w:t>
      </w:r>
      <w:r w:rsidR="008E4FC7" w:rsidRPr="0057161D">
        <w:t xml:space="preserve">with evaluating elementary students was promulgated in 2014. It </w:t>
      </w:r>
      <w:r w:rsidR="00EE548B" w:rsidRPr="0057161D">
        <w:t xml:space="preserve">offers efficacy in improving the quality of education </w:t>
      </w:r>
      <w:r w:rsidR="00605E93" w:rsidRPr="0057161D">
        <w:t>in elementary schools. However, teachers, headmasters</w:t>
      </w:r>
      <w:r w:rsidR="00AA0F2A">
        <w:t>,</w:t>
      </w:r>
      <w:r w:rsidR="00605E93" w:rsidRPr="0057161D">
        <w:t xml:space="preserve"> and parents also face several problems that they have to work</w:t>
      </w:r>
      <w:r w:rsidR="004F5580" w:rsidRPr="0057161D">
        <w:t xml:space="preserve"> more</w:t>
      </w:r>
      <w:r w:rsidR="004C547D">
        <w:t xml:space="preserve"> hard</w:t>
      </w:r>
      <w:r w:rsidR="00605E93" w:rsidRPr="0057161D">
        <w:t>.</w:t>
      </w:r>
      <w:r w:rsidR="001318F9" w:rsidRPr="0057161D">
        <w:t xml:space="preserve"> Firstly,</w:t>
      </w:r>
      <w:r w:rsidR="00605E93" w:rsidRPr="0057161D">
        <w:t xml:space="preserve"> </w:t>
      </w:r>
      <w:r w:rsidR="001318F9" w:rsidRPr="0057161D">
        <w:rPr>
          <w:lang w:val="vi-VN"/>
        </w:rPr>
        <w:t>f</w:t>
      </w:r>
      <w:r w:rsidR="00605E93" w:rsidRPr="0057161D">
        <w:rPr>
          <w:lang w:val="vi-VN"/>
        </w:rPr>
        <w:t>or those teachers, in add</w:t>
      </w:r>
      <w:r w:rsidR="00D510B2">
        <w:rPr>
          <w:lang w:val="vi-VN"/>
        </w:rPr>
        <w:t>i</w:t>
      </w:r>
      <w:r w:rsidR="00605E93" w:rsidRPr="0057161D">
        <w:rPr>
          <w:lang w:val="vi-VN"/>
        </w:rPr>
        <w:t>tion to</w:t>
      </w:r>
      <w:r w:rsidR="00833C34" w:rsidRPr="0057161D">
        <w:rPr>
          <w:lang w:val="vi-VN"/>
        </w:rPr>
        <w:t xml:space="preserve"> the</w:t>
      </w:r>
      <w:r w:rsidR="00605E93" w:rsidRPr="0057161D">
        <w:rPr>
          <w:lang w:val="vi-VN"/>
        </w:rPr>
        <w:t xml:space="preserve"> traditional work they are doing as </w:t>
      </w:r>
      <w:r w:rsidR="00833C34" w:rsidRPr="0057161D">
        <w:rPr>
          <w:lang w:val="vi-VN"/>
        </w:rPr>
        <w:t xml:space="preserve">testing, evaluating and making comments on all of </w:t>
      </w:r>
      <w:r w:rsidR="00F938D1">
        <w:rPr>
          <w:lang w:val="vi-VN"/>
        </w:rPr>
        <w:t xml:space="preserve">the </w:t>
      </w:r>
      <w:r w:rsidR="00833C34" w:rsidRPr="0057161D">
        <w:rPr>
          <w:lang w:val="vi-VN"/>
        </w:rPr>
        <w:t>student’s activities</w:t>
      </w:r>
      <w:r w:rsidR="00A73408">
        <w:rPr>
          <w:lang w:val="vi-VN"/>
        </w:rPr>
        <w:t>. Every</w:t>
      </w:r>
      <w:r w:rsidR="004C547D">
        <w:rPr>
          <w:lang w:val="vi-VN"/>
        </w:rPr>
        <w:t xml:space="preserve"> </w:t>
      </w:r>
      <w:r w:rsidR="00A73408">
        <w:rPr>
          <w:lang w:val="vi-VN"/>
        </w:rPr>
        <w:t>day, they w</w:t>
      </w:r>
      <w:r w:rsidR="001D5A05" w:rsidRPr="0057161D">
        <w:rPr>
          <w:lang w:val="vi-VN"/>
        </w:rPr>
        <w:t>r</w:t>
      </w:r>
      <w:r w:rsidR="00A73408">
        <w:rPr>
          <w:lang w:val="vi-VN"/>
        </w:rPr>
        <w:t>i</w:t>
      </w:r>
      <w:r w:rsidR="001D5A05" w:rsidRPr="0057161D">
        <w:rPr>
          <w:lang w:val="vi-VN"/>
        </w:rPr>
        <w:t>te comments on stude</w:t>
      </w:r>
      <w:r w:rsidR="0010397D">
        <w:rPr>
          <w:lang w:val="vi-VN"/>
        </w:rPr>
        <w:t>nt’s notebooks. Monthly, they w</w:t>
      </w:r>
      <w:r w:rsidR="001D5A05" w:rsidRPr="0057161D">
        <w:rPr>
          <w:lang w:val="vi-VN"/>
        </w:rPr>
        <w:t>r</w:t>
      </w:r>
      <w:r w:rsidR="0010397D">
        <w:rPr>
          <w:lang w:val="vi-VN"/>
        </w:rPr>
        <w:t>i</w:t>
      </w:r>
      <w:r w:rsidR="001D5A05" w:rsidRPr="0057161D">
        <w:rPr>
          <w:lang w:val="vi-VN"/>
        </w:rPr>
        <w:t xml:space="preserve">te reviews in a student’s monitoring book of education quality and give the books to their students. Students will </w:t>
      </w:r>
      <w:r w:rsidR="001318F9" w:rsidRPr="0057161D">
        <w:rPr>
          <w:lang w:val="vi-VN"/>
        </w:rPr>
        <w:t xml:space="preserve">bring </w:t>
      </w:r>
      <w:r w:rsidR="000D5A28" w:rsidRPr="0057161D">
        <w:rPr>
          <w:lang w:val="vi-VN"/>
        </w:rPr>
        <w:t xml:space="preserve">them </w:t>
      </w:r>
      <w:r w:rsidR="001318F9" w:rsidRPr="0057161D">
        <w:rPr>
          <w:lang w:val="vi-VN"/>
        </w:rPr>
        <w:t xml:space="preserve">to home and give their parents. After the parents sign and comment into the book, it will be returned to the teacher. Secondly, for those headmasters, </w:t>
      </w:r>
      <w:r w:rsidR="00397D8E" w:rsidRPr="0057161D">
        <w:rPr>
          <w:lang w:val="vi-VN"/>
        </w:rPr>
        <w:t xml:space="preserve">they </w:t>
      </w:r>
      <w:r w:rsidR="00D91961" w:rsidRPr="0057161D">
        <w:rPr>
          <w:lang w:val="vi-VN"/>
        </w:rPr>
        <w:t xml:space="preserve">spend </w:t>
      </w:r>
      <w:r w:rsidR="00397D8E" w:rsidRPr="0057161D">
        <w:rPr>
          <w:lang w:val="vi-VN"/>
        </w:rPr>
        <w:t>a lot of time making</w:t>
      </w:r>
      <w:r w:rsidR="00494F06" w:rsidRPr="0057161D">
        <w:rPr>
          <w:lang w:val="vi-VN"/>
        </w:rPr>
        <w:t xml:space="preserve"> </w:t>
      </w:r>
      <w:r w:rsidR="00CC5DA8" w:rsidRPr="0057161D">
        <w:rPr>
          <w:lang w:val="vi-VN"/>
        </w:rPr>
        <w:t>many reports with various type</w:t>
      </w:r>
      <w:r w:rsidR="00D91961" w:rsidRPr="0057161D">
        <w:rPr>
          <w:lang w:val="vi-VN"/>
        </w:rPr>
        <w:t>s</w:t>
      </w:r>
      <w:r w:rsidR="00CC5DA8" w:rsidRPr="0057161D">
        <w:rPr>
          <w:lang w:val="vi-VN"/>
        </w:rPr>
        <w:t xml:space="preserve"> in</w:t>
      </w:r>
      <w:r w:rsidR="00BF0068" w:rsidRPr="0057161D">
        <w:rPr>
          <w:lang w:val="vi-VN"/>
        </w:rPr>
        <w:t xml:space="preserve"> the</w:t>
      </w:r>
      <w:r w:rsidR="00CC5DA8" w:rsidRPr="0057161D">
        <w:rPr>
          <w:lang w:val="vi-VN"/>
        </w:rPr>
        <w:t xml:space="preserve"> who</w:t>
      </w:r>
      <w:r w:rsidR="00BF0068" w:rsidRPr="0057161D">
        <w:rPr>
          <w:lang w:val="vi-VN"/>
        </w:rPr>
        <w:t>le semester</w:t>
      </w:r>
      <w:r w:rsidR="00CC5DA8" w:rsidRPr="0057161D">
        <w:rPr>
          <w:lang w:val="vi-VN"/>
        </w:rPr>
        <w:t xml:space="preserve"> to know teaching activities situation and education quality of</w:t>
      </w:r>
      <w:r w:rsidR="001B37F1">
        <w:rPr>
          <w:lang w:val="vi-VN"/>
        </w:rPr>
        <w:t xml:space="preserve"> a</w:t>
      </w:r>
      <w:r w:rsidR="00CC5DA8" w:rsidRPr="0057161D">
        <w:rPr>
          <w:lang w:val="vi-VN"/>
        </w:rPr>
        <w:t xml:space="preserve"> school. Especially, at the semester end, theses businesses</w:t>
      </w:r>
      <w:r w:rsidR="00CC5DA8" w:rsidRPr="0057161D">
        <w:t xml:space="preserve"> bring </w:t>
      </w:r>
      <w:r w:rsidR="009F63F8">
        <w:t xml:space="preserve">the </w:t>
      </w:r>
      <w:r w:rsidR="00CC5DA8" w:rsidRPr="0057161D">
        <w:t>burden of records that make</w:t>
      </w:r>
      <w:r w:rsidR="001011AC" w:rsidRPr="0057161D">
        <w:t xml:space="preserve"> them</w:t>
      </w:r>
      <w:r w:rsidR="00E34405" w:rsidRPr="0057161D">
        <w:t xml:space="preserve"> feel</w:t>
      </w:r>
      <w:r w:rsidR="00397D8E" w:rsidRPr="0057161D">
        <w:t xml:space="preserve"> tired and uncomfortable. Finally, for those parents, </w:t>
      </w:r>
      <w:r w:rsidR="001A6541" w:rsidRPr="0057161D">
        <w:t>information about their children learning process is not update</w:t>
      </w:r>
      <w:r w:rsidR="00574317" w:rsidRPr="0057161D">
        <w:t>d</w:t>
      </w:r>
      <w:r w:rsidR="001A6541" w:rsidRPr="0057161D">
        <w:t xml:space="preserve"> immediately.</w:t>
      </w:r>
      <w:r w:rsidR="00406837" w:rsidRPr="0057161D">
        <w:rPr>
          <w:lang w:val="vi-VN"/>
        </w:rPr>
        <w:t xml:space="preserve"> So they can</w:t>
      </w:r>
      <w:r w:rsidR="00355210" w:rsidRPr="0057161D">
        <w:rPr>
          <w:lang w:val="vi-VN"/>
        </w:rPr>
        <w:t>not</w:t>
      </w:r>
      <w:r w:rsidR="001A6541" w:rsidRPr="0057161D">
        <w:rPr>
          <w:lang w:val="vi-VN"/>
        </w:rPr>
        <w:t xml:space="preserve"> cooperate with</w:t>
      </w:r>
      <w:r w:rsidR="001A6541" w:rsidRPr="0057161D">
        <w:t xml:space="preserve"> the schools and teachers in educating students.</w:t>
      </w:r>
    </w:p>
    <w:p w14:paraId="5077F331" w14:textId="77777777" w:rsidR="001A6541" w:rsidRPr="0057161D" w:rsidRDefault="00AE4753" w:rsidP="00A4045E">
      <w:pPr>
        <w:pStyle w:val="BodyParagraph"/>
      </w:pPr>
      <w:r w:rsidRPr="0057161D">
        <w:lastRenderedPageBreak/>
        <w:t xml:space="preserve">Information technology has been developing rapidly. The application of information technology in the field of management is an inevitable trend and education is no exception to these fields. The application of information technology in education will enhance the quality of education as well as help manage school </w:t>
      </w:r>
      <w:r w:rsidR="001004E3" w:rsidRPr="0057161D">
        <w:t xml:space="preserve">more efficiently. Currently, there are many </w:t>
      </w:r>
      <w:r w:rsidRPr="0057161D">
        <w:t>technology solutions</w:t>
      </w:r>
      <w:r w:rsidR="001004E3" w:rsidRPr="0057161D">
        <w:t xml:space="preserve"> for education</w:t>
      </w:r>
      <w:r w:rsidRPr="0057161D">
        <w:t xml:space="preserve"> such as the educations technology solutions of IBM. In Viet Nam, Viettel Corporation has developed a system</w:t>
      </w:r>
      <w:r w:rsidR="00FA6BA0" w:rsidRPr="0057161D">
        <w:t xml:space="preserve"> called SMAS. After</w:t>
      </w:r>
      <w:r w:rsidR="0099578A">
        <w:t xml:space="preserve"> the</w:t>
      </w:r>
      <w:r w:rsidR="00FA6BA0" w:rsidRPr="0057161D">
        <w:t xml:space="preserve"> investigation</w:t>
      </w:r>
      <w:r w:rsidR="0099578A">
        <w:t>,</w:t>
      </w:r>
      <w:r w:rsidRPr="0057161D">
        <w:t xml:space="preserve"> we found th</w:t>
      </w:r>
      <w:r w:rsidR="00A8046B" w:rsidRPr="0057161D">
        <w:t xml:space="preserve">at this application has not yet met effectively the needs to solve problems </w:t>
      </w:r>
      <w:r w:rsidR="00812643" w:rsidRPr="0057161D">
        <w:t>mentioned</w:t>
      </w:r>
      <w:r w:rsidR="00A8046B" w:rsidRPr="0057161D">
        <w:t xml:space="preserve">. </w:t>
      </w:r>
      <w:r w:rsidR="00916DE9" w:rsidRPr="0057161D">
        <w:rPr>
          <w:lang w:val="vi-VN"/>
        </w:rPr>
        <w:t xml:space="preserve">From </w:t>
      </w:r>
      <w:r w:rsidR="0090741F" w:rsidRPr="0057161D">
        <w:rPr>
          <w:lang w:val="vi-VN"/>
        </w:rPr>
        <w:t>those</w:t>
      </w:r>
      <w:r w:rsidR="0025284D" w:rsidRPr="0057161D">
        <w:rPr>
          <w:lang w:val="vi-VN"/>
        </w:rPr>
        <w:t xml:space="preserve"> requirements</w:t>
      </w:r>
      <w:r w:rsidR="00916DE9" w:rsidRPr="0057161D">
        <w:rPr>
          <w:lang w:val="vi-VN"/>
        </w:rPr>
        <w:t xml:space="preserve">, </w:t>
      </w:r>
      <w:r w:rsidR="00916DE9" w:rsidRPr="0057161D">
        <w:t xml:space="preserve">our team led by Assoc. Prof. </w:t>
      </w:r>
      <w:r w:rsidR="00C809C3" w:rsidRPr="0057161D">
        <w:t>Dr. Truong Anh Hoang develop</w:t>
      </w:r>
      <w:r w:rsidR="0099578A">
        <w:t>s a</w:t>
      </w:r>
      <w:r w:rsidR="00C809C3" w:rsidRPr="0057161D">
        <w:t xml:space="preserve"> software system f</w:t>
      </w:r>
      <w:r w:rsidR="008F63D6" w:rsidRPr="0057161D">
        <w:t xml:space="preserve">or elementary school management, called “Truong Nha”. This software not only connects </w:t>
      </w:r>
      <w:r w:rsidR="0099578A">
        <w:t xml:space="preserve">the </w:t>
      </w:r>
      <w:r w:rsidR="008F63D6" w:rsidRPr="0057161D">
        <w:t xml:space="preserve">school </w:t>
      </w:r>
      <w:r w:rsidR="00514804" w:rsidRPr="0057161D">
        <w:t>with</w:t>
      </w:r>
      <w:r w:rsidR="008F63D6" w:rsidRPr="0057161D">
        <w:t xml:space="preserve"> family but also reduces the burden of record for teachers.</w:t>
      </w:r>
    </w:p>
    <w:p w14:paraId="24B9853B" w14:textId="77777777" w:rsidR="008F63D6" w:rsidRPr="0057161D" w:rsidRDefault="008F63D6" w:rsidP="00A4045E">
      <w:pPr>
        <w:pStyle w:val="BodyParagraph"/>
        <w:rPr>
          <w:lang w:val="vi-VN"/>
        </w:rPr>
      </w:pPr>
      <w:r w:rsidRPr="0057161D">
        <w:tab/>
        <w:t>Personally, I found that developing an educational software</w:t>
      </w:r>
      <w:r w:rsidR="005A68BF" w:rsidRPr="0057161D">
        <w:t xml:space="preserve"> is nec</w:t>
      </w:r>
      <w:r w:rsidRPr="0057161D">
        <w:t>es</w:t>
      </w:r>
      <w:r w:rsidR="0075522C">
        <w:t>sary for</w:t>
      </w:r>
      <w:r w:rsidR="005A68BF" w:rsidRPr="0057161D">
        <w:t xml:space="preserve"> industrialization and </w:t>
      </w:r>
      <w:r w:rsidR="005A68BF" w:rsidRPr="0057161D">
        <w:rPr>
          <w:lang w:val="vi-VN"/>
        </w:rPr>
        <w:t>modernization age. It helps ex</w:t>
      </w:r>
      <w:r w:rsidR="005A68BF" w:rsidRPr="0057161D">
        <w:t xml:space="preserve">changing information between school and family becomes easy and convenient. Especially, building report module </w:t>
      </w:r>
      <w:r w:rsidR="00D32323" w:rsidRPr="0057161D">
        <w:t>supports teachers and headmasters make report</w:t>
      </w:r>
      <w:r w:rsidR="0053429A" w:rsidRPr="0057161D">
        <w:t>s</w:t>
      </w:r>
      <w:r w:rsidR="00D32323" w:rsidRPr="0057161D">
        <w:t xml:space="preserve"> faster and more effective.</w:t>
      </w:r>
    </w:p>
    <w:p w14:paraId="7C38E785" w14:textId="77777777" w:rsidR="006D7DA7" w:rsidRDefault="00667E48" w:rsidP="00BD6733">
      <w:pPr>
        <w:pStyle w:val="Heading2"/>
      </w:pPr>
      <w:bookmarkStart w:id="5" w:name="_Toc449594511"/>
      <w:r>
        <w:t>Related work</w:t>
      </w:r>
      <w:bookmarkEnd w:id="5"/>
    </w:p>
    <w:p w14:paraId="2E16D746" w14:textId="77777777" w:rsidR="00F471C5" w:rsidRDefault="00F471C5" w:rsidP="00A4045E">
      <w:pPr>
        <w:pStyle w:val="BodyParagraph"/>
      </w:pPr>
      <w:r>
        <w:rPr>
          <w:lang w:val="vi-VN"/>
        </w:rPr>
        <w:t>Now</w:t>
      </w:r>
      <w:r w:rsidR="00B31662">
        <w:rPr>
          <w:lang w:val="vi-VN"/>
        </w:rPr>
        <w:t>a</w:t>
      </w:r>
      <w:r>
        <w:t xml:space="preserve">days, </w:t>
      </w:r>
      <w:r w:rsidR="0023239E">
        <w:t xml:space="preserve">the development of technology brings many benefits to people’s life as well as </w:t>
      </w:r>
      <w:r w:rsidR="0023239E">
        <w:rPr>
          <w:lang w:val="vi-VN"/>
        </w:rPr>
        <w:t xml:space="preserve">in the fields. Especially, </w:t>
      </w:r>
      <w:r w:rsidR="00610F85">
        <w:rPr>
          <w:lang w:val="vi-VN"/>
        </w:rPr>
        <w:t xml:space="preserve">in the field of education, some great </w:t>
      </w:r>
      <w:r w:rsidR="00A352F8">
        <w:rPr>
          <w:lang w:val="vi-VN"/>
        </w:rPr>
        <w:t>system</w:t>
      </w:r>
      <w:r w:rsidR="00610F85">
        <w:t xml:space="preserve"> is developed to support teachers in teaching activities and managers in managing school such as </w:t>
      </w:r>
      <w:r w:rsidR="00A352F8">
        <w:t>Education technology solutions (1),</w:t>
      </w:r>
      <w:r w:rsidR="00D6052A">
        <w:t xml:space="preserve"> </w:t>
      </w:r>
      <w:r w:rsidR="00F67A68">
        <w:t>S</w:t>
      </w:r>
      <w:r w:rsidR="00FF6B7B">
        <w:t xml:space="preserve">MAS and </w:t>
      </w:r>
      <w:r w:rsidR="00D6052A">
        <w:t>SMS-Edu</w:t>
      </w:r>
      <w:r w:rsidR="00A352F8">
        <w:t xml:space="preserve"> (2) and Truong Nha (3), etc. For the details of those </w:t>
      </w:r>
      <w:r w:rsidR="00750A7B">
        <w:t>system</w:t>
      </w:r>
      <w:r w:rsidR="00B31662">
        <w:t>s</w:t>
      </w:r>
      <w:r w:rsidR="00A352F8">
        <w:t xml:space="preserve"> we will discuss in the next few paragraphs.</w:t>
      </w:r>
    </w:p>
    <w:p w14:paraId="3D4D58F2" w14:textId="77777777" w:rsidR="00A352F8" w:rsidRDefault="00A352F8" w:rsidP="00A4045E">
      <w:pPr>
        <w:pStyle w:val="BodyParagraph"/>
      </w:pPr>
      <w:r>
        <w:t>For the beginning, I have to start to talk about Education technology solutions of IBM.</w:t>
      </w:r>
      <w:r w:rsidR="007A0037">
        <w:t xml:space="preserve"> It is a relatively comprehensive system. It gives teachers and students the technology solutions and services they need to be successful from kindergarten through graduation to employment in the workforce.</w:t>
      </w:r>
      <w:r w:rsidR="007A0037">
        <w:rPr>
          <w:lang w:val="vi-VN"/>
        </w:rPr>
        <w:t xml:space="preserve"> How</w:t>
      </w:r>
      <w:r w:rsidR="007A0037">
        <w:t>ever, the biggest drawback of this system is no</w:t>
      </w:r>
      <w:r w:rsidR="00D6052A">
        <w:t>t supporting Vietnamese, so it’s not suitable to deploy in Vietnam.</w:t>
      </w:r>
    </w:p>
    <w:p w14:paraId="5B59FE73" w14:textId="77777777" w:rsidR="00D6052A" w:rsidRDefault="00FF6B7B" w:rsidP="00A4045E">
      <w:pPr>
        <w:pStyle w:val="BodyParagraph"/>
      </w:pPr>
      <w:r>
        <w:lastRenderedPageBreak/>
        <w:t xml:space="preserve">SMAS and </w:t>
      </w:r>
      <w:r w:rsidR="00CA1135">
        <w:t>SMS-Edu</w:t>
      </w:r>
      <w:r>
        <w:t xml:space="preserve"> are </w:t>
      </w:r>
      <w:r w:rsidR="00D6052A">
        <w:t>developing by Viettel Corporation. SMAS, which current version is SMAS 3.0, is built to meet the business of managing schools from kindergarten to high school.</w:t>
      </w:r>
      <w:r>
        <w:t xml:space="preserve"> SMS-Edu includes SMS-Parent service and SMS-Teacher to support communicating between the school and the parents become convenient and easy. Parents can see the mark, attendance, rewards</w:t>
      </w:r>
      <w:r w:rsidR="001E0B19">
        <w:t xml:space="preserve"> and other activities of their children after teachers enter marks, attendance, etc. but in </w:t>
      </w:r>
      <w:r w:rsidR="005800A7">
        <w:t xml:space="preserve">the </w:t>
      </w:r>
      <w:r w:rsidR="001E0B19">
        <w:t>exchange process,</w:t>
      </w:r>
      <w:r w:rsidR="009248C6">
        <w:t xml:space="preserve"> </w:t>
      </w:r>
      <w:r w:rsidR="0098734D">
        <w:t xml:space="preserve">sending </w:t>
      </w:r>
      <w:r w:rsidR="005800A7">
        <w:t xml:space="preserve">the </w:t>
      </w:r>
      <w:r w:rsidR="0098734D">
        <w:t xml:space="preserve">message between the school and parents through SMS have to pay for </w:t>
      </w:r>
      <w:r w:rsidR="005800A7">
        <w:t xml:space="preserve">the </w:t>
      </w:r>
      <w:r w:rsidR="0098734D">
        <w:t>fee and limited characters. More importantly, in 2014, the evaluation method was changed in elementary schools lead to many functions in the system is not suitable.</w:t>
      </w:r>
    </w:p>
    <w:p w14:paraId="26836702" w14:textId="77777777" w:rsidR="007B3194" w:rsidRDefault="007B3194" w:rsidP="00A4045E">
      <w:pPr>
        <w:pStyle w:val="BodyParagraph"/>
      </w:pPr>
      <w:r>
        <w:t xml:space="preserve">TruongNha is a good system, which developed by a group of students of University of Engineering and Technology in 2013. It focuses on </w:t>
      </w:r>
      <w:r w:rsidR="00C94C13">
        <w:t xml:space="preserve">the </w:t>
      </w:r>
      <w:r w:rsidR="00F05171">
        <w:t>proc</w:t>
      </w:r>
      <w:r w:rsidR="00810CA6">
        <w:t xml:space="preserve">ess of </w:t>
      </w:r>
      <w:r>
        <w:t>information exchanged</w:t>
      </w:r>
      <w:r w:rsidR="00F05171">
        <w:t xml:space="preserve"> </w:t>
      </w:r>
      <w:r>
        <w:t xml:space="preserve">between teacher and students for secondary schools and high schools. </w:t>
      </w:r>
      <w:r w:rsidR="00F05171">
        <w:t>However, this system was not developed for elementary schools and reduces the burden of management in education.</w:t>
      </w:r>
    </w:p>
    <w:p w14:paraId="1A137A6A" w14:textId="77777777" w:rsidR="00F05171" w:rsidRPr="001E0B19" w:rsidRDefault="00CD5C12" w:rsidP="00A4045E">
      <w:pPr>
        <w:pStyle w:val="BodyParagraph"/>
        <w:rPr>
          <w:lang w:val="vi-VN"/>
        </w:rPr>
      </w:pPr>
      <w:r>
        <w:t xml:space="preserve">Three of the most common systems have their own pros and cons. Without systems, managing all activities become too hard for </w:t>
      </w:r>
      <w:r w:rsidR="00D90AC3">
        <w:t xml:space="preserve">the school </w:t>
      </w:r>
      <w:r>
        <w:t xml:space="preserve">manager. Similarity, </w:t>
      </w:r>
      <w:r w:rsidR="00D90AC3">
        <w:t xml:space="preserve">the </w:t>
      </w:r>
      <w:r>
        <w:t>teacher</w:t>
      </w:r>
      <w:r w:rsidR="00D90AC3">
        <w:t xml:space="preserve"> has to waste a lot of time to write reports for the students.</w:t>
      </w:r>
    </w:p>
    <w:p w14:paraId="784C014E" w14:textId="77777777" w:rsidR="006D7DA7" w:rsidRDefault="00667E48" w:rsidP="00BD6733">
      <w:pPr>
        <w:pStyle w:val="Heading2"/>
      </w:pPr>
      <w:bookmarkStart w:id="6" w:name="_Toc449594512"/>
      <w:r>
        <w:t>Contributions</w:t>
      </w:r>
      <w:bookmarkEnd w:id="6"/>
    </w:p>
    <w:p w14:paraId="16DB1482" w14:textId="77777777" w:rsidR="00D95B0A" w:rsidRDefault="00385F75" w:rsidP="00A4045E">
      <w:pPr>
        <w:pStyle w:val="BodyParagraph"/>
        <w:rPr>
          <w:lang w:val="vi-VN"/>
        </w:rPr>
      </w:pPr>
      <w:r>
        <w:t xml:space="preserve">From </w:t>
      </w:r>
      <w:r w:rsidR="00C42603">
        <w:rPr>
          <w:lang w:val="vi-VN"/>
        </w:rPr>
        <w:t xml:space="preserve">the </w:t>
      </w:r>
      <w:r w:rsidR="00AC6B14">
        <w:rPr>
          <w:lang w:val="vi-VN"/>
        </w:rPr>
        <w:t xml:space="preserve">urgency </w:t>
      </w:r>
      <w:r w:rsidR="00E35166">
        <w:rPr>
          <w:lang w:val="vi-VN"/>
        </w:rPr>
        <w:t>developing a system is more sui</w:t>
      </w:r>
      <w:r w:rsidR="008414D9">
        <w:rPr>
          <w:lang w:val="vi-VN"/>
        </w:rPr>
        <w:t>table, my team include</w:t>
      </w:r>
      <w:r w:rsidR="00E35166">
        <w:rPr>
          <w:lang w:val="vi-VN"/>
        </w:rPr>
        <w:t>s</w:t>
      </w:r>
      <w:r w:rsidR="008414D9">
        <w:rPr>
          <w:lang w:val="vi-VN"/>
        </w:rPr>
        <w:t>: Tran Van Tuan develops fu</w:t>
      </w:r>
      <w:r w:rsidR="00E35166">
        <w:rPr>
          <w:lang w:val="vi-VN"/>
        </w:rPr>
        <w:t>n</w:t>
      </w:r>
      <w:r w:rsidR="008414D9">
        <w:rPr>
          <w:lang w:val="vi-VN"/>
        </w:rPr>
        <w:t>ctions about teaching and evaluation activi</w:t>
      </w:r>
      <w:r w:rsidR="00E35166">
        <w:rPr>
          <w:lang w:val="vi-VN"/>
        </w:rPr>
        <w:t>ties, Nguyen Thi Thuy build a hy</w:t>
      </w:r>
      <w:r w:rsidR="008414D9">
        <w:rPr>
          <w:lang w:val="vi-VN"/>
        </w:rPr>
        <w:t xml:space="preserve">brid application for mobile, Nguyen Hong Son have responsibility connecting between </w:t>
      </w:r>
      <w:r w:rsidR="00E35166">
        <w:rPr>
          <w:lang w:val="vi-VN"/>
        </w:rPr>
        <w:t xml:space="preserve">the </w:t>
      </w:r>
      <w:r w:rsidR="008414D9">
        <w:rPr>
          <w:lang w:val="vi-VN"/>
        </w:rPr>
        <w:t>server and mobile client and I develop report module for the system.</w:t>
      </w:r>
    </w:p>
    <w:p w14:paraId="6DAE8CC6" w14:textId="77777777" w:rsidR="00B21FDD" w:rsidRDefault="00794BBE" w:rsidP="00A4045E">
      <w:pPr>
        <w:pStyle w:val="BodyParagraph"/>
      </w:pPr>
      <w:r>
        <w:rPr>
          <w:lang w:val="vi-VN"/>
        </w:rPr>
        <w:t>The teacher  has to make many reports wit</w:t>
      </w:r>
      <w:r w:rsidR="00E35166">
        <w:rPr>
          <w:lang w:val="vi-VN"/>
        </w:rPr>
        <w:t>h various type in each semester. For example, they have to w</w:t>
      </w:r>
      <w:r>
        <w:rPr>
          <w:lang w:val="vi-VN"/>
        </w:rPr>
        <w:t>r</w:t>
      </w:r>
      <w:r w:rsidR="00E35166">
        <w:rPr>
          <w:lang w:val="vi-VN"/>
        </w:rPr>
        <w:t>i</w:t>
      </w:r>
      <w:r>
        <w:rPr>
          <w:lang w:val="vi-VN"/>
        </w:rPr>
        <w:t>te daily rep</w:t>
      </w:r>
      <w:r w:rsidR="00E35166">
        <w:rPr>
          <w:lang w:val="vi-VN"/>
        </w:rPr>
        <w:t xml:space="preserve">orts when their students have </w:t>
      </w:r>
      <w:r>
        <w:rPr>
          <w:lang w:val="vi-VN"/>
        </w:rPr>
        <w:t xml:space="preserve">special activities in school. They need export some term </w:t>
      </w:r>
      <w:r w:rsidR="00E35166">
        <w:rPr>
          <w:lang w:val="vi-VN"/>
        </w:rPr>
        <w:t>end eva</w:t>
      </w:r>
      <w:r w:rsidR="00B21FDD">
        <w:rPr>
          <w:lang w:val="vi-VN"/>
        </w:rPr>
        <w:t>l</w:t>
      </w:r>
      <w:r w:rsidR="002D1AEC">
        <w:rPr>
          <w:lang w:val="vi-VN"/>
        </w:rPr>
        <w:t>u</w:t>
      </w:r>
      <w:r w:rsidR="00B21FDD">
        <w:rPr>
          <w:lang w:val="vi-VN"/>
        </w:rPr>
        <w:t>ations at the end semester. The headma</w:t>
      </w:r>
      <w:r w:rsidR="002D1AEC">
        <w:rPr>
          <w:lang w:val="vi-VN"/>
        </w:rPr>
        <w:t>ster has</w:t>
      </w:r>
      <w:r w:rsidR="00B21FDD">
        <w:rPr>
          <w:lang w:val="vi-VN"/>
        </w:rPr>
        <w:t xml:space="preserve"> to make some statistic reports to know </w:t>
      </w:r>
      <w:r w:rsidR="002D1AEC">
        <w:rPr>
          <w:lang w:val="vi-VN"/>
        </w:rPr>
        <w:t xml:space="preserve">the </w:t>
      </w:r>
      <w:r w:rsidR="00B21FDD">
        <w:rPr>
          <w:lang w:val="vi-VN"/>
        </w:rPr>
        <w:t>quality of teaching activities in schools. This module is</w:t>
      </w:r>
      <w:r w:rsidR="002D1AEC">
        <w:t xml:space="preserve"> an important part of</w:t>
      </w:r>
      <w:r w:rsidR="00B21FDD">
        <w:t xml:space="preserve"> the system to help teachers and headmasters make report conveniently and easily with several clicks.</w:t>
      </w:r>
    </w:p>
    <w:p w14:paraId="5C5B880E" w14:textId="77777777" w:rsidR="00B21FDD" w:rsidRDefault="00B21FDD" w:rsidP="00A4045E">
      <w:pPr>
        <w:pStyle w:val="BodyParagraph"/>
      </w:pPr>
      <w:r>
        <w:lastRenderedPageBreak/>
        <w:t>In this system, my contributions is:</w:t>
      </w:r>
    </w:p>
    <w:p w14:paraId="3E7F724E" w14:textId="77777777" w:rsidR="00B21FDD" w:rsidRDefault="00D26114" w:rsidP="00A4045E">
      <w:pPr>
        <w:pStyle w:val="BodyParagraph"/>
      </w:pPr>
      <w:r>
        <w:t>I t</w:t>
      </w:r>
      <w:r w:rsidR="00B21FDD">
        <w:t>ake part in</w:t>
      </w:r>
      <w:r w:rsidR="005F4721">
        <w:t xml:space="preserve"> the</w:t>
      </w:r>
      <w:r w:rsidR="00011445">
        <w:t xml:space="preserve"> design database, which can </w:t>
      </w:r>
      <w:r w:rsidR="00011445">
        <w:rPr>
          <w:lang w:val="vi-VN"/>
        </w:rPr>
        <w:t>serve many elementary schools everytime</w:t>
      </w:r>
      <w:r w:rsidR="00011445">
        <w:t>, work well with current tasks and bring the high scalability.</w:t>
      </w:r>
    </w:p>
    <w:p w14:paraId="3A50DF6C" w14:textId="77777777" w:rsidR="00011445" w:rsidRDefault="005F4721" w:rsidP="00A4045E">
      <w:pPr>
        <w:pStyle w:val="BodyParagraph"/>
      </w:pPr>
      <w:r>
        <w:t>The u</w:t>
      </w:r>
      <w:r w:rsidR="00D26114">
        <w:t>ser interface, which is designed simple and easy to use, bring high user experiments.</w:t>
      </w:r>
    </w:p>
    <w:p w14:paraId="4B97F7D8" w14:textId="77777777" w:rsidR="00D26114" w:rsidRDefault="00D26114" w:rsidP="00A4045E">
      <w:pPr>
        <w:pStyle w:val="BodyParagraph"/>
      </w:pPr>
      <w:r>
        <w:t>I develop export functions having export various of type report</w:t>
      </w:r>
      <w:r w:rsidR="005F4721">
        <w:t>s</w:t>
      </w:r>
      <w:r>
        <w:t xml:space="preserve"> like Microsoft Excel and PDF.</w:t>
      </w:r>
    </w:p>
    <w:p w14:paraId="200BE97F" w14:textId="77777777" w:rsidR="000958FA" w:rsidRPr="007F2339" w:rsidRDefault="000958FA" w:rsidP="00A4045E">
      <w:pPr>
        <w:pStyle w:val="BodyParagraph"/>
      </w:pPr>
      <w:r>
        <w:t>I develop software to ensure security mechanisms and divide</w:t>
      </w:r>
      <w:r w:rsidR="007F2339">
        <w:t xml:space="preserve"> projects into small packages to easily maintenance and upgrades.</w:t>
      </w:r>
    </w:p>
    <w:p w14:paraId="04096051" w14:textId="77777777" w:rsidR="00E71DBD" w:rsidRDefault="000958FA" w:rsidP="00A4045E">
      <w:pPr>
        <w:pStyle w:val="BodyParagraph"/>
        <w:rPr>
          <w:lang w:val="vi-VN"/>
        </w:rPr>
      </w:pPr>
      <w:r>
        <w:rPr>
          <w:lang w:val="vi-VN"/>
        </w:rPr>
        <w:t xml:space="preserve">I fix some error about export reports when </w:t>
      </w:r>
      <w:r w:rsidR="00926466">
        <w:rPr>
          <w:lang w:val="vi-VN"/>
        </w:rPr>
        <w:t xml:space="preserve">a </w:t>
      </w:r>
      <w:r>
        <w:rPr>
          <w:lang w:val="vi-VN"/>
        </w:rPr>
        <w:t>user report</w:t>
      </w:r>
      <w:r w:rsidR="005F4721">
        <w:rPr>
          <w:lang w:val="vi-VN"/>
        </w:rPr>
        <w:t>s</w:t>
      </w:r>
      <w:r>
        <w:rPr>
          <w:lang w:val="vi-VN"/>
        </w:rPr>
        <w:t xml:space="preserve"> or contribute in the forum.</w:t>
      </w:r>
    </w:p>
    <w:p w14:paraId="76C0B939" w14:textId="77777777" w:rsidR="000958FA" w:rsidRPr="00CF421B" w:rsidRDefault="00A34B3C" w:rsidP="00A4045E">
      <w:pPr>
        <w:pStyle w:val="BodyParagraph"/>
        <w:rPr>
          <w:lang w:val="vi-VN"/>
        </w:rPr>
      </w:pPr>
      <w:r>
        <w:rPr>
          <w:lang w:val="vi-VN"/>
        </w:rPr>
        <w:t xml:space="preserve">I research about Ruby language, Ruby on Rails </w:t>
      </w:r>
      <w:r w:rsidR="00CF421B">
        <w:rPr>
          <w:lang w:val="vi-VN"/>
        </w:rPr>
        <w:t xml:space="preserve">Framework, HTML, JavaSript, AJAX and GEM </w:t>
      </w:r>
    </w:p>
    <w:p w14:paraId="5A8EA994" w14:textId="77777777" w:rsidR="005437D4" w:rsidRDefault="001F3297" w:rsidP="005437D4">
      <w:pPr>
        <w:pStyle w:val="Heading2"/>
        <w:jc w:val="left"/>
      </w:pPr>
      <w:bookmarkStart w:id="7" w:name="_Toc449594513"/>
      <w:r>
        <w:t>Thesis overview</w:t>
      </w:r>
      <w:bookmarkEnd w:id="7"/>
    </w:p>
    <w:p w14:paraId="2E0C85EF" w14:textId="77777777" w:rsidR="005437D4" w:rsidRDefault="005437D4" w:rsidP="00A4045E">
      <w:pPr>
        <w:pStyle w:val="BodyParagraph"/>
      </w:pPr>
      <w:r w:rsidRPr="0057161D">
        <w:t>The rest of this thesis is organized as follows.</w:t>
      </w:r>
    </w:p>
    <w:p w14:paraId="317ADC45" w14:textId="77777777" w:rsidR="00CF421B" w:rsidRDefault="00CF421B" w:rsidP="00A4045E">
      <w:pPr>
        <w:pStyle w:val="BodyParagraph"/>
      </w:pPr>
      <w:r w:rsidRPr="00EA3F8D">
        <w:rPr>
          <w:b/>
        </w:rPr>
        <w:t>Chapter 1:</w:t>
      </w:r>
      <w:r>
        <w:t xml:space="preserve"> Introduction</w:t>
      </w:r>
    </w:p>
    <w:p w14:paraId="5161109E" w14:textId="77777777" w:rsidR="00CF421B" w:rsidRPr="0057161D" w:rsidRDefault="00E031E2" w:rsidP="00A4045E">
      <w:pPr>
        <w:pStyle w:val="BodyParagraph"/>
      </w:pPr>
      <w:r>
        <w:t>There is</w:t>
      </w:r>
      <w:r w:rsidR="00594DE6">
        <w:t xml:space="preserve"> some general information about our research and related work.</w:t>
      </w:r>
      <w:r w:rsidR="00937A83">
        <w:t xml:space="preserve"> </w:t>
      </w:r>
    </w:p>
    <w:p w14:paraId="13C7572A" w14:textId="77777777" w:rsidR="00594DE6" w:rsidRDefault="005437D4" w:rsidP="00A4045E">
      <w:pPr>
        <w:pStyle w:val="BodyParagraph"/>
      </w:pPr>
      <w:r w:rsidRPr="00EA3F8D">
        <w:rPr>
          <w:b/>
        </w:rPr>
        <w:t>Chapter 2</w:t>
      </w:r>
      <w:r w:rsidR="00594DE6" w:rsidRPr="00EA3F8D">
        <w:rPr>
          <w:b/>
        </w:rPr>
        <w:t>:</w:t>
      </w:r>
      <w:r w:rsidR="00594DE6">
        <w:t xml:space="preserve"> </w:t>
      </w:r>
      <w:r w:rsidR="00937A83">
        <w:t>System r</w:t>
      </w:r>
      <w:r w:rsidR="00594DE6">
        <w:t>equirements</w:t>
      </w:r>
    </w:p>
    <w:p w14:paraId="6167B0F6" w14:textId="77777777" w:rsidR="00594DE6" w:rsidRDefault="00594DE6" w:rsidP="00A4045E">
      <w:pPr>
        <w:pStyle w:val="BodyParagraph"/>
      </w:pPr>
      <w:r>
        <w:t>This chapter show</w:t>
      </w:r>
      <w:r w:rsidR="00E031E2">
        <w:t>s</w:t>
      </w:r>
      <w:r>
        <w:t xml:space="preserve"> </w:t>
      </w:r>
      <w:r w:rsidR="00937A83">
        <w:t>the requirements about function and non-function in the system</w:t>
      </w:r>
    </w:p>
    <w:p w14:paraId="61FCAAE0" w14:textId="77777777" w:rsidR="00937A83" w:rsidRDefault="00937A83" w:rsidP="00A4045E">
      <w:pPr>
        <w:pStyle w:val="BodyParagraph"/>
      </w:pPr>
      <w:r w:rsidRPr="00EA3F8D">
        <w:rPr>
          <w:b/>
        </w:rPr>
        <w:t>Chapter 3:</w:t>
      </w:r>
      <w:r>
        <w:t xml:space="preserve"> Technology</w:t>
      </w:r>
    </w:p>
    <w:p w14:paraId="35344797" w14:textId="77777777" w:rsidR="00937A83" w:rsidRDefault="00937A83" w:rsidP="00A4045E">
      <w:pPr>
        <w:pStyle w:val="BodyParagraph"/>
      </w:pPr>
      <w:r>
        <w:t xml:space="preserve">This chapter introduces the technologies was used in </w:t>
      </w:r>
      <w:r w:rsidR="00E031E2">
        <w:t xml:space="preserve">the </w:t>
      </w:r>
      <w:r>
        <w:t xml:space="preserve">system and how to </w:t>
      </w:r>
      <w:r w:rsidR="001F1CB7">
        <w:t>it work.</w:t>
      </w:r>
    </w:p>
    <w:p w14:paraId="31AB3B21" w14:textId="77777777" w:rsidR="001F1CB7" w:rsidRDefault="001F1CB7" w:rsidP="00A4045E">
      <w:pPr>
        <w:pStyle w:val="BodyParagraph"/>
      </w:pPr>
      <w:r w:rsidRPr="00EA3F8D">
        <w:rPr>
          <w:b/>
        </w:rPr>
        <w:t>Chapter 4:</w:t>
      </w:r>
      <w:r>
        <w:t xml:space="preserve"> System design</w:t>
      </w:r>
    </w:p>
    <w:p w14:paraId="11084193" w14:textId="77777777" w:rsidR="001F1CB7" w:rsidRDefault="006D5CD0" w:rsidP="00A4045E">
      <w:pPr>
        <w:pStyle w:val="BodyParagraph"/>
      </w:pPr>
      <w:r>
        <w:t>I</w:t>
      </w:r>
      <w:r w:rsidR="001F1CB7">
        <w:t xml:space="preserve"> will analyze and design </w:t>
      </w:r>
      <w:r w:rsidR="00AE7E8D">
        <w:t>u</w:t>
      </w:r>
      <w:r>
        <w:t>ser requirements in the system.</w:t>
      </w:r>
    </w:p>
    <w:p w14:paraId="04C85D0D" w14:textId="77777777" w:rsidR="006D5CD0" w:rsidRDefault="006D5CD0" w:rsidP="00A4045E">
      <w:pPr>
        <w:pStyle w:val="BodyParagraph"/>
      </w:pPr>
      <w:r w:rsidRPr="00EA3F8D">
        <w:rPr>
          <w:b/>
        </w:rPr>
        <w:t>Chapter 5:</w:t>
      </w:r>
      <w:r>
        <w:t xml:space="preserve"> Implementation</w:t>
      </w:r>
    </w:p>
    <w:p w14:paraId="15A67B7D" w14:textId="77777777" w:rsidR="005B0947" w:rsidRDefault="005B0947" w:rsidP="00A4045E">
      <w:pPr>
        <w:pStyle w:val="BodyParagraph"/>
      </w:pPr>
      <w:r>
        <w:lastRenderedPageBreak/>
        <w:t>I will provide the necessary information about method I have used to build report module for TruongNha</w:t>
      </w:r>
    </w:p>
    <w:p w14:paraId="2EDC33FE" w14:textId="77777777" w:rsidR="006D5CD0" w:rsidRDefault="006D5CD0" w:rsidP="00A4045E">
      <w:pPr>
        <w:pStyle w:val="BodyParagraph"/>
      </w:pPr>
      <w:r w:rsidRPr="00EA3F8D">
        <w:rPr>
          <w:b/>
        </w:rPr>
        <w:t>Chapter 6:</w:t>
      </w:r>
      <w:r>
        <w:t xml:space="preserve"> Deployment and testing</w:t>
      </w:r>
    </w:p>
    <w:p w14:paraId="50C358FC" w14:textId="77777777" w:rsidR="005B0947" w:rsidRDefault="005B0947" w:rsidP="00A4045E">
      <w:pPr>
        <w:pStyle w:val="BodyParagraph"/>
        <w:rPr>
          <w:lang w:val="vi-VN"/>
        </w:rPr>
      </w:pPr>
      <w:r w:rsidRPr="0057161D">
        <w:rPr>
          <w:lang w:val="vi-VN"/>
        </w:rPr>
        <w:t>I will clearly specify how TruongNha was deployed and its performance during the actual deployment</w:t>
      </w:r>
      <w:r>
        <w:rPr>
          <w:lang w:val="vi-VN"/>
        </w:rPr>
        <w:t>.</w:t>
      </w:r>
    </w:p>
    <w:p w14:paraId="7139A0D9" w14:textId="77777777" w:rsidR="006D5CD0" w:rsidRDefault="006D5CD0" w:rsidP="00A4045E">
      <w:pPr>
        <w:pStyle w:val="BodyParagraph"/>
      </w:pPr>
      <w:r w:rsidRPr="00EA3F8D">
        <w:rPr>
          <w:b/>
        </w:rPr>
        <w:t>Chapter 7:</w:t>
      </w:r>
      <w:r>
        <w:t xml:space="preserve"> Conclusion</w:t>
      </w:r>
    </w:p>
    <w:p w14:paraId="4ADC94D9" w14:textId="77777777" w:rsidR="005B0947" w:rsidRPr="006A0D54" w:rsidRDefault="005B0947" w:rsidP="00A4045E">
      <w:pPr>
        <w:pStyle w:val="BodyParagraph"/>
      </w:pPr>
      <w:r>
        <w:t>This is our conclusion after</w:t>
      </w:r>
      <w:r w:rsidR="006A0D54">
        <w:t xml:space="preserve"> build and deploy this system. This chap</w:t>
      </w:r>
      <w:r w:rsidR="00E031E2">
        <w:t>t</w:t>
      </w:r>
      <w:r w:rsidR="006A0D54">
        <w:t>er will show what I do to contribute as well as</w:t>
      </w:r>
      <w:r w:rsidRPr="0057161D">
        <w:rPr>
          <w:lang w:val="vi-VN"/>
        </w:rPr>
        <w:t xml:space="preserve"> present difficulties and our experien</w:t>
      </w:r>
      <w:r w:rsidR="00E031E2">
        <w:rPr>
          <w:lang w:val="vi-VN"/>
        </w:rPr>
        <w:t>c</w:t>
      </w:r>
      <w:r w:rsidRPr="0057161D">
        <w:rPr>
          <w:lang w:val="vi-VN"/>
        </w:rPr>
        <w:t>es in the process of deploying an actual product with the relatively large number of users.</w:t>
      </w:r>
    </w:p>
    <w:p w14:paraId="0B4737F4" w14:textId="77777777" w:rsidR="005437D4" w:rsidRPr="00F244B5" w:rsidRDefault="005437D4" w:rsidP="00A4045E">
      <w:pPr>
        <w:pStyle w:val="BodyParagraph"/>
        <w:rPr>
          <w:lang w:val="vi-VN"/>
        </w:rPr>
        <w:sectPr w:rsidR="005437D4" w:rsidRPr="00F244B5" w:rsidSect="00874407">
          <w:headerReference w:type="even" r:id="rId15"/>
          <w:headerReference w:type="first" r:id="rId16"/>
          <w:footerReference w:type="first" r:id="rId17"/>
          <w:pgSz w:w="12240" w:h="15840"/>
          <w:pgMar w:top="1440" w:right="1440" w:bottom="1440" w:left="2160" w:header="720" w:footer="720" w:gutter="0"/>
          <w:pgNumType w:start="1"/>
          <w:cols w:space="720"/>
          <w:titlePg/>
          <w:docGrid w:linePitch="360"/>
        </w:sectPr>
      </w:pPr>
    </w:p>
    <w:p w14:paraId="463A4D6D" w14:textId="77777777" w:rsidR="008C4FB8" w:rsidRPr="007869AB" w:rsidRDefault="008C4FB8" w:rsidP="004267A9">
      <w:pPr>
        <w:pStyle w:val="Heading1"/>
      </w:pPr>
      <w:bookmarkStart w:id="8" w:name="_Toc449594514"/>
      <w:bookmarkStart w:id="9" w:name="_Ref256082873"/>
      <w:bookmarkEnd w:id="8"/>
    </w:p>
    <w:p w14:paraId="45B93ADE" w14:textId="77777777" w:rsidR="008C4FB8" w:rsidRDefault="00F7572B" w:rsidP="007869AB">
      <w:pPr>
        <w:pStyle w:val="TOCHeading"/>
      </w:pPr>
      <w:bookmarkStart w:id="10" w:name="_Toc449594515"/>
      <w:bookmarkEnd w:id="9"/>
      <w:r>
        <w:t>SYSTEM REQUIREMENTS</w:t>
      </w:r>
      <w:bookmarkEnd w:id="10"/>
    </w:p>
    <w:p w14:paraId="6E14428B" w14:textId="77777777" w:rsidR="00FF030A" w:rsidRDefault="00783F45" w:rsidP="00A4045E">
      <w:pPr>
        <w:pStyle w:val="BodyParagraph"/>
        <w:rPr>
          <w:lang w:val="vi-VN"/>
        </w:rPr>
      </w:pPr>
      <w:r w:rsidRPr="0057161D">
        <w:t>After analyzing requirements from users and other</w:t>
      </w:r>
      <w:r w:rsidR="00CF6404">
        <w:t xml:space="preserve"> common applications, we di</w:t>
      </w:r>
      <w:r w:rsidR="00495F0F">
        <w:t>vid</w:t>
      </w:r>
      <w:r w:rsidR="003A5488">
        <w:t>e</w:t>
      </w:r>
      <w:r w:rsidRPr="0057161D">
        <w:t xml:space="preserve"> servers site to two modules. Mr. Tuan is </w:t>
      </w:r>
      <w:r w:rsidR="00E031E2">
        <w:t xml:space="preserve">the </w:t>
      </w:r>
      <w:r w:rsidR="00495F0F">
        <w:t>responsibility of</w:t>
      </w:r>
      <w:r w:rsidRPr="0057161D">
        <w:t xml:space="preserve"> building teaching activity module. I building report module for </w:t>
      </w:r>
      <w:r w:rsidR="00E031E2">
        <w:t xml:space="preserve">the </w:t>
      </w:r>
      <w:r w:rsidRPr="0057161D">
        <w:t>elementary school management system</w:t>
      </w:r>
      <w:r w:rsidRPr="0057161D">
        <w:rPr>
          <w:lang w:val="vi-VN"/>
        </w:rPr>
        <w:t xml:space="preserve">. Therefore, I </w:t>
      </w:r>
      <w:r w:rsidR="00B66955">
        <w:t xml:space="preserve">will focus on </w:t>
      </w:r>
      <w:r w:rsidR="003D30C4">
        <w:t>functional requirements</w:t>
      </w:r>
      <w:r w:rsidR="00B66955">
        <w:t xml:space="preserve"> and </w:t>
      </w:r>
      <w:r w:rsidR="003D30C4">
        <w:t xml:space="preserve">non-functional requirements </w:t>
      </w:r>
      <w:r w:rsidRPr="0057161D">
        <w:rPr>
          <w:lang w:val="vi-VN"/>
        </w:rPr>
        <w:t>which related to building report module.</w:t>
      </w:r>
    </w:p>
    <w:p w14:paraId="1A49BDEB" w14:textId="77777777" w:rsidR="00B67E8B" w:rsidRDefault="00B67E8B" w:rsidP="009608F0">
      <w:pPr>
        <w:pStyle w:val="Heading2"/>
        <w:rPr>
          <w:lang w:val="vi-VN"/>
        </w:rPr>
      </w:pPr>
      <w:bookmarkStart w:id="11" w:name="_Toc449594516"/>
      <w:r>
        <w:rPr>
          <w:lang w:val="vi-VN"/>
        </w:rPr>
        <w:t xml:space="preserve">Functional </w:t>
      </w:r>
      <w:r w:rsidR="003D30C4">
        <w:rPr>
          <w:lang w:val="vi-VN"/>
        </w:rPr>
        <w:t>requirements</w:t>
      </w:r>
      <w:bookmarkEnd w:id="11"/>
    </w:p>
    <w:p w14:paraId="1A0797BF" w14:textId="77777777" w:rsidR="00B67E8B" w:rsidRDefault="00B67E8B" w:rsidP="00A4045E">
      <w:pPr>
        <w:pStyle w:val="BodyParagraph"/>
        <w:rPr>
          <w:lang w:val="vi-VN"/>
        </w:rPr>
      </w:pPr>
      <w:r>
        <w:rPr>
          <w:lang w:val="vi-VN"/>
        </w:rPr>
        <w:t xml:space="preserve">The system </w:t>
      </w:r>
      <w:r w:rsidR="00B94EB0">
        <w:rPr>
          <w:lang w:val="vi-VN"/>
        </w:rPr>
        <w:t>provides the</w:t>
      </w:r>
      <w:r w:rsidR="00344128">
        <w:rPr>
          <w:lang w:val="vi-VN"/>
        </w:rPr>
        <w:t xml:space="preserve"> making report</w:t>
      </w:r>
      <w:r w:rsidR="00B94EB0">
        <w:rPr>
          <w:lang w:val="vi-VN"/>
        </w:rPr>
        <w:t xml:space="preserve"> functions </w:t>
      </w:r>
      <w:r w:rsidR="00344128">
        <w:rPr>
          <w:lang w:val="vi-VN"/>
        </w:rPr>
        <w:t>to each specific user.</w:t>
      </w:r>
    </w:p>
    <w:p w14:paraId="305536C8" w14:textId="77777777" w:rsidR="003D30C4" w:rsidRPr="00EA3F8D" w:rsidRDefault="00344128" w:rsidP="00A4045E">
      <w:pPr>
        <w:pStyle w:val="BodyParagraph"/>
        <w:rPr>
          <w:b/>
          <w:i/>
          <w:lang w:val="vi-VN"/>
        </w:rPr>
      </w:pPr>
      <w:r>
        <w:rPr>
          <w:lang w:val="vi-VN"/>
        </w:rPr>
        <w:tab/>
      </w:r>
      <w:r w:rsidRPr="00EA3F8D">
        <w:rPr>
          <w:b/>
          <w:i/>
          <w:lang w:val="vi-VN"/>
        </w:rPr>
        <w:t>For the school manager</w:t>
      </w:r>
    </w:p>
    <w:p w14:paraId="50235991" w14:textId="77777777" w:rsidR="003D30C4" w:rsidRDefault="003D30C4" w:rsidP="00FA4098">
      <w:pPr>
        <w:pStyle w:val="BodyParagraph"/>
        <w:numPr>
          <w:ilvl w:val="0"/>
          <w:numId w:val="6"/>
        </w:numPr>
        <w:rPr>
          <w:lang w:val="vi-VN"/>
        </w:rPr>
      </w:pPr>
      <w:r>
        <w:rPr>
          <w:lang w:val="vi-VN"/>
        </w:rPr>
        <w:t xml:space="preserve">View and export PDF </w:t>
      </w:r>
      <w:r w:rsidR="00F509B7">
        <w:rPr>
          <w:lang w:val="vi-VN"/>
        </w:rPr>
        <w:t xml:space="preserve">file of </w:t>
      </w:r>
      <w:r>
        <w:rPr>
          <w:lang w:val="vi-VN"/>
        </w:rPr>
        <w:t>all students</w:t>
      </w:r>
      <w:r w:rsidR="00F509B7">
        <w:rPr>
          <w:lang w:val="vi-VN"/>
        </w:rPr>
        <w:t>’</w:t>
      </w:r>
      <w:r>
        <w:rPr>
          <w:lang w:val="vi-VN"/>
        </w:rPr>
        <w:t xml:space="preserve"> reviews in a specific class.</w:t>
      </w:r>
    </w:p>
    <w:p w14:paraId="772FF161" w14:textId="77777777" w:rsidR="003D30C4" w:rsidRDefault="00F509B7" w:rsidP="00FA4098">
      <w:pPr>
        <w:pStyle w:val="BodyParagraph"/>
        <w:numPr>
          <w:ilvl w:val="0"/>
          <w:numId w:val="6"/>
        </w:numPr>
        <w:rPr>
          <w:lang w:val="vi-VN"/>
        </w:rPr>
      </w:pPr>
      <w:r>
        <w:rPr>
          <w:lang w:val="vi-VN"/>
        </w:rPr>
        <w:t>View and export PDF file of all students’ reviews of a specific teacher.</w:t>
      </w:r>
    </w:p>
    <w:p w14:paraId="054C110D" w14:textId="77777777" w:rsidR="003D30C4" w:rsidRDefault="003D30C4" w:rsidP="00FA4098">
      <w:pPr>
        <w:pStyle w:val="BodyParagraph"/>
        <w:numPr>
          <w:ilvl w:val="0"/>
          <w:numId w:val="6"/>
        </w:numPr>
        <w:rPr>
          <w:lang w:val="vi-VN"/>
        </w:rPr>
      </w:pPr>
      <w:r>
        <w:rPr>
          <w:lang w:val="vi-VN"/>
        </w:rPr>
        <w:t>View and export PDF</w:t>
      </w:r>
      <w:r w:rsidR="00F509B7">
        <w:rPr>
          <w:lang w:val="vi-VN"/>
        </w:rPr>
        <w:t xml:space="preserve"> file of</w:t>
      </w:r>
      <w:r>
        <w:rPr>
          <w:lang w:val="vi-VN"/>
        </w:rPr>
        <w:t xml:space="preserve"> all students</w:t>
      </w:r>
      <w:r w:rsidR="00F509B7">
        <w:rPr>
          <w:lang w:val="vi-VN"/>
        </w:rPr>
        <w:t>’</w:t>
      </w:r>
      <w:r>
        <w:rPr>
          <w:lang w:val="vi-VN"/>
        </w:rPr>
        <w:t xml:space="preserve"> term end reviews of a specific teacher.</w:t>
      </w:r>
    </w:p>
    <w:p w14:paraId="5236C81C" w14:textId="77777777" w:rsidR="003D30C4" w:rsidRDefault="003D30C4" w:rsidP="00FA4098">
      <w:pPr>
        <w:pStyle w:val="BodyParagraph"/>
        <w:numPr>
          <w:ilvl w:val="0"/>
          <w:numId w:val="6"/>
        </w:numPr>
        <w:rPr>
          <w:lang w:val="vi-VN"/>
        </w:rPr>
      </w:pPr>
      <w:r>
        <w:rPr>
          <w:lang w:val="vi-VN"/>
        </w:rPr>
        <w:t>Export EMQS report with Microsoft Excel file.</w:t>
      </w:r>
    </w:p>
    <w:p w14:paraId="1AA7B058" w14:textId="77777777" w:rsidR="003D30C4" w:rsidRPr="00EA3F8D" w:rsidRDefault="003D30C4" w:rsidP="00A4045E">
      <w:pPr>
        <w:pStyle w:val="BodyParagraph"/>
        <w:rPr>
          <w:b/>
          <w:i/>
          <w:lang w:val="vi-VN"/>
        </w:rPr>
      </w:pPr>
      <w:r>
        <w:rPr>
          <w:lang w:val="vi-VN"/>
        </w:rPr>
        <w:tab/>
      </w:r>
      <w:r w:rsidRPr="00EA3F8D">
        <w:rPr>
          <w:b/>
          <w:i/>
          <w:lang w:val="vi-VN"/>
        </w:rPr>
        <w:t>For the headmaster</w:t>
      </w:r>
    </w:p>
    <w:p w14:paraId="2E24CF1A" w14:textId="77777777" w:rsidR="003D30C4" w:rsidRDefault="00F509B7" w:rsidP="00FA4098">
      <w:pPr>
        <w:pStyle w:val="BodyParagraph"/>
        <w:numPr>
          <w:ilvl w:val="1"/>
          <w:numId w:val="7"/>
        </w:numPr>
        <w:rPr>
          <w:lang w:val="vi-VN"/>
        </w:rPr>
      </w:pPr>
      <w:r>
        <w:rPr>
          <w:lang w:val="vi-VN"/>
        </w:rPr>
        <w:lastRenderedPageBreak/>
        <w:t>View and export PDF file of all students’ reviews in a class.</w:t>
      </w:r>
    </w:p>
    <w:p w14:paraId="5529D596" w14:textId="77777777" w:rsidR="00F509B7" w:rsidRDefault="00F509B7" w:rsidP="00FA4098">
      <w:pPr>
        <w:pStyle w:val="BodyParagraph"/>
        <w:numPr>
          <w:ilvl w:val="1"/>
          <w:numId w:val="7"/>
        </w:numPr>
        <w:rPr>
          <w:lang w:val="vi-VN"/>
        </w:rPr>
      </w:pPr>
      <w:r>
        <w:rPr>
          <w:lang w:val="vi-VN"/>
        </w:rPr>
        <w:t>View and export PDF file of all students’ reviews of a specific teacher.</w:t>
      </w:r>
    </w:p>
    <w:p w14:paraId="40F3BDB9" w14:textId="77777777" w:rsidR="00F509B7" w:rsidRDefault="00F509B7" w:rsidP="00FA4098">
      <w:pPr>
        <w:pStyle w:val="BodyParagraph"/>
        <w:numPr>
          <w:ilvl w:val="1"/>
          <w:numId w:val="7"/>
        </w:numPr>
        <w:rPr>
          <w:lang w:val="vi-VN"/>
        </w:rPr>
      </w:pPr>
      <w:r>
        <w:rPr>
          <w:lang w:val="vi-VN"/>
        </w:rPr>
        <w:t>View and export PDF file of all students’ term end reviews of a specific teacher.</w:t>
      </w:r>
    </w:p>
    <w:p w14:paraId="61C24111" w14:textId="77777777" w:rsidR="00F509B7" w:rsidRDefault="00F509B7" w:rsidP="00FA4098">
      <w:pPr>
        <w:pStyle w:val="BodyParagraph"/>
        <w:numPr>
          <w:ilvl w:val="1"/>
          <w:numId w:val="7"/>
        </w:numPr>
        <w:rPr>
          <w:lang w:val="vi-VN"/>
        </w:rPr>
      </w:pPr>
      <w:r>
        <w:rPr>
          <w:lang w:val="vi-VN"/>
        </w:rPr>
        <w:t>View and export Excel file abou</w:t>
      </w:r>
      <w:r w:rsidR="00653DE0">
        <w:rPr>
          <w:lang w:val="vi-VN"/>
        </w:rPr>
        <w:t>t statistic of education quality by grade</w:t>
      </w:r>
    </w:p>
    <w:p w14:paraId="7447015D" w14:textId="77777777" w:rsidR="00F509B7" w:rsidRDefault="00F509B7" w:rsidP="00FA4098">
      <w:pPr>
        <w:pStyle w:val="BodyParagraph"/>
        <w:numPr>
          <w:ilvl w:val="1"/>
          <w:numId w:val="7"/>
        </w:numPr>
        <w:rPr>
          <w:lang w:val="vi-VN"/>
        </w:rPr>
      </w:pPr>
      <w:r>
        <w:rPr>
          <w:lang w:val="vi-VN"/>
        </w:rPr>
        <w:t xml:space="preserve">View and export Excel file about </w:t>
      </w:r>
      <w:r w:rsidR="00653DE0">
        <w:rPr>
          <w:lang w:val="vi-VN"/>
        </w:rPr>
        <w:t>statistic of score by grade</w:t>
      </w:r>
    </w:p>
    <w:p w14:paraId="630C44F8" w14:textId="77777777" w:rsidR="00653DE0" w:rsidRPr="00EA3F8D" w:rsidRDefault="00653DE0" w:rsidP="00A4045E">
      <w:pPr>
        <w:pStyle w:val="BodyParagraph"/>
        <w:rPr>
          <w:b/>
          <w:i/>
          <w:lang w:val="vi-VN"/>
        </w:rPr>
      </w:pPr>
      <w:r>
        <w:rPr>
          <w:lang w:val="vi-VN"/>
        </w:rPr>
        <w:tab/>
      </w:r>
      <w:r w:rsidRPr="00EA3F8D">
        <w:rPr>
          <w:b/>
          <w:i/>
          <w:lang w:val="vi-VN"/>
        </w:rPr>
        <w:t>For the teacher</w:t>
      </w:r>
    </w:p>
    <w:p w14:paraId="68BEC56B" w14:textId="77777777" w:rsidR="00653DE0" w:rsidRDefault="00653DE0" w:rsidP="00FA4098">
      <w:pPr>
        <w:pStyle w:val="BodyParagraph"/>
        <w:numPr>
          <w:ilvl w:val="1"/>
          <w:numId w:val="8"/>
        </w:numPr>
        <w:rPr>
          <w:lang w:val="vi-VN"/>
        </w:rPr>
      </w:pPr>
      <w:r>
        <w:rPr>
          <w:lang w:val="vi-VN"/>
        </w:rPr>
        <w:t xml:space="preserve">View and export PDF file of all students’ reviews in a class which they teach </w:t>
      </w:r>
    </w:p>
    <w:p w14:paraId="79A88637" w14:textId="77777777" w:rsidR="00653DE0" w:rsidRDefault="00653DE0" w:rsidP="00FA4098">
      <w:pPr>
        <w:pStyle w:val="BodyParagraph"/>
        <w:numPr>
          <w:ilvl w:val="1"/>
          <w:numId w:val="8"/>
        </w:numPr>
        <w:rPr>
          <w:lang w:val="vi-VN"/>
        </w:rPr>
      </w:pPr>
      <w:r>
        <w:rPr>
          <w:lang w:val="vi-VN"/>
        </w:rPr>
        <w:t>View and export PDF file of all students’ reviews which they write</w:t>
      </w:r>
    </w:p>
    <w:p w14:paraId="5131DED8" w14:textId="77777777" w:rsidR="00653DE0" w:rsidRDefault="00653DE0" w:rsidP="00FA4098">
      <w:pPr>
        <w:pStyle w:val="BodyParagraph"/>
        <w:numPr>
          <w:ilvl w:val="1"/>
          <w:numId w:val="8"/>
        </w:numPr>
        <w:rPr>
          <w:lang w:val="vi-VN"/>
        </w:rPr>
      </w:pPr>
      <w:r>
        <w:rPr>
          <w:lang w:val="vi-VN"/>
        </w:rPr>
        <w:t>View and export PDF file of all students’ term end reviews of a specific teacher.</w:t>
      </w:r>
    </w:p>
    <w:p w14:paraId="013EEFD8" w14:textId="77777777" w:rsidR="00653DE0" w:rsidRDefault="00653DE0" w:rsidP="00FA4098">
      <w:pPr>
        <w:pStyle w:val="BodyParagraph"/>
        <w:numPr>
          <w:ilvl w:val="1"/>
          <w:numId w:val="8"/>
        </w:numPr>
        <w:rPr>
          <w:lang w:val="vi-VN"/>
        </w:rPr>
      </w:pPr>
      <w:r>
        <w:rPr>
          <w:lang w:val="vi-VN"/>
        </w:rPr>
        <w:t>View and export Excel file about statistic of education quality by class</w:t>
      </w:r>
    </w:p>
    <w:p w14:paraId="6683F01B" w14:textId="77777777" w:rsidR="00653DE0" w:rsidRDefault="00653DE0" w:rsidP="00FA4098">
      <w:pPr>
        <w:pStyle w:val="BodyParagraph"/>
        <w:numPr>
          <w:ilvl w:val="1"/>
          <w:numId w:val="8"/>
        </w:numPr>
        <w:rPr>
          <w:lang w:val="vi-VN"/>
        </w:rPr>
      </w:pPr>
      <w:r>
        <w:rPr>
          <w:lang w:val="vi-VN"/>
        </w:rPr>
        <w:t>View and export Excel file about statistic of score by class</w:t>
      </w:r>
    </w:p>
    <w:p w14:paraId="6E9F3651" w14:textId="77777777" w:rsidR="00EA326A" w:rsidRDefault="00EA326A" w:rsidP="009608F0">
      <w:pPr>
        <w:pStyle w:val="Heading2"/>
        <w:rPr>
          <w:lang w:val="vi-VN"/>
        </w:rPr>
      </w:pPr>
      <w:bookmarkStart w:id="12" w:name="_Toc449594517"/>
      <w:r>
        <w:rPr>
          <w:lang w:val="vi-VN"/>
        </w:rPr>
        <w:t>Non-function requirements</w:t>
      </w:r>
      <w:bookmarkEnd w:id="12"/>
    </w:p>
    <w:p w14:paraId="6CF3A60D" w14:textId="77777777" w:rsidR="00EA326A" w:rsidRDefault="00F60036" w:rsidP="00FA4098">
      <w:pPr>
        <w:pStyle w:val="BodyParagraph"/>
        <w:numPr>
          <w:ilvl w:val="0"/>
          <w:numId w:val="9"/>
        </w:numPr>
      </w:pPr>
      <w:r>
        <w:rPr>
          <w:lang w:val="vi-VN"/>
        </w:rPr>
        <w:t>The system have to sui</w:t>
      </w:r>
      <w:r w:rsidR="002263C1">
        <w:rPr>
          <w:lang w:val="vi-VN"/>
        </w:rPr>
        <w:t>table with various</w:t>
      </w:r>
      <w:r w:rsidR="002263C1">
        <w:t xml:space="preserve"> size screen.</w:t>
      </w:r>
    </w:p>
    <w:p w14:paraId="5A363ED3" w14:textId="77777777" w:rsidR="002263C1" w:rsidRDefault="002263C1" w:rsidP="00FA4098">
      <w:pPr>
        <w:pStyle w:val="BodyParagraph"/>
        <w:numPr>
          <w:ilvl w:val="0"/>
          <w:numId w:val="9"/>
        </w:numPr>
      </w:pPr>
      <w:r>
        <w:t>The system should be secure.</w:t>
      </w:r>
    </w:p>
    <w:p w14:paraId="6E151977" w14:textId="77777777" w:rsidR="00344128" w:rsidRDefault="002263C1" w:rsidP="00FA4098">
      <w:pPr>
        <w:pStyle w:val="BodyParagraph"/>
        <w:numPr>
          <w:ilvl w:val="0"/>
          <w:numId w:val="9"/>
        </w:numPr>
        <w:rPr>
          <w:lang w:val="vi-VN"/>
        </w:rPr>
      </w:pPr>
      <w:r>
        <w:t>The time respond fr</w:t>
      </w:r>
      <w:r w:rsidR="009B63B5">
        <w:t xml:space="preserve">om </w:t>
      </w:r>
      <w:r w:rsidR="00F60036">
        <w:t xml:space="preserve">the </w:t>
      </w:r>
      <w:r w:rsidR="009B63B5">
        <w:t>server is less than 3 second in normal condition.</w:t>
      </w:r>
    </w:p>
    <w:p w14:paraId="3A7ECAE3" w14:textId="77777777" w:rsidR="009608F0" w:rsidRDefault="009608F0" w:rsidP="009608F0">
      <w:pPr>
        <w:pStyle w:val="Heading2"/>
        <w:rPr>
          <w:lang w:val="vi-VN"/>
        </w:rPr>
      </w:pPr>
      <w:bookmarkStart w:id="13" w:name="_Toc449594518"/>
      <w:r>
        <w:rPr>
          <w:lang w:val="vi-VN"/>
        </w:rPr>
        <w:t>Table form requirements</w:t>
      </w:r>
      <w:bookmarkEnd w:id="13"/>
    </w:p>
    <w:p w14:paraId="2D3A4C98" w14:textId="77777777" w:rsidR="004449F7" w:rsidRDefault="00CA3C24" w:rsidP="009608F0">
      <w:pPr>
        <w:pStyle w:val="Heading3"/>
        <w:rPr>
          <w:lang w:val="vi-VN"/>
        </w:rPr>
      </w:pPr>
      <w:r>
        <w:rPr>
          <w:lang w:val="vi-VN"/>
        </w:rPr>
        <w:t>Form of reviews in class</w:t>
      </w:r>
    </w:p>
    <w:p w14:paraId="30992CCD" w14:textId="77777777" w:rsidR="004449F7" w:rsidRDefault="0008552B" w:rsidP="00A4045E">
      <w:pPr>
        <w:pStyle w:val="BodyParagraph"/>
      </w:pPr>
      <w:r>
        <w:t>The p</w:t>
      </w:r>
      <w:r w:rsidR="004449F7">
        <w:t>urpose of the form is sho</w:t>
      </w:r>
      <w:r w:rsidR="009014D6">
        <w:t>wing all review of each student</w:t>
      </w:r>
      <w:r w:rsidR="004449F7">
        <w:t xml:space="preserve"> in a specific class.</w:t>
      </w:r>
      <w:r w:rsidR="009014D6">
        <w:t xml:space="preserve"> There is two</w:t>
      </w:r>
      <w:r w:rsidR="002C77A7">
        <w:t xml:space="preserve"> type of the form: non-feedback form</w:t>
      </w:r>
      <w:r w:rsidR="004449F7">
        <w:t xml:space="preserve"> </w:t>
      </w:r>
      <w:r w:rsidR="009014D6">
        <w:t>and feed</w:t>
      </w:r>
      <w:r w:rsidR="002C77A7">
        <w:t xml:space="preserve">back form. </w:t>
      </w:r>
      <w:r w:rsidR="009014D6">
        <w:t>The n</w:t>
      </w:r>
      <w:r w:rsidR="002C77A7">
        <w:t>on-feedback form includes</w:t>
      </w:r>
      <w:r w:rsidR="004449F7">
        <w:t xml:space="preserve"> student’s name, student’s parents,</w:t>
      </w:r>
      <w:r w:rsidR="002C77A7">
        <w:t xml:space="preserve"> class name, teacher’s </w:t>
      </w:r>
      <w:r w:rsidR="002C77A7">
        <w:lastRenderedPageBreak/>
        <w:t>name and list review. Feedback form similar non-feedback, however, adding bla</w:t>
      </w:r>
      <w:r w:rsidR="00DE23E2">
        <w:t xml:space="preserve">nk lines to parents can write feedback. </w:t>
      </w:r>
      <w:r w:rsidR="002C77A7">
        <w:t>Each form</w:t>
      </w:r>
      <w:r w:rsidR="0048179D">
        <w:t xml:space="preserve"> </w:t>
      </w:r>
      <w:r w:rsidR="00106BC4">
        <w:t>is</w:t>
      </w:r>
      <w:r w:rsidR="009014D6">
        <w:t xml:space="preserve"> printed on</w:t>
      </w:r>
      <w:r w:rsidR="002C77A7">
        <w:t xml:space="preserve"> a differe</w:t>
      </w:r>
      <w:r w:rsidR="00DE23E2">
        <w:t>nt page.</w:t>
      </w:r>
    </w:p>
    <w:p w14:paraId="7F58762E" w14:textId="77777777" w:rsidR="00B91F01" w:rsidRDefault="00901B90" w:rsidP="00B91F01">
      <w:pPr>
        <w:pStyle w:val="BodyText"/>
        <w:keepNext/>
        <w:ind w:firstLine="360"/>
      </w:pPr>
      <w:r>
        <w:rPr>
          <w:noProof/>
        </w:rPr>
        <w:drawing>
          <wp:inline distT="0" distB="0" distL="0" distR="0" wp14:anchorId="6C7C1EC7" wp14:editId="70B5B9FE">
            <wp:extent cx="5486400" cy="1016000"/>
            <wp:effectExtent l="0" t="0" r="0" b="0"/>
            <wp:docPr id="39" name="Picture 39" descr="Screen%20Shot%202016-04-26%20at%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20Shot%202016-04-26%20at%20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016000"/>
                    </a:xfrm>
                    <a:prstGeom prst="rect">
                      <a:avLst/>
                    </a:prstGeom>
                    <a:noFill/>
                    <a:ln>
                      <a:noFill/>
                    </a:ln>
                  </pic:spPr>
                </pic:pic>
              </a:graphicData>
            </a:graphic>
          </wp:inline>
        </w:drawing>
      </w:r>
    </w:p>
    <w:p w14:paraId="7FBACE60" w14:textId="7688052D" w:rsidR="00225AC9" w:rsidRDefault="00B91F01" w:rsidP="003B4E33">
      <w:pPr>
        <w:pStyle w:val="Caption"/>
      </w:pPr>
      <w:bookmarkStart w:id="14" w:name="_Toc449576581"/>
      <w:r>
        <w:t xml:space="preserve">Figure </w:t>
      </w:r>
      <w:r w:rsidR="003B4E33">
        <w:fldChar w:fldCharType="begin"/>
      </w:r>
      <w:r w:rsidR="003B4E33">
        <w:instrText xml:space="preserve"> STYLEREF 1 \s </w:instrText>
      </w:r>
      <w:r w:rsidR="003B4E33">
        <w:fldChar w:fldCharType="separate"/>
      </w:r>
      <w:r w:rsidR="003B4E33">
        <w:t>2</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1</w:t>
      </w:r>
      <w:r w:rsidR="003B4E33">
        <w:fldChar w:fldCharType="end"/>
      </w:r>
      <w:r>
        <w:t>-</w:t>
      </w:r>
      <w:r w:rsidR="00E7777D">
        <w:t>A n</w:t>
      </w:r>
      <w:r>
        <w:t>on feedback form</w:t>
      </w:r>
      <w:bookmarkEnd w:id="14"/>
    </w:p>
    <w:p w14:paraId="3C8C28E5" w14:textId="77777777" w:rsidR="00B91F01" w:rsidRDefault="00901B90" w:rsidP="00B91F01">
      <w:pPr>
        <w:pStyle w:val="BodyText"/>
        <w:keepNext/>
        <w:ind w:firstLine="360"/>
      </w:pPr>
      <w:r>
        <w:rPr>
          <w:noProof/>
        </w:rPr>
        <w:drawing>
          <wp:inline distT="0" distB="0" distL="0" distR="0" wp14:anchorId="06AD2F4D" wp14:editId="3CFC5159">
            <wp:extent cx="5473700" cy="2311400"/>
            <wp:effectExtent l="0" t="0" r="0" b="0"/>
            <wp:docPr id="40" name="Picture 40" descr="Screen%20Shot%202016-04-26%20at%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20Shot%202016-04-26%20at%20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3700" cy="2311400"/>
                    </a:xfrm>
                    <a:prstGeom prst="rect">
                      <a:avLst/>
                    </a:prstGeom>
                    <a:noFill/>
                    <a:ln>
                      <a:noFill/>
                    </a:ln>
                  </pic:spPr>
                </pic:pic>
              </a:graphicData>
            </a:graphic>
          </wp:inline>
        </w:drawing>
      </w:r>
    </w:p>
    <w:p w14:paraId="6809A1F2" w14:textId="30C072BD" w:rsidR="00225AC9" w:rsidRDefault="00B91F01" w:rsidP="003B4E33">
      <w:pPr>
        <w:pStyle w:val="Caption"/>
      </w:pPr>
      <w:bookmarkStart w:id="15" w:name="_Toc449576582"/>
      <w:r>
        <w:t xml:space="preserve">Figure </w:t>
      </w:r>
      <w:r w:rsidR="003B4E33">
        <w:fldChar w:fldCharType="begin"/>
      </w:r>
      <w:r w:rsidR="003B4E33">
        <w:instrText xml:space="preserve"> STYLEREF 1 \s </w:instrText>
      </w:r>
      <w:r w:rsidR="003B4E33">
        <w:fldChar w:fldCharType="separate"/>
      </w:r>
      <w:r w:rsidR="003B4E33">
        <w:t>2</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2</w:t>
      </w:r>
      <w:r w:rsidR="003B4E33">
        <w:fldChar w:fldCharType="end"/>
      </w:r>
      <w:r>
        <w:t>-</w:t>
      </w:r>
      <w:r w:rsidR="00E7777D">
        <w:t>A f</w:t>
      </w:r>
      <w:r>
        <w:t>eedback form</w:t>
      </w:r>
      <w:bookmarkEnd w:id="15"/>
    </w:p>
    <w:p w14:paraId="5496A910" w14:textId="77777777" w:rsidR="00072788" w:rsidRDefault="00072788" w:rsidP="00072788"/>
    <w:p w14:paraId="32E0B716" w14:textId="77777777" w:rsidR="00072788" w:rsidRDefault="00072788" w:rsidP="00072788"/>
    <w:p w14:paraId="71DC8C86" w14:textId="77777777" w:rsidR="00072788" w:rsidRPr="00072788" w:rsidRDefault="00072788" w:rsidP="00072788"/>
    <w:p w14:paraId="3507E019" w14:textId="77777777" w:rsidR="00CA3C24" w:rsidRDefault="00CA3C24" w:rsidP="004449F7">
      <w:pPr>
        <w:pStyle w:val="Heading3"/>
        <w:rPr>
          <w:lang w:val="vi-VN"/>
        </w:rPr>
      </w:pPr>
      <w:r>
        <w:rPr>
          <w:lang w:val="vi-VN"/>
        </w:rPr>
        <w:t>Form of review</w:t>
      </w:r>
      <w:r w:rsidR="00E82A9E">
        <w:rPr>
          <w:lang w:val="vi-VN"/>
        </w:rPr>
        <w:t>s</w:t>
      </w:r>
      <w:r>
        <w:rPr>
          <w:lang w:val="vi-VN"/>
        </w:rPr>
        <w:t xml:space="preserve"> by teacher</w:t>
      </w:r>
    </w:p>
    <w:p w14:paraId="0A2CFCD2" w14:textId="77777777" w:rsidR="00C7491F" w:rsidRDefault="00B85A23" w:rsidP="00A4045E">
      <w:pPr>
        <w:pStyle w:val="BodyParagraph"/>
      </w:pPr>
      <w:r>
        <w:t>The p</w:t>
      </w:r>
      <w:r w:rsidR="00C7491F">
        <w:t>urpose of the form is showing a</w:t>
      </w:r>
      <w:r w:rsidR="00E271DF">
        <w:t>ll reviews which teacher writes. The form includes teacher’s name and list student’s name with reviews</w:t>
      </w:r>
    </w:p>
    <w:p w14:paraId="7AEBC0AE" w14:textId="77777777" w:rsidR="004A232C" w:rsidRDefault="00901B90" w:rsidP="004A232C">
      <w:pPr>
        <w:pStyle w:val="BodyText"/>
        <w:keepNext/>
        <w:ind w:left="360"/>
      </w:pPr>
      <w:r>
        <w:rPr>
          <w:noProof/>
        </w:rPr>
        <w:drawing>
          <wp:inline distT="0" distB="0" distL="0" distR="0" wp14:anchorId="36C99BE6" wp14:editId="6F6E94DA">
            <wp:extent cx="5473700" cy="711200"/>
            <wp:effectExtent l="0" t="0" r="0" b="0"/>
            <wp:docPr id="38" name="Picture 38" descr="Screen%20Shot%202016-04-26%20at%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20Shot%202016-04-26%20at%20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3700" cy="711200"/>
                    </a:xfrm>
                    <a:prstGeom prst="rect">
                      <a:avLst/>
                    </a:prstGeom>
                    <a:noFill/>
                    <a:ln>
                      <a:noFill/>
                    </a:ln>
                  </pic:spPr>
                </pic:pic>
              </a:graphicData>
            </a:graphic>
          </wp:inline>
        </w:drawing>
      </w:r>
    </w:p>
    <w:p w14:paraId="414BBC7C" w14:textId="61476034" w:rsidR="00E271DF" w:rsidRPr="00C7491F" w:rsidRDefault="004A232C" w:rsidP="003B4E33">
      <w:pPr>
        <w:pStyle w:val="Caption"/>
      </w:pPr>
      <w:bookmarkStart w:id="16" w:name="_Toc449576583"/>
      <w:r>
        <w:t xml:space="preserve">Figure </w:t>
      </w:r>
      <w:r w:rsidR="003B4E33">
        <w:fldChar w:fldCharType="begin"/>
      </w:r>
      <w:r w:rsidR="003B4E33">
        <w:instrText xml:space="preserve"> STYLEREF 1 \s </w:instrText>
      </w:r>
      <w:r w:rsidR="003B4E33">
        <w:fldChar w:fldCharType="separate"/>
      </w:r>
      <w:r w:rsidR="003B4E33">
        <w:t>2</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3</w:t>
      </w:r>
      <w:r w:rsidR="003B4E33">
        <w:fldChar w:fldCharType="end"/>
      </w:r>
      <w:r>
        <w:t>-</w:t>
      </w:r>
      <w:r w:rsidR="0057315E">
        <w:t>A r</w:t>
      </w:r>
      <w:r>
        <w:t>eviews by teacher form</w:t>
      </w:r>
      <w:bookmarkEnd w:id="16"/>
    </w:p>
    <w:p w14:paraId="118AC2D5" w14:textId="77777777" w:rsidR="00CA3C24" w:rsidRDefault="00CA3C24" w:rsidP="004449F7">
      <w:pPr>
        <w:pStyle w:val="Heading3"/>
        <w:rPr>
          <w:lang w:val="vi-VN"/>
        </w:rPr>
      </w:pPr>
      <w:r>
        <w:rPr>
          <w:lang w:val="vi-VN"/>
        </w:rPr>
        <w:lastRenderedPageBreak/>
        <w:t xml:space="preserve">Form of </w:t>
      </w:r>
      <w:r w:rsidR="00E82A9E">
        <w:rPr>
          <w:lang w:val="vi-VN"/>
        </w:rPr>
        <w:t>term end reviews</w:t>
      </w:r>
    </w:p>
    <w:p w14:paraId="13611A6E" w14:textId="77777777" w:rsidR="0023687E" w:rsidRPr="0023687E" w:rsidRDefault="0023687E" w:rsidP="00A4045E">
      <w:pPr>
        <w:pStyle w:val="BodyParagraph"/>
      </w:pPr>
      <w:r>
        <w:t>This form show</w:t>
      </w:r>
      <w:r w:rsidR="00B85A23">
        <w:t>s</w:t>
      </w:r>
      <w:r>
        <w:t xml:space="preserve"> student’s result after semester end. It includes student’s name, student’s parents, class name, teacher’s name</w:t>
      </w:r>
      <w:r w:rsidR="00270868">
        <w:t>, etc. the figure below show details the form</w:t>
      </w:r>
    </w:p>
    <w:p w14:paraId="0F3FB885" w14:textId="77777777" w:rsidR="004A232C" w:rsidRDefault="00901B90" w:rsidP="004A232C">
      <w:pPr>
        <w:pStyle w:val="BodyParagraph"/>
        <w:keepNext/>
      </w:pPr>
      <w:r>
        <w:rPr>
          <w:noProof/>
        </w:rPr>
        <w:lastRenderedPageBreak/>
        <w:drawing>
          <wp:inline distT="0" distB="0" distL="0" distR="0" wp14:anchorId="00516849" wp14:editId="4E1A5A03">
            <wp:extent cx="5486400" cy="7353300"/>
            <wp:effectExtent l="0" t="0" r="0" b="0"/>
            <wp:docPr id="41" name="Picture 41" descr="cuo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oik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353300"/>
                    </a:xfrm>
                    <a:prstGeom prst="rect">
                      <a:avLst/>
                    </a:prstGeom>
                    <a:noFill/>
                    <a:ln>
                      <a:noFill/>
                    </a:ln>
                  </pic:spPr>
                </pic:pic>
              </a:graphicData>
            </a:graphic>
          </wp:inline>
        </w:drawing>
      </w:r>
    </w:p>
    <w:p w14:paraId="1A966F88" w14:textId="20FCFFE6" w:rsidR="00E271DF" w:rsidRPr="00E271DF" w:rsidRDefault="004A232C" w:rsidP="003B4E33">
      <w:pPr>
        <w:pStyle w:val="Caption"/>
      </w:pPr>
      <w:bookmarkStart w:id="17" w:name="_Toc449576584"/>
      <w:r>
        <w:t xml:space="preserve">Figure </w:t>
      </w:r>
      <w:r w:rsidR="003B4E33">
        <w:fldChar w:fldCharType="begin"/>
      </w:r>
      <w:r w:rsidR="003B4E33">
        <w:instrText xml:space="preserve"> STYLEREF 1 \s </w:instrText>
      </w:r>
      <w:r w:rsidR="003B4E33">
        <w:fldChar w:fldCharType="separate"/>
      </w:r>
      <w:r w:rsidR="003B4E33">
        <w:t>2</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4</w:t>
      </w:r>
      <w:r w:rsidR="003B4E33">
        <w:fldChar w:fldCharType="end"/>
      </w:r>
      <w:r>
        <w:t>-Term end review form</w:t>
      </w:r>
      <w:bookmarkEnd w:id="17"/>
    </w:p>
    <w:p w14:paraId="18416423" w14:textId="77777777" w:rsidR="003E3C08" w:rsidRDefault="00E82A9E" w:rsidP="003E3C08">
      <w:pPr>
        <w:pStyle w:val="Heading3"/>
        <w:rPr>
          <w:lang w:val="vi-VN"/>
        </w:rPr>
      </w:pPr>
      <w:r>
        <w:rPr>
          <w:lang w:val="vi-VN"/>
        </w:rPr>
        <w:lastRenderedPageBreak/>
        <w:t>Form of statistic of education quality</w:t>
      </w:r>
    </w:p>
    <w:p w14:paraId="1FAB613E" w14:textId="77777777" w:rsidR="00906687" w:rsidRDefault="003E3C08" w:rsidP="00A4045E">
      <w:pPr>
        <w:pStyle w:val="BodyParagraph"/>
        <w:rPr>
          <w:lang w:val="vi-VN"/>
        </w:rPr>
      </w:pPr>
      <w:r>
        <w:rPr>
          <w:lang w:val="vi-VN"/>
        </w:rPr>
        <w:t xml:space="preserve">There are two forms, ones for </w:t>
      </w:r>
      <w:r w:rsidR="00734F27">
        <w:rPr>
          <w:lang w:val="vi-VN"/>
        </w:rPr>
        <w:t xml:space="preserve">the </w:t>
      </w:r>
      <w:r>
        <w:rPr>
          <w:lang w:val="vi-VN"/>
        </w:rPr>
        <w:t>teacher, another for</w:t>
      </w:r>
      <w:r w:rsidR="00734F27">
        <w:rPr>
          <w:lang w:val="vi-VN"/>
        </w:rPr>
        <w:t xml:space="preserve"> the</w:t>
      </w:r>
      <w:r>
        <w:rPr>
          <w:lang w:val="vi-VN"/>
        </w:rPr>
        <w:t xml:space="preserve"> headmaster</w:t>
      </w:r>
      <w:r w:rsidR="00734F27">
        <w:rPr>
          <w:lang w:val="vi-VN"/>
        </w:rPr>
        <w:t xml:space="preserve">. </w:t>
      </w:r>
    </w:p>
    <w:p w14:paraId="0CBE48CA" w14:textId="77777777" w:rsidR="0005331A" w:rsidRPr="0005331A" w:rsidRDefault="0005331A" w:rsidP="00A4045E">
      <w:pPr>
        <w:pStyle w:val="BodyParagraph"/>
      </w:pPr>
      <w:r>
        <w:rPr>
          <w:lang w:val="vi-VN"/>
        </w:rPr>
        <w:t>For the teacher, only the headteacher can view sta</w:t>
      </w:r>
      <w:r w:rsidR="004A232C">
        <w:rPr>
          <w:lang w:val="vi-VN"/>
        </w:rPr>
        <w:t>tis</w:t>
      </w:r>
      <w:r>
        <w:rPr>
          <w:lang w:val="vi-VN"/>
        </w:rPr>
        <w:t>tic of education of class which they manager. The form show</w:t>
      </w:r>
      <w:r w:rsidR="00B63F21">
        <w:rPr>
          <w:lang w:val="vi-VN"/>
        </w:rPr>
        <w:t>s</w:t>
      </w:r>
      <w:r>
        <w:t xml:space="preserve"> 13 main subjects with </w:t>
      </w:r>
      <w:r w:rsidR="00B63F21">
        <w:t xml:space="preserve">a </w:t>
      </w:r>
      <w:r>
        <w:t>number of student</w:t>
      </w:r>
      <w:r w:rsidR="00B63F21">
        <w:t>s</w:t>
      </w:r>
      <w:r>
        <w:t xml:space="preserve"> done or not done as </w:t>
      </w:r>
      <w:r w:rsidR="00A37119">
        <w:t>the</w:t>
      </w:r>
      <w:r w:rsidR="00B63F21">
        <w:t xml:space="preserve"> </w:t>
      </w:r>
      <w:r>
        <w:t xml:space="preserve">figure below show. </w:t>
      </w:r>
    </w:p>
    <w:p w14:paraId="7AFB28DF" w14:textId="77777777" w:rsidR="004A232C" w:rsidRDefault="00901B90" w:rsidP="00FB020C">
      <w:pPr>
        <w:pStyle w:val="BodyText"/>
        <w:keepNext/>
        <w:jc w:val="center"/>
      </w:pPr>
      <w:r>
        <w:rPr>
          <w:noProof/>
        </w:rPr>
        <w:drawing>
          <wp:inline distT="0" distB="0" distL="0" distR="0" wp14:anchorId="63FC0659" wp14:editId="568C63B7">
            <wp:extent cx="5486400" cy="2794000"/>
            <wp:effectExtent l="0" t="0" r="0" b="0"/>
            <wp:docPr id="45" name="Picture 45" descr="Screen%20Shot%202016-04-27%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20Shot%202016-04-27%20at%20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794000"/>
                    </a:xfrm>
                    <a:prstGeom prst="rect">
                      <a:avLst/>
                    </a:prstGeom>
                    <a:noFill/>
                    <a:ln>
                      <a:noFill/>
                    </a:ln>
                  </pic:spPr>
                </pic:pic>
              </a:graphicData>
            </a:graphic>
          </wp:inline>
        </w:drawing>
      </w:r>
    </w:p>
    <w:p w14:paraId="105BFBC2" w14:textId="0EBD9A34" w:rsidR="003E3C08" w:rsidRDefault="004A232C" w:rsidP="003B4E33">
      <w:pPr>
        <w:pStyle w:val="Caption"/>
      </w:pPr>
      <w:bookmarkStart w:id="18" w:name="_Toc449576585"/>
      <w:r>
        <w:t xml:space="preserve">Figure </w:t>
      </w:r>
      <w:r w:rsidR="003B4E33">
        <w:fldChar w:fldCharType="begin"/>
      </w:r>
      <w:r w:rsidR="003B4E33">
        <w:instrText xml:space="preserve"> STYLEREF 1 \s </w:instrText>
      </w:r>
      <w:r w:rsidR="003B4E33">
        <w:fldChar w:fldCharType="separate"/>
      </w:r>
      <w:r w:rsidR="003B4E33">
        <w:t>2</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5</w:t>
      </w:r>
      <w:r w:rsidR="003B4E33">
        <w:fldChar w:fldCharType="end"/>
      </w:r>
      <w:r>
        <w:t>-Statistic</w:t>
      </w:r>
      <w:r w:rsidR="00FB020C">
        <w:t xml:space="preserve"> of education quality in</w:t>
      </w:r>
      <w:r>
        <w:t xml:space="preserve"> class form</w:t>
      </w:r>
      <w:bookmarkEnd w:id="18"/>
    </w:p>
    <w:p w14:paraId="33D607FC" w14:textId="77777777" w:rsidR="004A232C" w:rsidRPr="00B43DAC" w:rsidRDefault="004A232C" w:rsidP="00B43DAC">
      <w:pPr>
        <w:pStyle w:val="BodyParagraph"/>
      </w:pPr>
      <w:r>
        <w:t xml:space="preserve">For the headmaster, he/she can view static of education of all grades in </w:t>
      </w:r>
      <w:r w:rsidR="009C471D">
        <w:t>the school</w:t>
      </w:r>
      <w:r w:rsidR="006B2446">
        <w:t>. Contents of this table are</w:t>
      </w:r>
      <w:r>
        <w:t xml:space="preserve"> similar contents of </w:t>
      </w:r>
      <w:r w:rsidR="006B2446">
        <w:t xml:space="preserve">the </w:t>
      </w:r>
      <w:r>
        <w:t xml:space="preserve">table above. </w:t>
      </w:r>
    </w:p>
    <w:p w14:paraId="34FD2577" w14:textId="77777777" w:rsidR="004A232C" w:rsidRDefault="00901B90" w:rsidP="00FB020C">
      <w:pPr>
        <w:pStyle w:val="BodyText"/>
        <w:keepNext/>
        <w:jc w:val="center"/>
      </w:pPr>
      <w:r>
        <w:rPr>
          <w:noProof/>
        </w:rPr>
        <w:drawing>
          <wp:inline distT="0" distB="0" distL="0" distR="0" wp14:anchorId="62DA4616" wp14:editId="6ABF9554">
            <wp:extent cx="5486400" cy="1447800"/>
            <wp:effectExtent l="0" t="0" r="0" b="0"/>
            <wp:docPr id="46" name="Picture 46" descr="Screen%20Shot%202016-04-27%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20Shot%202016-04-27%20at%20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447800"/>
                    </a:xfrm>
                    <a:prstGeom prst="rect">
                      <a:avLst/>
                    </a:prstGeom>
                    <a:noFill/>
                    <a:ln>
                      <a:noFill/>
                    </a:ln>
                  </pic:spPr>
                </pic:pic>
              </a:graphicData>
            </a:graphic>
          </wp:inline>
        </w:drawing>
      </w:r>
    </w:p>
    <w:p w14:paraId="6E9314AE" w14:textId="41B81EA0" w:rsidR="00906687" w:rsidRPr="00906687" w:rsidRDefault="004A232C" w:rsidP="003B4E33">
      <w:pPr>
        <w:pStyle w:val="Caption"/>
        <w:rPr>
          <w:lang w:val="vi-VN"/>
        </w:rPr>
      </w:pPr>
      <w:bookmarkStart w:id="19" w:name="_Toc449576586"/>
      <w:r>
        <w:t xml:space="preserve">Figure </w:t>
      </w:r>
      <w:r w:rsidR="003B4E33">
        <w:fldChar w:fldCharType="begin"/>
      </w:r>
      <w:r w:rsidR="003B4E33">
        <w:instrText xml:space="preserve"> STYLEREF 1 \s </w:instrText>
      </w:r>
      <w:r w:rsidR="003B4E33">
        <w:fldChar w:fldCharType="separate"/>
      </w:r>
      <w:r w:rsidR="003B4E33">
        <w:t>2</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6</w:t>
      </w:r>
      <w:r w:rsidR="003B4E33">
        <w:fldChar w:fldCharType="end"/>
      </w:r>
      <w:r>
        <w:t>-Statistic of education quality for school form</w:t>
      </w:r>
      <w:bookmarkEnd w:id="19"/>
    </w:p>
    <w:p w14:paraId="1B8D37DF" w14:textId="77777777" w:rsidR="00270868" w:rsidRPr="00270868" w:rsidRDefault="00270868" w:rsidP="00270868">
      <w:pPr>
        <w:pStyle w:val="BodyText"/>
      </w:pPr>
    </w:p>
    <w:p w14:paraId="13A525C7" w14:textId="77777777" w:rsidR="0096338C" w:rsidRDefault="00E82A9E" w:rsidP="0096338C">
      <w:pPr>
        <w:pStyle w:val="Heading3"/>
      </w:pPr>
      <w:r>
        <w:rPr>
          <w:lang w:val="vi-VN"/>
        </w:rPr>
        <w:lastRenderedPageBreak/>
        <w:t>Form of</w:t>
      </w:r>
      <w:r>
        <w:t xml:space="preserve"> statistic of score</w:t>
      </w:r>
    </w:p>
    <w:p w14:paraId="41A70CDF" w14:textId="77777777" w:rsidR="0096338C" w:rsidRDefault="0096338C" w:rsidP="0096338C">
      <w:pPr>
        <w:pStyle w:val="BodyParagraph"/>
        <w:rPr>
          <w:lang w:val="vi-VN"/>
        </w:rPr>
      </w:pPr>
      <w:r>
        <w:rPr>
          <w:lang w:val="vi-VN"/>
        </w:rPr>
        <w:t xml:space="preserve">There are two forms, ones for the teacher, another for the headmaster. </w:t>
      </w:r>
    </w:p>
    <w:p w14:paraId="40A5AF16" w14:textId="77777777" w:rsidR="0096338C" w:rsidRDefault="0096338C" w:rsidP="0096338C">
      <w:pPr>
        <w:pStyle w:val="BodyParagraph"/>
      </w:pPr>
      <w:r>
        <w:rPr>
          <w:lang w:val="vi-VN"/>
        </w:rPr>
        <w:t>For the teacher, only the headteacher can view statistic of education of class which they manager. The form show</w:t>
      </w:r>
      <w:r w:rsidR="00A37119">
        <w:rPr>
          <w:lang w:val="vi-VN"/>
        </w:rPr>
        <w:t>s</w:t>
      </w:r>
      <w:r w:rsidR="00FB020C">
        <w:t xml:space="preserve"> 7 </w:t>
      </w:r>
      <w:r>
        <w:t xml:space="preserve">subjects </w:t>
      </w:r>
      <w:r w:rsidR="00FB020C">
        <w:t>with 6 level score: 10, 9, 8, 7, 6,</w:t>
      </w:r>
      <w:r w:rsidR="00A37119">
        <w:t xml:space="preserve"> 5 and below 5 for each subject</w:t>
      </w:r>
      <w:r w:rsidR="00FB020C">
        <w:t xml:space="preserve"> as</w:t>
      </w:r>
      <w:r w:rsidR="00A37119">
        <w:t xml:space="preserve"> the</w:t>
      </w:r>
      <w:r w:rsidR="00FB020C">
        <w:t xml:space="preserve"> figure below show.</w:t>
      </w:r>
    </w:p>
    <w:p w14:paraId="2F3AC44C" w14:textId="77777777" w:rsidR="00FB020C" w:rsidRDefault="00901B90" w:rsidP="009C471D">
      <w:pPr>
        <w:pStyle w:val="BodyParagraph"/>
        <w:keepNext/>
        <w:jc w:val="center"/>
      </w:pPr>
      <w:r>
        <w:rPr>
          <w:noProof/>
        </w:rPr>
        <w:drawing>
          <wp:inline distT="0" distB="0" distL="0" distR="0" wp14:anchorId="52D0A177" wp14:editId="28CF25ED">
            <wp:extent cx="5130800" cy="3327400"/>
            <wp:effectExtent l="0" t="0" r="0" b="0"/>
            <wp:docPr id="43" name="Picture 43" descr="Screen%20Shot%202016-04-27%20at%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20Shot%202016-04-27%20at%20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0800" cy="3327400"/>
                    </a:xfrm>
                    <a:prstGeom prst="rect">
                      <a:avLst/>
                    </a:prstGeom>
                    <a:noFill/>
                    <a:ln>
                      <a:noFill/>
                    </a:ln>
                  </pic:spPr>
                </pic:pic>
              </a:graphicData>
            </a:graphic>
          </wp:inline>
        </w:drawing>
      </w:r>
    </w:p>
    <w:p w14:paraId="7C896143" w14:textId="312622B7" w:rsidR="009C471D" w:rsidRDefault="00FB020C" w:rsidP="003B4E33">
      <w:pPr>
        <w:pStyle w:val="Caption"/>
      </w:pPr>
      <w:bookmarkStart w:id="20" w:name="_Toc449576587"/>
      <w:r>
        <w:t xml:space="preserve">Figure </w:t>
      </w:r>
      <w:r w:rsidR="003B4E33">
        <w:fldChar w:fldCharType="begin"/>
      </w:r>
      <w:r w:rsidR="003B4E33">
        <w:instrText xml:space="preserve"> STYLEREF 1 \s </w:instrText>
      </w:r>
      <w:r w:rsidR="003B4E33">
        <w:fldChar w:fldCharType="separate"/>
      </w:r>
      <w:r w:rsidR="003B4E33">
        <w:t>2</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7</w:t>
      </w:r>
      <w:r w:rsidR="003B4E33">
        <w:fldChar w:fldCharType="end"/>
      </w:r>
      <w:r>
        <w:t>-Statistic of score</w:t>
      </w:r>
      <w:r w:rsidR="009C471D">
        <w:t xml:space="preserve"> in class form</w:t>
      </w:r>
      <w:bookmarkEnd w:id="20"/>
    </w:p>
    <w:p w14:paraId="3D653662" w14:textId="77777777" w:rsidR="009C471D" w:rsidRPr="00B43DAC" w:rsidRDefault="009C471D" w:rsidP="009C471D">
      <w:pPr>
        <w:pStyle w:val="BodyParagraph"/>
      </w:pPr>
      <w:r>
        <w:t xml:space="preserve">For the headmaster, he/she can view static of score of all grades in the school. Contents of this table </w:t>
      </w:r>
      <w:r w:rsidR="00EE60F4">
        <w:t>are</w:t>
      </w:r>
      <w:r>
        <w:t xml:space="preserve"> similar contents of </w:t>
      </w:r>
      <w:r w:rsidR="00EE60F4">
        <w:t xml:space="preserve">the </w:t>
      </w:r>
      <w:r>
        <w:t xml:space="preserve">table above. </w:t>
      </w:r>
    </w:p>
    <w:p w14:paraId="6EE42EEE" w14:textId="77777777" w:rsidR="009C471D" w:rsidRPr="009C471D" w:rsidRDefault="009C471D" w:rsidP="009C471D"/>
    <w:p w14:paraId="42E95ECA" w14:textId="77777777" w:rsidR="009C471D" w:rsidRDefault="00901B90" w:rsidP="009C471D">
      <w:pPr>
        <w:pStyle w:val="BodyParagraph"/>
        <w:keepNext/>
      </w:pPr>
      <w:r>
        <w:rPr>
          <w:noProof/>
        </w:rPr>
        <w:drawing>
          <wp:inline distT="0" distB="0" distL="0" distR="0" wp14:anchorId="2DEECAD1" wp14:editId="3CE785F9">
            <wp:extent cx="5473700" cy="1600200"/>
            <wp:effectExtent l="0" t="0" r="0" b="0"/>
            <wp:docPr id="44" name="Picture 44" descr="Screen%20Shot%202016-04-27%20at%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20Shot%202016-04-27%20at%20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3700" cy="1600200"/>
                    </a:xfrm>
                    <a:prstGeom prst="rect">
                      <a:avLst/>
                    </a:prstGeom>
                    <a:noFill/>
                    <a:ln>
                      <a:noFill/>
                    </a:ln>
                  </pic:spPr>
                </pic:pic>
              </a:graphicData>
            </a:graphic>
          </wp:inline>
        </w:drawing>
      </w:r>
    </w:p>
    <w:p w14:paraId="0DE64ED1" w14:textId="00E1E2BC" w:rsidR="00FB020C" w:rsidRPr="0096338C" w:rsidRDefault="009C471D" w:rsidP="003B4E33">
      <w:pPr>
        <w:pStyle w:val="Caption"/>
      </w:pPr>
      <w:bookmarkStart w:id="21" w:name="_Toc449576588"/>
      <w:r>
        <w:t xml:space="preserve">Figure </w:t>
      </w:r>
      <w:r w:rsidR="003B4E33">
        <w:fldChar w:fldCharType="begin"/>
      </w:r>
      <w:r w:rsidR="003B4E33">
        <w:instrText xml:space="preserve"> STYLEREF 1 \s </w:instrText>
      </w:r>
      <w:r w:rsidR="003B4E33">
        <w:fldChar w:fldCharType="separate"/>
      </w:r>
      <w:r w:rsidR="003B4E33">
        <w:t>2</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8</w:t>
      </w:r>
      <w:r w:rsidR="003B4E33">
        <w:fldChar w:fldCharType="end"/>
      </w:r>
      <w:r w:rsidR="001849C8">
        <w:t>-Statistic of score for</w:t>
      </w:r>
      <w:r>
        <w:t xml:space="preserve"> school form</w:t>
      </w:r>
      <w:bookmarkEnd w:id="21"/>
    </w:p>
    <w:p w14:paraId="576A5CD3" w14:textId="77777777" w:rsidR="00783F45" w:rsidRDefault="00EF243D" w:rsidP="0075739E">
      <w:pPr>
        <w:pStyle w:val="Heading3"/>
      </w:pPr>
      <w:r>
        <w:lastRenderedPageBreak/>
        <w:t>Form of EMQS</w:t>
      </w:r>
    </w:p>
    <w:p w14:paraId="2677EDA2" w14:textId="77777777" w:rsidR="001849C8" w:rsidRDefault="001849C8" w:rsidP="00024A8E">
      <w:pPr>
        <w:pStyle w:val="BodyParagraph"/>
      </w:pPr>
      <w:r>
        <w:t xml:space="preserve">An EMQS file is exported include 3 sheets: 2 sheets like statistic of education quality for school form and statistic of </w:t>
      </w:r>
      <w:r w:rsidR="009B7BC8">
        <w:t xml:space="preserve">the </w:t>
      </w:r>
      <w:r>
        <w:t xml:space="preserve">score for school form, 1 sheets like </w:t>
      </w:r>
      <w:r w:rsidR="009B7BC8">
        <w:t xml:space="preserve">the </w:t>
      </w:r>
      <w:r>
        <w:t>figure below.</w:t>
      </w:r>
    </w:p>
    <w:p w14:paraId="61E437AA" w14:textId="77777777" w:rsidR="001849C8" w:rsidRDefault="00901B90" w:rsidP="001849C8">
      <w:pPr>
        <w:pStyle w:val="BodyText"/>
        <w:keepNext/>
      </w:pPr>
      <w:r>
        <w:rPr>
          <w:noProof/>
        </w:rPr>
        <w:drawing>
          <wp:inline distT="0" distB="0" distL="0" distR="0" wp14:anchorId="190B7754" wp14:editId="67ED8B22">
            <wp:extent cx="5486400" cy="4711700"/>
            <wp:effectExtent l="0" t="0" r="0" b="0"/>
            <wp:docPr id="42" name="Picture 42" descr="Screen%20Shot%202016-04-27%20at%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20Shot%202016-04-27%20at%20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711700"/>
                    </a:xfrm>
                    <a:prstGeom prst="rect">
                      <a:avLst/>
                    </a:prstGeom>
                    <a:noFill/>
                    <a:ln>
                      <a:noFill/>
                    </a:ln>
                  </pic:spPr>
                </pic:pic>
              </a:graphicData>
            </a:graphic>
          </wp:inline>
        </w:drawing>
      </w:r>
    </w:p>
    <w:p w14:paraId="0B387078" w14:textId="09CF08E6" w:rsidR="001849C8" w:rsidRPr="001849C8" w:rsidRDefault="001849C8" w:rsidP="003B4E33">
      <w:pPr>
        <w:pStyle w:val="Caption"/>
      </w:pPr>
      <w:bookmarkStart w:id="22" w:name="_Toc449576589"/>
      <w:r>
        <w:t xml:space="preserve">Figure </w:t>
      </w:r>
      <w:r w:rsidR="003B4E33">
        <w:fldChar w:fldCharType="begin"/>
      </w:r>
      <w:r w:rsidR="003B4E33">
        <w:instrText xml:space="preserve"> STYLEREF 1 \s </w:instrText>
      </w:r>
      <w:r w:rsidR="003B4E33">
        <w:fldChar w:fldCharType="separate"/>
      </w:r>
      <w:r w:rsidR="003B4E33">
        <w:t>2</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9</w:t>
      </w:r>
      <w:r w:rsidR="003B4E33">
        <w:fldChar w:fldCharType="end"/>
      </w:r>
      <w:r>
        <w:t>- File EMQS form</w:t>
      </w:r>
      <w:bookmarkEnd w:id="22"/>
    </w:p>
    <w:p w14:paraId="0F3F5ACD" w14:textId="77777777" w:rsidR="008C4FB8" w:rsidRPr="007869AB" w:rsidRDefault="008C4FB8" w:rsidP="00680D37">
      <w:pPr>
        <w:pStyle w:val="Heading1"/>
      </w:pPr>
      <w:bookmarkStart w:id="23" w:name="_Toc449594519"/>
      <w:bookmarkEnd w:id="23"/>
    </w:p>
    <w:p w14:paraId="0C8B2E96" w14:textId="77777777" w:rsidR="00001197" w:rsidRDefault="008C4FB8" w:rsidP="0088733A">
      <w:pPr>
        <w:pStyle w:val="TOCHeading"/>
      </w:pPr>
      <w:bookmarkStart w:id="24" w:name="_Toc449594520"/>
      <w:r>
        <w:t>T</w:t>
      </w:r>
      <w:r w:rsidR="00F7572B">
        <w:t>ECHNOLOGIES</w:t>
      </w:r>
      <w:bookmarkEnd w:id="24"/>
    </w:p>
    <w:p w14:paraId="5286E83D" w14:textId="09479388" w:rsidR="0088733A" w:rsidRPr="00B900A6" w:rsidRDefault="003C11EB" w:rsidP="0096338C">
      <w:pPr>
        <w:pStyle w:val="BodyParagraph"/>
        <w:rPr>
          <w:lang w:val="vi-VN"/>
        </w:rPr>
      </w:pPr>
      <w:r>
        <w:t xml:space="preserve">After we </w:t>
      </w:r>
      <w:r w:rsidR="00E15859">
        <w:t xml:space="preserve">researched </w:t>
      </w:r>
      <w:r w:rsidR="00292470">
        <w:t>all of</w:t>
      </w:r>
      <w:r w:rsidR="00A447C5">
        <w:t xml:space="preserve"> the</w:t>
      </w:r>
      <w:r w:rsidR="00292470">
        <w:t xml:space="preserve"> requirements, we </w:t>
      </w:r>
      <w:r w:rsidR="00B900A6">
        <w:rPr>
          <w:lang w:val="vi-VN"/>
        </w:rPr>
        <w:t>found that Ruby on Rails (ROR)</w:t>
      </w:r>
      <w:r w:rsidR="00740D80">
        <w:rPr>
          <w:lang w:val="vi-VN"/>
        </w:rPr>
        <w:t>[1]</w:t>
      </w:r>
      <w:r w:rsidR="00B900A6">
        <w:rPr>
          <w:lang w:val="vi-VN"/>
        </w:rPr>
        <w:t xml:space="preserve"> is</w:t>
      </w:r>
      <w:r w:rsidR="00B900A6">
        <w:t xml:space="preserve"> suitable because it is</w:t>
      </w:r>
      <w:r w:rsidR="00E44DE5">
        <w:t xml:space="preserve"> easy to learn and</w:t>
      </w:r>
      <w:r w:rsidR="00B900A6">
        <w:t xml:space="preserve"> develop fast with</w:t>
      </w:r>
      <w:r w:rsidR="00A447C5">
        <w:t xml:space="preserve"> the</w:t>
      </w:r>
      <w:r w:rsidR="00B900A6">
        <w:t xml:space="preserve"> strong library</w:t>
      </w:r>
      <w:r w:rsidR="00E44DE5">
        <w:t>. I will introduce details in the following sections</w:t>
      </w:r>
    </w:p>
    <w:p w14:paraId="1C884B66" w14:textId="77777777" w:rsidR="00783F45" w:rsidRDefault="00783F45" w:rsidP="002D3D65">
      <w:pPr>
        <w:pStyle w:val="Heading2"/>
      </w:pPr>
      <w:bookmarkStart w:id="25" w:name="_Toc449594521"/>
      <w:r>
        <w:t>Ruby on Rails</w:t>
      </w:r>
      <w:bookmarkEnd w:id="25"/>
    </w:p>
    <w:p w14:paraId="33C1365D" w14:textId="77777777" w:rsidR="00783F45" w:rsidRPr="000B3AC3" w:rsidRDefault="00783F45" w:rsidP="002D3D65">
      <w:pPr>
        <w:pStyle w:val="Heading3"/>
      </w:pPr>
      <w:r>
        <w:t>Introduction</w:t>
      </w:r>
    </w:p>
    <w:p w14:paraId="164F4B01" w14:textId="4AA0BC9B" w:rsidR="00783F45" w:rsidRPr="0057161D" w:rsidRDefault="00783F45" w:rsidP="00E44DE5">
      <w:pPr>
        <w:pStyle w:val="BodyParagraph"/>
        <w:rPr>
          <w:lang w:val="vi-VN"/>
        </w:rPr>
      </w:pPr>
      <w:r w:rsidRPr="0057161D">
        <w:rPr>
          <w:lang w:val="vi-VN"/>
        </w:rPr>
        <w:t>Rails is a web application development framework written in the Ruby</w:t>
      </w:r>
      <w:r w:rsidR="00F23703">
        <w:rPr>
          <w:lang w:val="vi-VN"/>
        </w:rPr>
        <w:t>[2]</w:t>
      </w:r>
      <w:r w:rsidRPr="0057161D">
        <w:rPr>
          <w:lang w:val="vi-VN"/>
        </w:rPr>
        <w:t xml:space="preserve"> language make programming web applications easier by making assumptions about what needs to get started. It allows prog</w:t>
      </w:r>
      <w:r w:rsidR="00F57989">
        <w:rPr>
          <w:lang w:val="vi-VN"/>
        </w:rPr>
        <w:t>r</w:t>
      </w:r>
      <w:r w:rsidRPr="0057161D">
        <w:rPr>
          <w:lang w:val="vi-VN"/>
        </w:rPr>
        <w:t>ammers to write less code while accomplishing more languages and fram</w:t>
      </w:r>
      <w:r w:rsidR="00F57989">
        <w:rPr>
          <w:lang w:val="vi-VN"/>
        </w:rPr>
        <w:t>e</w:t>
      </w:r>
      <w:r w:rsidRPr="0057161D">
        <w:rPr>
          <w:lang w:val="vi-VN"/>
        </w:rPr>
        <w:t>works. Experienced Rails developers also report that it make development more fun.</w:t>
      </w:r>
    </w:p>
    <w:p w14:paraId="7AFD2832" w14:textId="77777777" w:rsidR="00783F45" w:rsidRPr="0057161D" w:rsidRDefault="00783F45" w:rsidP="00E44DE5">
      <w:pPr>
        <w:pStyle w:val="BodyParagraph"/>
        <w:rPr>
          <w:lang w:val="vi-VN"/>
        </w:rPr>
      </w:pPr>
      <w:r w:rsidRPr="0057161D">
        <w:rPr>
          <w:lang w:val="vi-VN"/>
        </w:rPr>
        <w:t>Rails is optinionated software. It makes the assumption that there is the “best” way to do things, and it’s designed to encourage that way – and in some cases to discourage alternatives. If programmers learn “The Rails Way” programmers will probably discover a tremendous increase in productivity.</w:t>
      </w:r>
    </w:p>
    <w:p w14:paraId="5CFC0744" w14:textId="77777777" w:rsidR="00783F45" w:rsidRPr="0057161D" w:rsidRDefault="00783F45" w:rsidP="00E44DE5">
      <w:pPr>
        <w:pStyle w:val="BodyParagraph"/>
        <w:rPr>
          <w:lang w:val="vi-VN"/>
        </w:rPr>
      </w:pPr>
      <w:r w:rsidRPr="0057161D">
        <w:rPr>
          <w:lang w:val="vi-VN"/>
        </w:rPr>
        <w:t>The Rails philosophy include two major guiding principles:</w:t>
      </w:r>
    </w:p>
    <w:p w14:paraId="4BAF9458" w14:textId="77777777" w:rsidR="00783F45" w:rsidRPr="0057161D" w:rsidRDefault="00783F45" w:rsidP="00E44DE5">
      <w:pPr>
        <w:pStyle w:val="BodyParagraph"/>
        <w:rPr>
          <w:lang w:val="vi-VN"/>
        </w:rPr>
      </w:pPr>
      <w:r w:rsidRPr="0057161D">
        <w:rPr>
          <w:b/>
          <w:lang w:val="vi-VN"/>
        </w:rPr>
        <w:t>Don’t Repeat Yourself:</w:t>
      </w:r>
      <w:r w:rsidRPr="0057161D">
        <w:rPr>
          <w:lang w:val="vi-VN"/>
        </w:rPr>
        <w:t xml:space="preserve"> DRY is a principle of software development which states that “Every picec of knowledge must have a single, unambigous, authoritative representation withing a system.” By not writing the same information over and over again, out code is more maintainable, more extensible, and less buggy.</w:t>
      </w:r>
    </w:p>
    <w:p w14:paraId="29DAC93D" w14:textId="77777777" w:rsidR="00783F45" w:rsidRDefault="00783F45" w:rsidP="00E44DE5">
      <w:pPr>
        <w:pStyle w:val="BodyParagraph"/>
        <w:rPr>
          <w:lang w:val="vi-VN"/>
        </w:rPr>
      </w:pPr>
      <w:r w:rsidRPr="0057161D">
        <w:rPr>
          <w:b/>
          <w:lang w:val="vi-VN"/>
        </w:rPr>
        <w:lastRenderedPageBreak/>
        <w:t>Convention Over Configuration:</w:t>
      </w:r>
      <w:r w:rsidRPr="0057161D">
        <w:rPr>
          <w:lang w:val="vi-VN"/>
        </w:rPr>
        <w:t xml:space="preserve"> Rails has opinions about the best way to do many things in a web application, and defaults to this set of conventions, rather than require that you specify every minutiae through endless configuration files.</w:t>
      </w:r>
    </w:p>
    <w:p w14:paraId="4966F7C2" w14:textId="77777777" w:rsidR="00783F45" w:rsidRPr="007E2D42" w:rsidRDefault="003C0DA3" w:rsidP="007E2D42">
      <w:pPr>
        <w:pStyle w:val="Heading3"/>
        <w:rPr>
          <w:lang w:val="vi-VN"/>
        </w:rPr>
      </w:pPr>
      <w:r>
        <w:rPr>
          <w:lang w:val="vi-VN"/>
        </w:rPr>
        <w:t>Gem</w:t>
      </w:r>
    </w:p>
    <w:p w14:paraId="0E3BBC13" w14:textId="77777777" w:rsidR="00783F45" w:rsidRDefault="00783F45" w:rsidP="00E44DE5">
      <w:pPr>
        <w:pStyle w:val="BodyParagraph"/>
      </w:pPr>
      <w:r w:rsidRPr="0057161D">
        <w:t>After creating a new Rails application, the next step is to use Bundler to install and include the gems needed by the app. Gems, are libraries, are declared in Gemfile  in projects as a picture below describe</w:t>
      </w:r>
      <w:r w:rsidR="001B1E93">
        <w:t>s</w:t>
      </w:r>
      <w:r w:rsidRPr="0057161D">
        <w:t>. Bundler is run automatically (via bundle install) by  the rails command to load and install gems to projects.</w:t>
      </w:r>
      <w:r w:rsidR="00823A9C">
        <w:t xml:space="preserve"> In my thesis, I focus on gem “spreadsheet”. It </w:t>
      </w:r>
      <w:r w:rsidR="00E44DE5">
        <w:t>help</w:t>
      </w:r>
      <w:r w:rsidR="001B1E93">
        <w:t>s</w:t>
      </w:r>
      <w:r w:rsidR="00E44DE5">
        <w:t xml:space="preserve"> to read and write Excel</w:t>
      </w:r>
      <w:r w:rsidR="00F232E5">
        <w:t xml:space="preserve"> file</w:t>
      </w:r>
      <w:r w:rsidR="00E44DE5">
        <w:t xml:space="preserve"> with easy way</w:t>
      </w:r>
      <w:r w:rsidR="003C3828">
        <w:t>.</w:t>
      </w:r>
      <w:r w:rsidR="00533020">
        <w:t xml:space="preserve"> After is some example using gem spreadsheet to show functions.</w:t>
      </w:r>
    </w:p>
    <w:p w14:paraId="24AADC47" w14:textId="77777777" w:rsidR="00533020" w:rsidRDefault="00533020" w:rsidP="00533020">
      <w:pPr>
        <w:pStyle w:val="BodyParagraph"/>
      </w:pPr>
      <w:r>
        <w:t>Opening a workbook,</w:t>
      </w:r>
    </w:p>
    <w:p w14:paraId="49D14C2F" w14:textId="77777777" w:rsidR="00533020" w:rsidRDefault="00533020" w:rsidP="00533020">
      <w:pPr>
        <w:pStyle w:val="BodyParagraph"/>
        <w:rPr>
          <w:rFonts w:ascii="Consolas" w:hAnsi="Consolas"/>
        </w:rPr>
      </w:pPr>
      <w:r w:rsidRPr="00533020">
        <w:rPr>
          <w:rFonts w:ascii="Consolas" w:hAnsi="Consolas"/>
        </w:rPr>
        <w:t xml:space="preserve">  book = Spreadsheet.open '/path/to/an/excel-file.xls'</w:t>
      </w:r>
    </w:p>
    <w:p w14:paraId="7D649058" w14:textId="77777777" w:rsidR="00533020" w:rsidRDefault="00533020" w:rsidP="00533020">
      <w:pPr>
        <w:pStyle w:val="BodyParagraph"/>
      </w:pPr>
      <w:r w:rsidRPr="00533020">
        <w:t>Access</w:t>
      </w:r>
      <w:r w:rsidR="00680875">
        <w:t>ing</w:t>
      </w:r>
      <w:r w:rsidRPr="00533020">
        <w:t xml:space="preserve"> a worksheet in a work book</w:t>
      </w:r>
      <w:r w:rsidR="00680875">
        <w:t xml:space="preserve"> by index or name,</w:t>
      </w:r>
    </w:p>
    <w:p w14:paraId="1602880B" w14:textId="77777777" w:rsidR="00533020" w:rsidRPr="00680875" w:rsidRDefault="00533020" w:rsidP="00533020">
      <w:pPr>
        <w:pStyle w:val="BodyParagraph"/>
        <w:rPr>
          <w:rFonts w:ascii="Consolas" w:hAnsi="Consolas"/>
        </w:rPr>
      </w:pPr>
      <w:r>
        <w:tab/>
      </w:r>
      <w:r w:rsidR="00680875" w:rsidRPr="00680875">
        <w:rPr>
          <w:rFonts w:ascii="Consolas" w:hAnsi="Consolas"/>
        </w:rPr>
        <w:t>s</w:t>
      </w:r>
      <w:r w:rsidRPr="00680875">
        <w:rPr>
          <w:rFonts w:ascii="Consolas" w:hAnsi="Consolas"/>
        </w:rPr>
        <w:t>heet</w:t>
      </w:r>
      <w:r w:rsidR="00680875" w:rsidRPr="00680875">
        <w:rPr>
          <w:rFonts w:ascii="Consolas" w:hAnsi="Consolas"/>
        </w:rPr>
        <w:t xml:space="preserve"> = book.worksheet ‘0’</w:t>
      </w:r>
    </w:p>
    <w:p w14:paraId="7A29BC13" w14:textId="77777777" w:rsidR="00680875" w:rsidRDefault="00680875" w:rsidP="00533020">
      <w:pPr>
        <w:pStyle w:val="BodyParagraph"/>
        <w:rPr>
          <w:rFonts w:ascii="Consolas" w:hAnsi="Consolas"/>
        </w:rPr>
      </w:pPr>
      <w:r w:rsidRPr="00680875">
        <w:rPr>
          <w:rFonts w:ascii="Consolas" w:hAnsi="Consolas"/>
        </w:rPr>
        <w:tab/>
        <w:t>sheet = book.worksheet ‘NameSheet’</w:t>
      </w:r>
    </w:p>
    <w:p w14:paraId="2E2119F1" w14:textId="77777777" w:rsidR="00680875" w:rsidRDefault="00680875" w:rsidP="00533020">
      <w:pPr>
        <w:pStyle w:val="BodyParagraph"/>
      </w:pPr>
      <w:r>
        <w:t>Accessing rows directly by their index</w:t>
      </w:r>
      <w:r w:rsidR="00884A98">
        <w:t>,</w:t>
      </w:r>
    </w:p>
    <w:p w14:paraId="46ED01E6" w14:textId="77777777" w:rsidR="00680875" w:rsidRDefault="00680875" w:rsidP="00533020">
      <w:pPr>
        <w:pStyle w:val="BodyParagraph"/>
        <w:rPr>
          <w:rFonts w:ascii="Consolas" w:hAnsi="Consolas"/>
        </w:rPr>
      </w:pPr>
      <w:r>
        <w:tab/>
      </w:r>
      <w:r>
        <w:rPr>
          <w:rFonts w:ascii="Consolas" w:hAnsi="Consolas"/>
        </w:rPr>
        <w:t>r</w:t>
      </w:r>
      <w:r w:rsidRPr="00680875">
        <w:rPr>
          <w:rFonts w:ascii="Consolas" w:hAnsi="Consolas"/>
        </w:rPr>
        <w:t>ow = sheet.row(3)</w:t>
      </w:r>
    </w:p>
    <w:p w14:paraId="0D6EBC1C" w14:textId="77777777" w:rsidR="00680875" w:rsidRDefault="00680875" w:rsidP="00533020">
      <w:pPr>
        <w:pStyle w:val="BodyParagraph"/>
      </w:pPr>
      <w:r>
        <w:t>Filling a string to a cell</w:t>
      </w:r>
      <w:r w:rsidR="00884A98">
        <w:t>,</w:t>
      </w:r>
    </w:p>
    <w:p w14:paraId="6C3332B2" w14:textId="77777777" w:rsidR="00680875" w:rsidRPr="00680875" w:rsidRDefault="00680875" w:rsidP="00680875">
      <w:pPr>
        <w:pStyle w:val="BodyParagraph"/>
        <w:rPr>
          <w:rFonts w:ascii="Consolas" w:hAnsi="Consolas"/>
        </w:rPr>
      </w:pPr>
      <w:r>
        <w:tab/>
      </w:r>
      <w:r w:rsidRPr="00680875">
        <w:rPr>
          <w:rFonts w:ascii="Consolas" w:hAnsi="Consolas"/>
        </w:rPr>
        <w:t>row.push ‘content cell</w:t>
      </w:r>
    </w:p>
    <w:p w14:paraId="032CBD2C" w14:textId="77777777" w:rsidR="00783F45" w:rsidRDefault="00783F45" w:rsidP="002D3D65">
      <w:pPr>
        <w:pStyle w:val="Heading3"/>
      </w:pPr>
      <w:r>
        <w:t>Model-View-Controller</w:t>
      </w:r>
    </w:p>
    <w:p w14:paraId="6661E0AD" w14:textId="23096918" w:rsidR="00783F45" w:rsidRPr="0057161D" w:rsidRDefault="00783F45" w:rsidP="00680875">
      <w:pPr>
        <w:pStyle w:val="BodyParagraph"/>
      </w:pPr>
      <w:r w:rsidRPr="0057161D">
        <w:t>Rails is a web-application framework that includes everything needed to create database-backed web applications according to the Model-View-Controller (MVC)</w:t>
      </w:r>
      <w:r w:rsidR="007873EE">
        <w:t>[3]</w:t>
      </w:r>
      <w:r w:rsidRPr="0057161D">
        <w:t xml:space="preserve"> pattern.</w:t>
      </w:r>
    </w:p>
    <w:p w14:paraId="53F546AF" w14:textId="77777777" w:rsidR="00783F45" w:rsidRPr="0057161D" w:rsidRDefault="00783F45" w:rsidP="00680875">
      <w:pPr>
        <w:pStyle w:val="BodyParagraph"/>
      </w:pPr>
      <w:r w:rsidRPr="0057161D">
        <w:t>MVC divides a</w:t>
      </w:r>
      <w:r w:rsidR="004A232C">
        <w:t>n</w:t>
      </w:r>
      <w:r w:rsidRPr="0057161D">
        <w:t xml:space="preserve"> application into three layers, each with a specific responsibility.</w:t>
      </w:r>
    </w:p>
    <w:p w14:paraId="03A57F65" w14:textId="77777777" w:rsidR="00783F45" w:rsidRPr="0057161D" w:rsidRDefault="00783F45" w:rsidP="00680875">
      <w:pPr>
        <w:pStyle w:val="BodyParagraph"/>
      </w:pPr>
      <w:r w:rsidRPr="0057161D">
        <w:tab/>
      </w:r>
      <w:r w:rsidRPr="00680875">
        <w:rPr>
          <w:b/>
        </w:rPr>
        <w:t>View:</w:t>
      </w:r>
      <w:r w:rsidRPr="0057161D">
        <w:t xml:space="preserve"> The View layer is composed of “templates” that are responsible for providing appropriate representations of your application’s resources. Templates </w:t>
      </w:r>
      <w:r w:rsidRPr="0057161D">
        <w:lastRenderedPageBreak/>
        <w:t>can come in a variety of formats, but most view templates are HTML with embedded Ruby code (.erb files).</w:t>
      </w:r>
    </w:p>
    <w:p w14:paraId="7F14F4AB" w14:textId="77777777" w:rsidR="00783F45" w:rsidRPr="0057161D" w:rsidRDefault="00783F45" w:rsidP="00680875">
      <w:pPr>
        <w:pStyle w:val="BodyParagraph"/>
      </w:pPr>
      <w:r w:rsidRPr="0057161D">
        <w:tab/>
      </w:r>
      <w:r w:rsidRPr="00680875">
        <w:rPr>
          <w:b/>
        </w:rPr>
        <w:t>Model:</w:t>
      </w:r>
      <w:r w:rsidRPr="0057161D">
        <w:t xml:space="preserve"> The Model layer represents application’s domain model (such</w:t>
      </w:r>
      <w:r w:rsidR="00F851EE">
        <w:t xml:space="preserve"> as Account, Product, Person, e</w:t>
      </w:r>
      <w:r w:rsidRPr="0057161D">
        <w:t>t</w:t>
      </w:r>
      <w:r w:rsidR="00F851EE">
        <w:t>c</w:t>
      </w:r>
      <w:r w:rsidRPr="0057161D">
        <w:t xml:space="preserve">.) and encapsulates the business logic that is specific to the application. In Rails, database-backed model classes are derived from ActiveRecord::Base. Active Record allows </w:t>
      </w:r>
      <w:r w:rsidR="00F851EE">
        <w:t xml:space="preserve">the </w:t>
      </w:r>
      <w:r w:rsidRPr="0057161D">
        <w:t>programmer to present the data from database rows as objects and embellish these data objects with business logic methods. Although most Rails models are backed by a database, models can also be ordinary Ruby classes, that implement a set of interfaces as provide by the ActiveModel module.</w:t>
      </w:r>
    </w:p>
    <w:p w14:paraId="61FB400D" w14:textId="77777777" w:rsidR="00783F45" w:rsidRPr="0057161D" w:rsidRDefault="00783F45" w:rsidP="00680875">
      <w:pPr>
        <w:pStyle w:val="BodyParagraph"/>
      </w:pPr>
      <w:r w:rsidRPr="00680875">
        <w:rPr>
          <w:b/>
        </w:rPr>
        <w:tab/>
        <w:t>Controller:</w:t>
      </w:r>
      <w:r w:rsidRPr="0057161D">
        <w:t xml:space="preserve"> The Controller layer is responsible for handling incoming HTTP request and providi</w:t>
      </w:r>
      <w:r w:rsidR="00F851EE">
        <w:t xml:space="preserve">ng a suitable response. Usually, </w:t>
      </w:r>
      <w:r w:rsidRPr="0057161D">
        <w:t>this mean</w:t>
      </w:r>
      <w:r w:rsidR="00F851EE">
        <w:t>s</w:t>
      </w:r>
      <w:r w:rsidRPr="0057161D">
        <w:t xml:space="preserve"> returning HTML, but Rails controllers can also generate XML, JSON, PDFs, mobile-specific views, and more. Controllers manipulate models and render view templates in order to generate the appropriate HTTP response</w:t>
      </w:r>
    </w:p>
    <w:p w14:paraId="7ED51D58" w14:textId="2A359A0D" w:rsidR="00783F45" w:rsidRPr="0057161D" w:rsidRDefault="00783F45" w:rsidP="00680875">
      <w:pPr>
        <w:pStyle w:val="BodyParagraph"/>
      </w:pPr>
      <w:r w:rsidRPr="0057161D">
        <w:tab/>
        <w:t>In Rails applications, the standard Rails application structure has an application directory called app/ with three subdirectories: models, views, controllers. This is a hint that Rails follows the model-view-controller (MVC) architectural pattern, which enforces a separation between “domain logic” (also called “business logic”) from the input and presentation logic associated with a graphical user interface (GUI)</w:t>
      </w:r>
      <w:r w:rsidR="007873EE">
        <w:t>[4]</w:t>
      </w:r>
      <w:r w:rsidRPr="0057161D">
        <w:t>. In the case of web applications, the “domain logic” typically consists of data model for things like user, articles, and products, and the GUI is just a web page in a web browser</w:t>
      </w:r>
    </w:p>
    <w:p w14:paraId="50D3A504" w14:textId="77777777" w:rsidR="00783F45" w:rsidRPr="0057161D" w:rsidRDefault="00783F45" w:rsidP="00680875">
      <w:pPr>
        <w:pStyle w:val="BodyParagraph"/>
      </w:pPr>
      <w:r w:rsidRPr="0057161D">
        <w:tab/>
        <w:t>When interacting with a Rails application, a browser send</w:t>
      </w:r>
      <w:r w:rsidR="00F851EE">
        <w:t>s</w:t>
      </w:r>
      <w:r w:rsidRPr="0057161D">
        <w:t xml:space="preserve"> a request, which is received by a web server and passed on to a Rails controller, which is in charge of what to do next. In some cases, the controller will immediately render a view, which is a template that gets converted to HTML and sent back to the browser. More commonly for dynamic sites, the controller interacts with a model, which is a Ruby object that represents an element of </w:t>
      </w:r>
      <w:r w:rsidR="00F851EE">
        <w:t xml:space="preserve">the </w:t>
      </w:r>
      <w:r w:rsidRPr="0057161D">
        <w:t>site (such as a user) and is in charge of communication with the database. After invoking the model, the controller then renders the view and returns the complete web page to the browser as HTML</w:t>
      </w:r>
    </w:p>
    <w:p w14:paraId="626E6198" w14:textId="77777777" w:rsidR="00E15FE1" w:rsidRDefault="00901B90" w:rsidP="00E15FE1">
      <w:pPr>
        <w:pStyle w:val="BodyText"/>
        <w:keepNext/>
        <w:jc w:val="center"/>
      </w:pPr>
      <w:r>
        <w:rPr>
          <w:noProof/>
        </w:rPr>
        <w:lastRenderedPageBreak/>
        <w:drawing>
          <wp:inline distT="0" distB="0" distL="0" distR="0" wp14:anchorId="1EFF8B58" wp14:editId="4C916956">
            <wp:extent cx="3860800" cy="5181600"/>
            <wp:effectExtent l="0" t="0" r="0" b="0"/>
            <wp:docPr id="9" name="Picture 6" descr="Screen%20Shot%202016-04-19%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04-19%20at%20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0800" cy="5181600"/>
                    </a:xfrm>
                    <a:prstGeom prst="rect">
                      <a:avLst/>
                    </a:prstGeom>
                    <a:noFill/>
                    <a:ln>
                      <a:noFill/>
                    </a:ln>
                  </pic:spPr>
                </pic:pic>
              </a:graphicData>
            </a:graphic>
          </wp:inline>
        </w:drawing>
      </w:r>
    </w:p>
    <w:p w14:paraId="3FA2E793" w14:textId="1DF94197" w:rsidR="00783F45" w:rsidRPr="00260671" w:rsidRDefault="00E15FE1" w:rsidP="003B4E33">
      <w:pPr>
        <w:pStyle w:val="Caption"/>
      </w:pPr>
      <w:bookmarkStart w:id="26" w:name="_Toc449576590"/>
      <w:r>
        <w:t xml:space="preserve">Figure </w:t>
      </w:r>
      <w:r w:rsidR="003B4E33">
        <w:fldChar w:fldCharType="begin"/>
      </w:r>
      <w:r w:rsidR="003B4E33">
        <w:instrText xml:space="preserve"> STYLEREF 1 \s </w:instrText>
      </w:r>
      <w:r w:rsidR="003B4E33">
        <w:fldChar w:fldCharType="separate"/>
      </w:r>
      <w:r w:rsidR="003B4E33">
        <w:t>3</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1</w:t>
      </w:r>
      <w:r w:rsidR="003B4E33">
        <w:fldChar w:fldCharType="end"/>
      </w:r>
      <w:r>
        <w:t>-The model-view-controller (MVC) architecture</w:t>
      </w:r>
      <w:bookmarkEnd w:id="26"/>
    </w:p>
    <w:p w14:paraId="679AC6B2" w14:textId="77777777" w:rsidR="00783F45" w:rsidRDefault="00783F45" w:rsidP="002D3D65">
      <w:pPr>
        <w:pStyle w:val="Heading2"/>
      </w:pPr>
      <w:bookmarkStart w:id="27" w:name="_Toc449594522"/>
      <w:r>
        <w:t>PostgreSQL</w:t>
      </w:r>
      <w:bookmarkEnd w:id="27"/>
    </w:p>
    <w:p w14:paraId="37C581C4" w14:textId="77777777" w:rsidR="00783F45" w:rsidRDefault="00783F45" w:rsidP="002D3D65">
      <w:pPr>
        <w:pStyle w:val="Heading3"/>
      </w:pPr>
      <w:r>
        <w:t>Introduction</w:t>
      </w:r>
    </w:p>
    <w:p w14:paraId="2F1013A5" w14:textId="77777777" w:rsidR="00783F45" w:rsidRPr="0057161D" w:rsidRDefault="00783F45" w:rsidP="00680875">
      <w:pPr>
        <w:pStyle w:val="BodyParagraph"/>
      </w:pPr>
      <w:r w:rsidRPr="0057161D">
        <w:t>PostgreSQL is a powerful, open source object-relational database system. It has more than 15 year</w:t>
      </w:r>
      <w:r w:rsidR="009B4AF5">
        <w:t>s</w:t>
      </w:r>
      <w:r w:rsidRPr="0057161D">
        <w:t xml:space="preserve"> of active development and a proven architecture that has earned it a strong reputation for reliability, data integrity, and correctness. It runs on all major operating systems, i</w:t>
      </w:r>
      <w:r w:rsidR="009B4AF5">
        <w:t>ncluding Linux, UNIX, and Window</w:t>
      </w:r>
      <w:r w:rsidRPr="0057161D">
        <w:t xml:space="preserve">s. It is ACID complaint, has full support for foreign keys, joins, views, triggers, and stored </w:t>
      </w:r>
      <w:r w:rsidRPr="0057161D">
        <w:lastRenderedPageBreak/>
        <w:t>procedures (in multiple languages). It includes most SQL:</w:t>
      </w:r>
      <w:r w:rsidR="009B4AF5">
        <w:t>2008 data types, including INTE</w:t>
      </w:r>
      <w:r w:rsidRPr="0057161D">
        <w:t>GER, NUMERIC, BOOLEAN, CHAR, VARCHAR, DATE, INTERVAL, and TIMESTAMP. It also support</w:t>
      </w:r>
      <w:r w:rsidR="009B4AF5">
        <w:t>s</w:t>
      </w:r>
      <w:r w:rsidRPr="0057161D">
        <w:t xml:space="preserve"> storage of binary large objects, including pictures, sounds, or video. It has native programming interfaces for C/C++, Java, .NET, Ruby, etc.</w:t>
      </w:r>
    </w:p>
    <w:p w14:paraId="16CE79CF" w14:textId="77777777" w:rsidR="00783F45" w:rsidRPr="00B75D1C" w:rsidRDefault="00783F45" w:rsidP="002D3D65">
      <w:pPr>
        <w:pStyle w:val="Heading3"/>
      </w:pPr>
      <w:r>
        <w:t>Advantages of PostgreSQL</w:t>
      </w:r>
    </w:p>
    <w:p w14:paraId="0A23BE03" w14:textId="77777777" w:rsidR="00037EFE" w:rsidRDefault="00783F45" w:rsidP="00FA4098">
      <w:pPr>
        <w:pStyle w:val="BodyParagraph"/>
        <w:numPr>
          <w:ilvl w:val="0"/>
          <w:numId w:val="10"/>
        </w:numPr>
      </w:pPr>
      <w:r w:rsidRPr="0057161D">
        <w:t>An open-source SQL standard compliant RDBMS:</w:t>
      </w:r>
    </w:p>
    <w:p w14:paraId="183D3B54" w14:textId="77777777" w:rsidR="00783F45" w:rsidRPr="0057161D" w:rsidRDefault="00783F45" w:rsidP="00037EFE">
      <w:pPr>
        <w:pStyle w:val="BodyParagraph"/>
        <w:ind w:left="1287" w:firstLine="0"/>
      </w:pPr>
      <w:r w:rsidRPr="0057161D">
        <w:t>PostgreSQL is open-source and free, yet a very powerful relational database management system.</w:t>
      </w:r>
    </w:p>
    <w:p w14:paraId="0019CEE0" w14:textId="77777777" w:rsidR="00037EFE" w:rsidRDefault="00783F45" w:rsidP="00FA4098">
      <w:pPr>
        <w:pStyle w:val="BodyParagraph"/>
        <w:numPr>
          <w:ilvl w:val="0"/>
          <w:numId w:val="11"/>
        </w:numPr>
      </w:pPr>
      <w:r w:rsidRPr="0057161D">
        <w:t>Strong third-party support:</w:t>
      </w:r>
    </w:p>
    <w:p w14:paraId="7922142E" w14:textId="77777777" w:rsidR="00783F45" w:rsidRPr="0057161D" w:rsidRDefault="00783F45" w:rsidP="00037EFE">
      <w:pPr>
        <w:pStyle w:val="BodyParagraph"/>
        <w:ind w:left="1287" w:firstLine="0"/>
      </w:pPr>
      <w:r w:rsidRPr="0057161D">
        <w:t>Regardless of the extremely advanced features, PostgreSQL is adorned with many great and open-source third-party tools for designing, managing and using the management system</w:t>
      </w:r>
    </w:p>
    <w:p w14:paraId="2B6D1A61" w14:textId="77777777" w:rsidR="00037EFE" w:rsidRDefault="00783F45" w:rsidP="00FA4098">
      <w:pPr>
        <w:pStyle w:val="BodyParagraph"/>
        <w:numPr>
          <w:ilvl w:val="0"/>
          <w:numId w:val="12"/>
        </w:numPr>
      </w:pPr>
      <w:r w:rsidRPr="0057161D">
        <w:t>Extensible:</w:t>
      </w:r>
    </w:p>
    <w:p w14:paraId="1399D17C" w14:textId="77777777" w:rsidR="00783F45" w:rsidRPr="0057161D" w:rsidRDefault="00783F45" w:rsidP="00037EFE">
      <w:pPr>
        <w:pStyle w:val="BodyParagraph"/>
        <w:ind w:left="1287" w:firstLine="0"/>
      </w:pPr>
      <w:r w:rsidRPr="0057161D">
        <w:t>It is possible to extend PostgreSQL programmatically with stored procedures, like an advanced RDBMS should be.</w:t>
      </w:r>
    </w:p>
    <w:p w14:paraId="0F063826" w14:textId="77777777" w:rsidR="00037EFE" w:rsidRDefault="00783F45" w:rsidP="00FA4098">
      <w:pPr>
        <w:pStyle w:val="BodyParagraph"/>
        <w:numPr>
          <w:ilvl w:val="0"/>
          <w:numId w:val="13"/>
        </w:numPr>
      </w:pPr>
      <w:r w:rsidRPr="0057161D">
        <w:t>Objective:</w:t>
      </w:r>
    </w:p>
    <w:p w14:paraId="7CA4C2D2" w14:textId="77777777" w:rsidR="00783F45" w:rsidRPr="00783F45" w:rsidRDefault="00783F45" w:rsidP="00037EFE">
      <w:pPr>
        <w:pStyle w:val="BodyParagraph"/>
        <w:ind w:left="1287" w:firstLine="0"/>
      </w:pPr>
      <w:r w:rsidRPr="0057161D">
        <w:t>PostgreSQL is not just a relational database management system but an objective one – with support for nesting, and more</w:t>
      </w:r>
    </w:p>
    <w:p w14:paraId="57D2FB42" w14:textId="77777777" w:rsidR="008C4FB8" w:rsidRPr="00970D69" w:rsidRDefault="008C4FB8" w:rsidP="00146CC1">
      <w:pPr>
        <w:pStyle w:val="BodyText"/>
        <w:tabs>
          <w:tab w:val="left" w:pos="3453"/>
        </w:tabs>
      </w:pPr>
    </w:p>
    <w:p w14:paraId="53FDEE50" w14:textId="77777777" w:rsidR="008C4FB8" w:rsidRDefault="008C4FB8" w:rsidP="007869AB">
      <w:pPr>
        <w:pStyle w:val="Heading1"/>
      </w:pPr>
      <w:bookmarkStart w:id="28" w:name="_Toc449594523"/>
      <w:bookmarkEnd w:id="28"/>
    </w:p>
    <w:p w14:paraId="4FAC5D03" w14:textId="77777777" w:rsidR="008C4FB8" w:rsidRDefault="00F7572B" w:rsidP="007869AB">
      <w:pPr>
        <w:pStyle w:val="TOCHeading"/>
      </w:pPr>
      <w:bookmarkStart w:id="29" w:name="_Toc449594524"/>
      <w:r>
        <w:t>SYSTEM DESIGN</w:t>
      </w:r>
      <w:bookmarkEnd w:id="29"/>
    </w:p>
    <w:p w14:paraId="22790FC9" w14:textId="77777777" w:rsidR="00292470" w:rsidRDefault="00292470" w:rsidP="009608F0">
      <w:pPr>
        <w:pStyle w:val="Heading2"/>
      </w:pPr>
      <w:bookmarkStart w:id="30" w:name="_Toc449594525"/>
      <w:r>
        <w:t>Database design</w:t>
      </w:r>
      <w:bookmarkEnd w:id="30"/>
    </w:p>
    <w:p w14:paraId="195F67BD" w14:textId="77777777" w:rsidR="003E4809" w:rsidRDefault="00586656" w:rsidP="00101E1E">
      <w:pPr>
        <w:pStyle w:val="BodyParagraph"/>
        <w:rPr>
          <w:lang w:val="vi-VN"/>
        </w:rPr>
      </w:pPr>
      <w:r>
        <w:t xml:space="preserve">Database designing </w:t>
      </w:r>
      <w:r w:rsidR="003907A5">
        <w:t>is one of the most</w:t>
      </w:r>
      <w:r>
        <w:t xml:space="preserve"> important and</w:t>
      </w:r>
      <w:r w:rsidR="003907A5">
        <w:t xml:space="preserve"> difficult parts in</w:t>
      </w:r>
      <w:r w:rsidR="00DF0D43">
        <w:t xml:space="preserve"> developing the system. </w:t>
      </w:r>
      <w:r w:rsidR="001B2C0F">
        <w:t>we optimize</w:t>
      </w:r>
      <w:r w:rsidR="00DF0D43">
        <w:t xml:space="preserve"> datab</w:t>
      </w:r>
      <w:r w:rsidR="00422212">
        <w:t>a</w:t>
      </w:r>
      <w:r w:rsidR="00DF0D43">
        <w:t xml:space="preserve">se </w:t>
      </w:r>
      <w:r w:rsidR="00422212">
        <w:t>the best we do b</w:t>
      </w:r>
      <w:r w:rsidR="00DF0D43">
        <w:t>ecause we have to</w:t>
      </w:r>
      <w:r w:rsidR="00422212">
        <w:t xml:space="preserve"> meet the system requirements and</w:t>
      </w:r>
      <w:r w:rsidR="00DF0D43">
        <w:t xml:space="preserve"> save a larger number of users, reviews,</w:t>
      </w:r>
      <w:r w:rsidR="00422212">
        <w:t xml:space="preserve"> etc.</w:t>
      </w:r>
      <w:r w:rsidR="001261C8">
        <w:t xml:space="preserve"> Sometimes, we need rebuild database when the old design no longer meet</w:t>
      </w:r>
      <w:r w:rsidR="00320559">
        <w:t>s</w:t>
      </w:r>
      <w:r w:rsidR="00466DF6">
        <w:t xml:space="preserve"> new requirements. </w:t>
      </w:r>
      <w:r w:rsidR="00320559">
        <w:t>The f</w:t>
      </w:r>
      <w:r w:rsidR="00466DF6">
        <w:t>igure below show</w:t>
      </w:r>
      <w:r w:rsidR="00320559">
        <w:t xml:space="preserve"> the</w:t>
      </w:r>
      <w:r w:rsidR="00466DF6">
        <w:t xml:space="preserve"> database of </w:t>
      </w:r>
      <w:r w:rsidR="00320559">
        <w:t xml:space="preserve">the </w:t>
      </w:r>
      <w:r w:rsidR="00466DF6">
        <w:t>current</w:t>
      </w:r>
      <w:r w:rsidR="00A015CE">
        <w:t xml:space="preserve"> system. It is a stable</w:t>
      </w:r>
      <w:r w:rsidR="00A015CE">
        <w:rPr>
          <w:lang w:val="vi-VN"/>
        </w:rPr>
        <w:t xml:space="preserve"> version and meet all current requirements</w:t>
      </w:r>
      <w:r w:rsidR="00EB2167">
        <w:rPr>
          <w:lang w:val="vi-VN"/>
        </w:rPr>
        <w:t>.</w:t>
      </w:r>
    </w:p>
    <w:p w14:paraId="7C1B8FB4" w14:textId="77777777" w:rsidR="003E4809" w:rsidRDefault="00945F53" w:rsidP="00101E1E">
      <w:pPr>
        <w:pStyle w:val="BodyParagraph"/>
        <w:rPr>
          <w:lang w:val="vi-VN"/>
        </w:rPr>
      </w:pPr>
      <w:r>
        <w:rPr>
          <w:lang w:val="vi-VN"/>
        </w:rPr>
        <w:t>Database includes</w:t>
      </w:r>
      <w:r w:rsidR="009A2339">
        <w:rPr>
          <w:lang w:val="vi-VN"/>
        </w:rPr>
        <w:t xml:space="preserve"> tables as showed below</w:t>
      </w:r>
    </w:p>
    <w:p w14:paraId="4864E89F" w14:textId="77777777" w:rsidR="00586656" w:rsidRDefault="00901B90" w:rsidP="00586656">
      <w:pPr>
        <w:pStyle w:val="BodyParagraph"/>
        <w:keepNext/>
      </w:pPr>
      <w:r>
        <w:rPr>
          <w:noProof/>
        </w:rPr>
        <w:drawing>
          <wp:inline distT="0" distB="0" distL="0" distR="0" wp14:anchorId="0182F531" wp14:editId="18051053">
            <wp:extent cx="5473700" cy="2463800"/>
            <wp:effectExtent l="0" t="0" r="0" b="0"/>
            <wp:docPr id="6" name="Picture 4" descr="Screen%20Shot%202016-04-26%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4-26%20at%20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3700" cy="2463800"/>
                    </a:xfrm>
                    <a:prstGeom prst="rect">
                      <a:avLst/>
                    </a:prstGeom>
                    <a:noFill/>
                    <a:ln>
                      <a:noFill/>
                    </a:ln>
                  </pic:spPr>
                </pic:pic>
              </a:graphicData>
            </a:graphic>
          </wp:inline>
        </w:drawing>
      </w:r>
    </w:p>
    <w:p w14:paraId="623CFBE5" w14:textId="69BB4C64" w:rsidR="00586656" w:rsidRDefault="00586656" w:rsidP="003B4E33">
      <w:pPr>
        <w:pStyle w:val="Caption"/>
        <w:rPr>
          <w:lang w:val="vi-VN"/>
        </w:rPr>
      </w:pPr>
      <w:bookmarkStart w:id="31" w:name="_Toc449576591"/>
      <w:r>
        <w:t xml:space="preserve">Figure </w:t>
      </w:r>
      <w:r w:rsidR="003B4E33">
        <w:fldChar w:fldCharType="begin"/>
      </w:r>
      <w:r w:rsidR="003B4E33">
        <w:instrText xml:space="preserve"> STYLEREF 1 \s </w:instrText>
      </w:r>
      <w:r w:rsidR="003B4E33">
        <w:fldChar w:fldCharType="separate"/>
      </w:r>
      <w:r w:rsidR="003B4E33">
        <w:t>4</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1</w:t>
      </w:r>
      <w:r w:rsidR="003B4E33">
        <w:fldChar w:fldCharType="end"/>
      </w:r>
      <w:r>
        <w:t>-Database design (part 1)</w:t>
      </w:r>
      <w:bookmarkEnd w:id="31"/>
    </w:p>
    <w:p w14:paraId="58985BC1" w14:textId="77777777" w:rsidR="00586656" w:rsidRDefault="00586656" w:rsidP="00101E1E">
      <w:pPr>
        <w:pStyle w:val="BodyParagraph"/>
        <w:rPr>
          <w:lang w:val="vi-VN"/>
        </w:rPr>
      </w:pPr>
    </w:p>
    <w:p w14:paraId="6804D39A" w14:textId="77777777" w:rsidR="00586656" w:rsidRDefault="00901B90" w:rsidP="00586656">
      <w:pPr>
        <w:pStyle w:val="BodyParagraph"/>
        <w:keepNext/>
      </w:pPr>
      <w:r>
        <w:rPr>
          <w:noProof/>
        </w:rPr>
        <w:lastRenderedPageBreak/>
        <w:drawing>
          <wp:inline distT="0" distB="0" distL="0" distR="0" wp14:anchorId="15500A7C" wp14:editId="3AAEFD38">
            <wp:extent cx="5473700" cy="3073400"/>
            <wp:effectExtent l="0" t="0" r="0" b="0"/>
            <wp:docPr id="5" name="Picture 5" descr="Screen%20Shot%202016-04-26%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04-26%20at%20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3700" cy="3073400"/>
                    </a:xfrm>
                    <a:prstGeom prst="rect">
                      <a:avLst/>
                    </a:prstGeom>
                    <a:noFill/>
                    <a:ln>
                      <a:noFill/>
                    </a:ln>
                  </pic:spPr>
                </pic:pic>
              </a:graphicData>
            </a:graphic>
          </wp:inline>
        </w:drawing>
      </w:r>
    </w:p>
    <w:p w14:paraId="1C36A8A5" w14:textId="3D5B7C95" w:rsidR="00586656" w:rsidRDefault="00586656" w:rsidP="003B4E33">
      <w:pPr>
        <w:pStyle w:val="Caption"/>
        <w:rPr>
          <w:lang w:val="vi-VN"/>
        </w:rPr>
      </w:pPr>
      <w:bookmarkStart w:id="32" w:name="_Toc449576592"/>
      <w:r>
        <w:t xml:space="preserve">Figure </w:t>
      </w:r>
      <w:r w:rsidR="003B4E33">
        <w:fldChar w:fldCharType="begin"/>
      </w:r>
      <w:r w:rsidR="003B4E33">
        <w:instrText xml:space="preserve"> STYLEREF 1 \s </w:instrText>
      </w:r>
      <w:r w:rsidR="003B4E33">
        <w:fldChar w:fldCharType="separate"/>
      </w:r>
      <w:r w:rsidR="003B4E33">
        <w:t>4</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2</w:t>
      </w:r>
      <w:r w:rsidR="003B4E33">
        <w:fldChar w:fldCharType="end"/>
      </w:r>
      <w:r>
        <w:t>-Database design (part 2)</w:t>
      </w:r>
      <w:bookmarkEnd w:id="32"/>
    </w:p>
    <w:p w14:paraId="77F0726B" w14:textId="77777777" w:rsidR="00586656" w:rsidRDefault="00586656" w:rsidP="00101E1E">
      <w:pPr>
        <w:pStyle w:val="BodyParagraph"/>
        <w:rPr>
          <w:lang w:val="vi-VN"/>
        </w:rPr>
      </w:pPr>
    </w:p>
    <w:p w14:paraId="5E6260B7" w14:textId="77777777" w:rsidR="009A2339" w:rsidRDefault="009A2339" w:rsidP="00101E1E">
      <w:pPr>
        <w:pStyle w:val="BodyParagraph"/>
        <w:rPr>
          <w:lang w:val="vi-VN"/>
        </w:rPr>
      </w:pPr>
      <w:r w:rsidRPr="00101E1E">
        <w:rPr>
          <w:b/>
          <w:lang w:val="vi-VN"/>
        </w:rPr>
        <w:t>User:</w:t>
      </w:r>
      <w:r w:rsidR="00FB3D69">
        <w:rPr>
          <w:lang w:val="vi-VN"/>
        </w:rPr>
        <w:t xml:space="preserve"> I</w:t>
      </w:r>
      <w:r>
        <w:rPr>
          <w:lang w:val="vi-VN"/>
        </w:rPr>
        <w:t>s a</w:t>
      </w:r>
      <w:r w:rsidR="007506FE">
        <w:rPr>
          <w:lang w:val="vi-VN"/>
        </w:rPr>
        <w:t>n</w:t>
      </w:r>
      <w:r>
        <w:rPr>
          <w:lang w:val="vi-VN"/>
        </w:rPr>
        <w:t xml:space="preserve"> account in the system. The system bases on role at</w:t>
      </w:r>
      <w:r w:rsidR="007506FE">
        <w:rPr>
          <w:lang w:val="vi-VN"/>
        </w:rPr>
        <w:t>t</w:t>
      </w:r>
      <w:r>
        <w:rPr>
          <w:lang w:val="vi-VN"/>
        </w:rPr>
        <w:t>ribute in</w:t>
      </w:r>
      <w:r w:rsidR="007506FE">
        <w:rPr>
          <w:lang w:val="vi-VN"/>
        </w:rPr>
        <w:t xml:space="preserve"> the</w:t>
      </w:r>
      <w:r>
        <w:rPr>
          <w:lang w:val="vi-VN"/>
        </w:rPr>
        <w:t xml:space="preserve"> table to know what kind of account. It can be SchoolM</w:t>
      </w:r>
      <w:r w:rsidR="00807B80">
        <w:rPr>
          <w:lang w:val="vi-VN"/>
        </w:rPr>
        <w:t>anager, Teacher, Parent, Pupil.</w:t>
      </w:r>
    </w:p>
    <w:p w14:paraId="7F253168" w14:textId="77777777" w:rsidR="00807B80" w:rsidRDefault="00FB3D69" w:rsidP="00101E1E">
      <w:pPr>
        <w:pStyle w:val="BodyParagraph"/>
        <w:rPr>
          <w:lang w:val="vi-VN"/>
        </w:rPr>
      </w:pPr>
      <w:r w:rsidRPr="00101E1E">
        <w:rPr>
          <w:b/>
          <w:lang w:val="vi-VN"/>
        </w:rPr>
        <w:t>Pupil:</w:t>
      </w:r>
      <w:r>
        <w:rPr>
          <w:lang w:val="vi-VN"/>
        </w:rPr>
        <w:t xml:space="preserve"> W</w:t>
      </w:r>
      <w:r w:rsidR="00D10A97">
        <w:rPr>
          <w:lang w:val="vi-VN"/>
        </w:rPr>
        <w:t>ho is learn in elementary schools.</w:t>
      </w:r>
    </w:p>
    <w:p w14:paraId="50E55652" w14:textId="77777777" w:rsidR="00D10A97" w:rsidRDefault="00FB3D69" w:rsidP="00101E1E">
      <w:pPr>
        <w:pStyle w:val="BodyParagraph"/>
        <w:rPr>
          <w:lang w:val="vi-VN"/>
        </w:rPr>
      </w:pPr>
      <w:r w:rsidRPr="006F77A6">
        <w:rPr>
          <w:b/>
          <w:lang w:val="vi-VN"/>
        </w:rPr>
        <w:t>PupilProfile:</w:t>
      </w:r>
      <w:r>
        <w:rPr>
          <w:lang w:val="vi-VN"/>
        </w:rPr>
        <w:t xml:space="preserve"> P</w:t>
      </w:r>
      <w:r w:rsidR="00D10A97">
        <w:rPr>
          <w:lang w:val="vi-VN"/>
        </w:rPr>
        <w:t>rovide information about what class pupil in.</w:t>
      </w:r>
    </w:p>
    <w:p w14:paraId="092D653A" w14:textId="77777777" w:rsidR="00D10A97" w:rsidRDefault="00D10A97" w:rsidP="00101E1E">
      <w:pPr>
        <w:pStyle w:val="BodyParagraph"/>
      </w:pPr>
      <w:r w:rsidRPr="006F77A6">
        <w:rPr>
          <w:b/>
          <w:lang w:val="vi-VN"/>
        </w:rPr>
        <w:t>Parent:</w:t>
      </w:r>
      <w:r w:rsidR="00FB3D69">
        <w:rPr>
          <w:lang w:val="vi-VN"/>
        </w:rPr>
        <w:t xml:space="preserve"> I</w:t>
      </w:r>
      <w:r>
        <w:rPr>
          <w:lang w:val="vi-VN"/>
        </w:rPr>
        <w:t>s one kind of user</w:t>
      </w:r>
      <w:r w:rsidR="007551AC">
        <w:rPr>
          <w:lang w:val="vi-VN"/>
        </w:rPr>
        <w:t>. W</w:t>
      </w:r>
      <w:r>
        <w:t>ho follow</w:t>
      </w:r>
      <w:r w:rsidR="00D2412B">
        <w:t>s</w:t>
      </w:r>
      <w:r>
        <w:t xml:space="preserve"> </w:t>
      </w:r>
      <w:r w:rsidR="007506FE">
        <w:t xml:space="preserve">the </w:t>
      </w:r>
      <w:r>
        <w:t>process of their children’s study</w:t>
      </w:r>
      <w:r w:rsidR="002B5330">
        <w:t>ing</w:t>
      </w:r>
      <w:r>
        <w:t>.</w:t>
      </w:r>
    </w:p>
    <w:p w14:paraId="2D9128F4" w14:textId="77777777" w:rsidR="002B5330" w:rsidRDefault="00FB3D69" w:rsidP="00101E1E">
      <w:pPr>
        <w:pStyle w:val="BodyParagraph"/>
      </w:pPr>
      <w:r w:rsidRPr="005951EF">
        <w:rPr>
          <w:b/>
        </w:rPr>
        <w:t>Teacher:</w:t>
      </w:r>
      <w:r>
        <w:t xml:space="preserve"> I</w:t>
      </w:r>
      <w:r w:rsidR="00116AAB">
        <w:t>s one kind of user. Who teaches, makes reviews and reports.</w:t>
      </w:r>
    </w:p>
    <w:p w14:paraId="34DCEC09" w14:textId="77777777" w:rsidR="00116AAB" w:rsidRDefault="00FB3D69" w:rsidP="00101E1E">
      <w:pPr>
        <w:pStyle w:val="BodyParagraph"/>
      </w:pPr>
      <w:r w:rsidRPr="005951EF">
        <w:rPr>
          <w:b/>
        </w:rPr>
        <w:t>SchoolManager:</w:t>
      </w:r>
      <w:r>
        <w:t xml:space="preserve"> I</w:t>
      </w:r>
      <w:r w:rsidR="00116AAB">
        <w:t xml:space="preserve">s one kind of user. Who manages </w:t>
      </w:r>
      <w:r w:rsidR="007506FE">
        <w:t xml:space="preserve">the </w:t>
      </w:r>
      <w:r w:rsidR="00116AAB">
        <w:t>school.</w:t>
      </w:r>
    </w:p>
    <w:p w14:paraId="1A57F57B" w14:textId="77777777" w:rsidR="00116AAB" w:rsidRDefault="00FB3D69" w:rsidP="00101E1E">
      <w:pPr>
        <w:pStyle w:val="BodyParagraph"/>
      </w:pPr>
      <w:r w:rsidRPr="005951EF">
        <w:rPr>
          <w:b/>
        </w:rPr>
        <w:t>Subject:</w:t>
      </w:r>
      <w:r>
        <w:t xml:space="preserve"> S</w:t>
      </w:r>
      <w:r w:rsidR="00116AAB">
        <w:t>ave information about subjects in school.</w:t>
      </w:r>
    </w:p>
    <w:p w14:paraId="3B712BDA" w14:textId="77777777" w:rsidR="00116AAB" w:rsidRDefault="00FB3D69" w:rsidP="00101E1E">
      <w:pPr>
        <w:pStyle w:val="BodyParagraph"/>
      </w:pPr>
      <w:r w:rsidRPr="005951EF">
        <w:rPr>
          <w:b/>
        </w:rPr>
        <w:t>Klass:</w:t>
      </w:r>
      <w:r>
        <w:t xml:space="preserve"> S</w:t>
      </w:r>
      <w:r w:rsidR="00116AAB">
        <w:t xml:space="preserve">ave information about classes in </w:t>
      </w:r>
      <w:r w:rsidR="00972CB0">
        <w:t xml:space="preserve">a </w:t>
      </w:r>
      <w:r w:rsidR="00116AAB">
        <w:t>school.</w:t>
      </w:r>
    </w:p>
    <w:p w14:paraId="7FAC1E90" w14:textId="77777777" w:rsidR="00116AAB" w:rsidRDefault="00FB3D69" w:rsidP="00101E1E">
      <w:pPr>
        <w:pStyle w:val="BodyParagraph"/>
      </w:pPr>
      <w:r w:rsidRPr="005951EF">
        <w:rPr>
          <w:b/>
        </w:rPr>
        <w:t>School:</w:t>
      </w:r>
      <w:r>
        <w:t xml:space="preserve"> S</w:t>
      </w:r>
      <w:r w:rsidR="00116AAB">
        <w:t xml:space="preserve">ave information about schools in </w:t>
      </w:r>
      <w:r w:rsidR="00972CB0">
        <w:t xml:space="preserve">the </w:t>
      </w:r>
      <w:r w:rsidR="00116AAB">
        <w:t>system.</w:t>
      </w:r>
    </w:p>
    <w:p w14:paraId="091D6863" w14:textId="77777777" w:rsidR="00116AAB" w:rsidRDefault="00116AAB" w:rsidP="00101E1E">
      <w:pPr>
        <w:pStyle w:val="BodyParagraph"/>
      </w:pPr>
      <w:r w:rsidRPr="005951EF">
        <w:rPr>
          <w:b/>
        </w:rPr>
        <w:t>Term:</w:t>
      </w:r>
      <w:r w:rsidR="00FB3D69">
        <w:t xml:space="preserve"> S</w:t>
      </w:r>
      <w:r>
        <w:t xml:space="preserve">ave information about </w:t>
      </w:r>
      <w:r w:rsidR="007506FE">
        <w:t xml:space="preserve">the </w:t>
      </w:r>
      <w:r w:rsidR="00972CB0">
        <w:t>semester in a school</w:t>
      </w:r>
      <w:r w:rsidR="003E4809">
        <w:t>.</w:t>
      </w:r>
    </w:p>
    <w:p w14:paraId="483A4AFF" w14:textId="77777777" w:rsidR="003E4809" w:rsidRDefault="00FB3D69" w:rsidP="00101E1E">
      <w:pPr>
        <w:pStyle w:val="BodyParagraph"/>
      </w:pPr>
      <w:r w:rsidRPr="005951EF">
        <w:rPr>
          <w:b/>
        </w:rPr>
        <w:t>Year:</w:t>
      </w:r>
      <w:r>
        <w:t xml:space="preserve"> s</w:t>
      </w:r>
      <w:r w:rsidR="003E4809">
        <w:t>ave information about years in school.</w:t>
      </w:r>
    </w:p>
    <w:p w14:paraId="7F5BF8D7" w14:textId="77777777" w:rsidR="003E4809" w:rsidRDefault="00FB3D69" w:rsidP="00101E1E">
      <w:pPr>
        <w:pStyle w:val="BodyParagraph"/>
      </w:pPr>
      <w:r w:rsidRPr="005951EF">
        <w:rPr>
          <w:b/>
        </w:rPr>
        <w:lastRenderedPageBreak/>
        <w:t>Reviews:</w:t>
      </w:r>
      <w:r>
        <w:t xml:space="preserve"> S</w:t>
      </w:r>
      <w:r w:rsidR="003E4809">
        <w:t>ave all reviews which teacher writes in the system</w:t>
      </w:r>
    </w:p>
    <w:p w14:paraId="06665901" w14:textId="77777777" w:rsidR="003E4809" w:rsidRDefault="00D20FF4" w:rsidP="00101E1E">
      <w:pPr>
        <w:pStyle w:val="BodyParagraph"/>
      </w:pPr>
      <w:r w:rsidRPr="005951EF">
        <w:rPr>
          <w:b/>
        </w:rPr>
        <w:t>T</w:t>
      </w:r>
      <w:r w:rsidR="003E4809" w:rsidRPr="005951EF">
        <w:rPr>
          <w:b/>
        </w:rPr>
        <w:t>ermReview</w:t>
      </w:r>
      <w:r w:rsidR="00FB3D69" w:rsidRPr="005951EF">
        <w:rPr>
          <w:b/>
        </w:rPr>
        <w:t>:</w:t>
      </w:r>
      <w:r w:rsidR="00FB3D69">
        <w:t xml:space="preserve"> Evaluation and score will save in this table.</w:t>
      </w:r>
    </w:p>
    <w:p w14:paraId="1F712972" w14:textId="77777777" w:rsidR="00FB3D69" w:rsidRDefault="00FB3D69" w:rsidP="00101E1E">
      <w:pPr>
        <w:pStyle w:val="BodyParagraph"/>
      </w:pPr>
      <w:r w:rsidRPr="005951EF">
        <w:rPr>
          <w:b/>
        </w:rPr>
        <w:t>TeachingActivity:</w:t>
      </w:r>
      <w:r>
        <w:t xml:space="preserve"> save information about what subject and class that teacher teaches.</w:t>
      </w:r>
    </w:p>
    <w:p w14:paraId="29DD596E" w14:textId="2179CF13" w:rsidR="0038221A" w:rsidRDefault="003B128F" w:rsidP="00984EBE">
      <w:pPr>
        <w:pStyle w:val="BodyParagraph"/>
      </w:pPr>
      <w:r w:rsidRPr="005951EF">
        <w:rPr>
          <w:b/>
        </w:rPr>
        <w:t>ReviewLibrary:</w:t>
      </w:r>
      <w:r>
        <w:t xml:space="preserve"> save the review form of a teacher. It make</w:t>
      </w:r>
      <w:r w:rsidR="007506FE">
        <w:t>s the</w:t>
      </w:r>
      <w:r>
        <w:t xml:space="preserve"> teacher feel easy and convenient in writing </w:t>
      </w:r>
      <w:r w:rsidR="007506FE">
        <w:t xml:space="preserve">the </w:t>
      </w:r>
      <w:r>
        <w:t>review.</w:t>
      </w:r>
    </w:p>
    <w:p w14:paraId="2BBC8D94" w14:textId="77777777" w:rsidR="00022140" w:rsidRDefault="00481F83" w:rsidP="009608F0">
      <w:pPr>
        <w:pStyle w:val="Heading2"/>
      </w:pPr>
      <w:bookmarkStart w:id="33" w:name="_Toc449594526"/>
      <w:r>
        <w:t>User-Case Model</w:t>
      </w:r>
      <w:bookmarkEnd w:id="33"/>
    </w:p>
    <w:p w14:paraId="7B903E94" w14:textId="77777777" w:rsidR="00481F83" w:rsidRDefault="00481F83" w:rsidP="00292470">
      <w:pPr>
        <w:pStyle w:val="BodyText"/>
      </w:pPr>
    </w:p>
    <w:p w14:paraId="67BDAF78" w14:textId="77777777" w:rsidR="005951EF" w:rsidRDefault="00901B90" w:rsidP="005951EF">
      <w:pPr>
        <w:pStyle w:val="BodyText"/>
        <w:keepNext/>
        <w:jc w:val="center"/>
      </w:pPr>
      <w:r>
        <w:rPr>
          <w:noProof/>
        </w:rPr>
        <w:drawing>
          <wp:inline distT="0" distB="0" distL="0" distR="0" wp14:anchorId="66351815" wp14:editId="1DE9D1C5">
            <wp:extent cx="3924300" cy="2946400"/>
            <wp:effectExtent l="0" t="0" r="0" b="0"/>
            <wp:docPr id="4" name="Picture 2" descr="School%20manager%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hool%20manager%20cop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4300" cy="2946400"/>
                    </a:xfrm>
                    <a:prstGeom prst="rect">
                      <a:avLst/>
                    </a:prstGeom>
                    <a:noFill/>
                    <a:ln>
                      <a:noFill/>
                    </a:ln>
                  </pic:spPr>
                </pic:pic>
              </a:graphicData>
            </a:graphic>
          </wp:inline>
        </w:drawing>
      </w:r>
    </w:p>
    <w:p w14:paraId="73018A99" w14:textId="19E04552" w:rsidR="00481F83" w:rsidRDefault="005951EF" w:rsidP="003B4E33">
      <w:pPr>
        <w:pStyle w:val="Caption"/>
      </w:pPr>
      <w:bookmarkStart w:id="34" w:name="_Toc449576593"/>
      <w:r>
        <w:t xml:space="preserve">Figure </w:t>
      </w:r>
      <w:r w:rsidR="003B4E33">
        <w:fldChar w:fldCharType="begin"/>
      </w:r>
      <w:r w:rsidR="003B4E33">
        <w:instrText xml:space="preserve"> STYLEREF 1 \s </w:instrText>
      </w:r>
      <w:r w:rsidR="003B4E33">
        <w:fldChar w:fldCharType="separate"/>
      </w:r>
      <w:r w:rsidR="003B4E33">
        <w:t>4</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3</w:t>
      </w:r>
      <w:r w:rsidR="003B4E33">
        <w:fldChar w:fldCharType="end"/>
      </w:r>
      <w:r>
        <w:t>-The user-case model in school manager view</w:t>
      </w:r>
      <w:bookmarkEnd w:id="34"/>
    </w:p>
    <w:p w14:paraId="1D2F0107" w14:textId="77777777" w:rsidR="005951EF" w:rsidRDefault="00901B90" w:rsidP="005951EF">
      <w:pPr>
        <w:pStyle w:val="BodyText"/>
        <w:keepNext/>
        <w:jc w:val="center"/>
      </w:pPr>
      <w:r>
        <w:rPr>
          <w:noProof/>
        </w:rPr>
        <w:lastRenderedPageBreak/>
        <w:drawing>
          <wp:inline distT="0" distB="0" distL="0" distR="0" wp14:anchorId="2E213AE0" wp14:editId="4BDC61B7">
            <wp:extent cx="5181600" cy="3276600"/>
            <wp:effectExtent l="0" t="0" r="0" b="0"/>
            <wp:docPr id="3" name="Picture 3" descr="Headmaster%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master%20cop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0" cy="3276600"/>
                    </a:xfrm>
                    <a:prstGeom prst="rect">
                      <a:avLst/>
                    </a:prstGeom>
                    <a:noFill/>
                    <a:ln>
                      <a:noFill/>
                    </a:ln>
                  </pic:spPr>
                </pic:pic>
              </a:graphicData>
            </a:graphic>
          </wp:inline>
        </w:drawing>
      </w:r>
    </w:p>
    <w:p w14:paraId="2F471D52" w14:textId="22E08BFA" w:rsidR="00481F83" w:rsidRDefault="005951EF" w:rsidP="003B4E33">
      <w:pPr>
        <w:pStyle w:val="Caption"/>
      </w:pPr>
      <w:bookmarkStart w:id="35" w:name="_Toc449576594"/>
      <w:r>
        <w:t xml:space="preserve">Figure </w:t>
      </w:r>
      <w:r w:rsidR="003B4E33">
        <w:fldChar w:fldCharType="begin"/>
      </w:r>
      <w:r w:rsidR="003B4E33">
        <w:instrText xml:space="preserve"> STYLEREF 1 \s </w:instrText>
      </w:r>
      <w:r w:rsidR="003B4E33">
        <w:fldChar w:fldCharType="separate"/>
      </w:r>
      <w:r w:rsidR="003B4E33">
        <w:t>4</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4</w:t>
      </w:r>
      <w:r w:rsidR="003B4E33">
        <w:fldChar w:fldCharType="end"/>
      </w:r>
      <w:r>
        <w:t>-The user-case model in headmaster view</w:t>
      </w:r>
      <w:bookmarkEnd w:id="35"/>
    </w:p>
    <w:p w14:paraId="563C99F8" w14:textId="77777777" w:rsidR="005951EF" w:rsidRDefault="00901B90" w:rsidP="005951EF">
      <w:pPr>
        <w:pStyle w:val="BodyText"/>
        <w:keepNext/>
        <w:jc w:val="center"/>
      </w:pPr>
      <w:r>
        <w:rPr>
          <w:noProof/>
        </w:rPr>
        <w:drawing>
          <wp:inline distT="0" distB="0" distL="0" distR="0" wp14:anchorId="609D881D" wp14:editId="167BAA30">
            <wp:extent cx="4749800" cy="3479800"/>
            <wp:effectExtent l="0" t="0" r="0" b="0"/>
            <wp:docPr id="7" name="Picture 7" descr="Teacher%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acher%20cop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9800" cy="3479800"/>
                    </a:xfrm>
                    <a:prstGeom prst="rect">
                      <a:avLst/>
                    </a:prstGeom>
                    <a:noFill/>
                    <a:ln>
                      <a:noFill/>
                    </a:ln>
                  </pic:spPr>
                </pic:pic>
              </a:graphicData>
            </a:graphic>
          </wp:inline>
        </w:drawing>
      </w:r>
    </w:p>
    <w:p w14:paraId="6DEBAE5C" w14:textId="463108EE" w:rsidR="00292470" w:rsidRDefault="005951EF" w:rsidP="003B4E33">
      <w:pPr>
        <w:pStyle w:val="Caption"/>
      </w:pPr>
      <w:bookmarkStart w:id="36" w:name="_Toc449576595"/>
      <w:r>
        <w:t xml:space="preserve">Figure </w:t>
      </w:r>
      <w:r w:rsidR="003B4E33">
        <w:fldChar w:fldCharType="begin"/>
      </w:r>
      <w:r w:rsidR="003B4E33">
        <w:instrText xml:space="preserve"> STYLEREF 1 \s </w:instrText>
      </w:r>
      <w:r w:rsidR="003B4E33">
        <w:fldChar w:fldCharType="separate"/>
      </w:r>
      <w:r w:rsidR="003B4E33">
        <w:t>4</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5</w:t>
      </w:r>
      <w:r w:rsidR="003B4E33">
        <w:fldChar w:fldCharType="end"/>
      </w:r>
      <w:r>
        <w:t>-The user-case model in teacher view</w:t>
      </w:r>
      <w:bookmarkEnd w:id="36"/>
    </w:p>
    <w:p w14:paraId="058CF583" w14:textId="77777777" w:rsidR="004A232C" w:rsidRDefault="004A232C" w:rsidP="004A232C">
      <w:pPr>
        <w:pStyle w:val="Heading3"/>
      </w:pPr>
      <w:r>
        <w:lastRenderedPageBreak/>
        <w:t>View reviews by classes</w:t>
      </w:r>
    </w:p>
    <w:p w14:paraId="0BB36042" w14:textId="77777777" w:rsidR="004A232C" w:rsidRPr="001A7FA1" w:rsidRDefault="004A232C" w:rsidP="001A7FA1">
      <w:pPr>
        <w:pStyle w:val="BodyParagraph"/>
        <w:ind w:firstLine="0"/>
        <w:rPr>
          <w:b/>
        </w:rPr>
      </w:pPr>
      <w:r w:rsidRPr="001A7FA1">
        <w:rPr>
          <w:b/>
        </w:rPr>
        <w:t>Brief Description</w:t>
      </w:r>
    </w:p>
    <w:p w14:paraId="7B808A42" w14:textId="77777777" w:rsidR="004A232C" w:rsidRPr="0057161D" w:rsidRDefault="004A232C" w:rsidP="00124821">
      <w:pPr>
        <w:pStyle w:val="BodyParagraph"/>
      </w:pPr>
      <w:r w:rsidRPr="0057161D">
        <w:t>This use case allows school managers and headmasters see all reviews of students in a specific class in school. It also allows teachers view all reviews of students in a specific class which they are teaching.</w:t>
      </w:r>
    </w:p>
    <w:p w14:paraId="0D44EE5B" w14:textId="77777777" w:rsidR="004A232C" w:rsidRPr="001A7FA1" w:rsidRDefault="004A232C" w:rsidP="001A7FA1">
      <w:pPr>
        <w:pStyle w:val="BodyParagraph"/>
        <w:ind w:firstLine="0"/>
        <w:rPr>
          <w:b/>
        </w:rPr>
      </w:pPr>
      <w:r w:rsidRPr="001A7FA1">
        <w:rPr>
          <w:b/>
        </w:rPr>
        <w:t>Flow of events</w:t>
      </w:r>
    </w:p>
    <w:p w14:paraId="2878CD96" w14:textId="77777777" w:rsidR="004A232C" w:rsidRPr="0057161D" w:rsidRDefault="004A232C" w:rsidP="001A7FA1">
      <w:pPr>
        <w:pStyle w:val="BodyParagraph"/>
      </w:pPr>
      <w:r w:rsidRPr="0057161D">
        <w:t>Basic Flow</w:t>
      </w:r>
    </w:p>
    <w:p w14:paraId="3D73B3A2" w14:textId="77777777" w:rsidR="004A232C" w:rsidRPr="0057161D" w:rsidRDefault="004A232C" w:rsidP="001A7FA1">
      <w:pPr>
        <w:pStyle w:val="BodyParagraph"/>
      </w:pPr>
      <w:r w:rsidRPr="0057161D">
        <w:t>This use case start</w:t>
      </w:r>
      <w:r w:rsidR="00A238DE">
        <w:t>s</w:t>
      </w:r>
      <w:r w:rsidRPr="0057161D">
        <w:t xml:space="preserve"> when an actor want</w:t>
      </w:r>
      <w:r w:rsidR="00E15D73">
        <w:t>s</w:t>
      </w:r>
      <w:r w:rsidRPr="0057161D">
        <w:t xml:space="preserve"> to see reviews of students in a class</w:t>
      </w:r>
    </w:p>
    <w:p w14:paraId="1ABF13EA" w14:textId="77777777" w:rsidR="004A232C" w:rsidRPr="0057161D" w:rsidRDefault="004A232C" w:rsidP="00FA4098">
      <w:pPr>
        <w:pStyle w:val="BodyParagraph"/>
        <w:numPr>
          <w:ilvl w:val="0"/>
          <w:numId w:val="14"/>
        </w:numPr>
      </w:pPr>
      <w:r w:rsidRPr="0057161D">
        <w:t xml:space="preserve">The user will choose “In </w:t>
      </w:r>
      <w:r w:rsidRPr="0057161D">
        <w:rPr>
          <w:lang w:val="vi-VN"/>
        </w:rPr>
        <w:t>nhận xét lớp</w:t>
      </w:r>
    </w:p>
    <w:p w14:paraId="2F6BA51E" w14:textId="77777777" w:rsidR="004A232C" w:rsidRPr="0057161D" w:rsidRDefault="004A232C" w:rsidP="00FA4098">
      <w:pPr>
        <w:pStyle w:val="BodyParagraph"/>
        <w:numPr>
          <w:ilvl w:val="0"/>
          <w:numId w:val="14"/>
        </w:numPr>
      </w:pPr>
      <w:r w:rsidRPr="0057161D">
        <w:t>Select a period of time which reviews are written with 2 boxes named “Từ ngày” and “Đến ngày”.</w:t>
      </w:r>
    </w:p>
    <w:p w14:paraId="4FAA30B6" w14:textId="77777777" w:rsidR="004A232C" w:rsidRPr="0057161D" w:rsidRDefault="004A232C" w:rsidP="00FA4098">
      <w:pPr>
        <w:pStyle w:val="BodyParagraph"/>
        <w:numPr>
          <w:ilvl w:val="0"/>
          <w:numId w:val="14"/>
        </w:numPr>
      </w:pPr>
      <w:r w:rsidRPr="0057161D">
        <w:t>Choose a specific class that school manager or headmaster want</w:t>
      </w:r>
      <w:r w:rsidR="00E15D73">
        <w:t>s</w:t>
      </w:r>
      <w:r w:rsidRPr="0057161D">
        <w:t xml:space="preserve"> to see reviews of.</w:t>
      </w:r>
    </w:p>
    <w:p w14:paraId="4F1B9487" w14:textId="77777777" w:rsidR="004A232C" w:rsidRPr="0057161D" w:rsidRDefault="004A232C" w:rsidP="00FA4098">
      <w:pPr>
        <w:pStyle w:val="BodyParagraph"/>
        <w:numPr>
          <w:ilvl w:val="0"/>
          <w:numId w:val="14"/>
        </w:numPr>
      </w:pPr>
      <w:r w:rsidRPr="0057161D">
        <w:t>Select which student that the actor want to see review of</w:t>
      </w:r>
    </w:p>
    <w:p w14:paraId="701DD3C9" w14:textId="77777777" w:rsidR="004A232C" w:rsidRPr="0057161D" w:rsidRDefault="004A232C" w:rsidP="00FA4098">
      <w:pPr>
        <w:pStyle w:val="BodyParagraph"/>
        <w:numPr>
          <w:ilvl w:val="0"/>
          <w:numId w:val="14"/>
        </w:numPr>
      </w:pPr>
      <w:r w:rsidRPr="0057161D">
        <w:t>Click “Xem trước” button to show reviews of students</w:t>
      </w:r>
    </w:p>
    <w:p w14:paraId="4352B091" w14:textId="77777777" w:rsidR="004A232C" w:rsidRPr="0057161D" w:rsidRDefault="004A232C" w:rsidP="001A7FA1">
      <w:pPr>
        <w:pStyle w:val="BodyParagraph"/>
      </w:pPr>
      <w:r w:rsidRPr="0057161D">
        <w:t>Alternative Flows</w:t>
      </w:r>
    </w:p>
    <w:p w14:paraId="564C8FE7" w14:textId="77777777" w:rsidR="004A232C" w:rsidRPr="0057161D" w:rsidRDefault="004A232C" w:rsidP="001A7FA1">
      <w:pPr>
        <w:pStyle w:val="BodyParagraph"/>
      </w:pPr>
      <w:r w:rsidRPr="0057161D">
        <w:t>If the actor want</w:t>
      </w:r>
      <w:r w:rsidR="00E15D73">
        <w:t>s</w:t>
      </w:r>
      <w:r w:rsidRPr="0057161D">
        <w:t xml:space="preserve"> to see other reviews of other students in other class, he/she can back to the step 2 in the Basic Flow again and again</w:t>
      </w:r>
    </w:p>
    <w:p w14:paraId="523979F7" w14:textId="77777777" w:rsidR="001A7FA1" w:rsidRPr="001A7FA1" w:rsidRDefault="004A232C" w:rsidP="001A7FA1">
      <w:pPr>
        <w:pStyle w:val="BodyParagraph"/>
        <w:ind w:firstLine="0"/>
        <w:rPr>
          <w:b/>
        </w:rPr>
      </w:pPr>
      <w:r w:rsidRPr="001A7FA1">
        <w:rPr>
          <w:b/>
        </w:rPr>
        <w:t>Special Requirements</w:t>
      </w:r>
    </w:p>
    <w:p w14:paraId="0208EBE6" w14:textId="77777777" w:rsidR="004A232C" w:rsidRPr="001A7FA1" w:rsidRDefault="004A232C" w:rsidP="001A7FA1">
      <w:pPr>
        <w:pStyle w:val="BodyParagraph"/>
      </w:pPr>
      <w:r w:rsidRPr="0057161D">
        <w:t xml:space="preserve">If the actor is school manager or headmaster, the system will display all teachers’ name in school in </w:t>
      </w:r>
      <w:r w:rsidR="00E15D73">
        <w:t xml:space="preserve">the </w:t>
      </w:r>
      <w:r w:rsidRPr="0057161D">
        <w:t>select box.</w:t>
      </w:r>
      <w:r w:rsidR="001A7FA1">
        <w:tab/>
      </w:r>
    </w:p>
    <w:p w14:paraId="2B4E9100" w14:textId="77777777" w:rsidR="004A232C" w:rsidRPr="001A7FA1" w:rsidRDefault="004A232C" w:rsidP="001A7FA1">
      <w:pPr>
        <w:pStyle w:val="BodyParagraph"/>
        <w:ind w:firstLine="0"/>
        <w:rPr>
          <w:b/>
        </w:rPr>
      </w:pPr>
      <w:r w:rsidRPr="001A7FA1">
        <w:rPr>
          <w:b/>
        </w:rPr>
        <w:t>Pre-Conditions</w:t>
      </w:r>
    </w:p>
    <w:p w14:paraId="001D7A8F" w14:textId="77777777" w:rsidR="004A232C" w:rsidRPr="0057161D" w:rsidRDefault="004A232C" w:rsidP="001A7FA1">
      <w:pPr>
        <w:pStyle w:val="BodyParagraph"/>
      </w:pPr>
      <w:r w:rsidRPr="0057161D">
        <w:t>The system is in the login state and the actor must be school manager or headmaster or teacher</w:t>
      </w:r>
    </w:p>
    <w:p w14:paraId="05F363FE" w14:textId="77777777" w:rsidR="004A232C" w:rsidRPr="008634E0" w:rsidRDefault="004A232C" w:rsidP="008634E0">
      <w:pPr>
        <w:pStyle w:val="BodyParagraph"/>
        <w:ind w:firstLine="0"/>
        <w:rPr>
          <w:b/>
        </w:rPr>
      </w:pPr>
      <w:r w:rsidRPr="008634E0">
        <w:rPr>
          <w:b/>
        </w:rPr>
        <w:t>Post-Conditions</w:t>
      </w:r>
    </w:p>
    <w:p w14:paraId="654FC8E9" w14:textId="77777777" w:rsidR="004A232C" w:rsidRPr="0057161D" w:rsidRDefault="004A232C" w:rsidP="001A7FA1">
      <w:pPr>
        <w:pStyle w:val="BodyParagraph"/>
      </w:pPr>
      <w:r w:rsidRPr="0057161D">
        <w:t>None</w:t>
      </w:r>
      <w:r w:rsidR="001A7FA1">
        <w:t>.</w:t>
      </w:r>
    </w:p>
    <w:p w14:paraId="40DB7F5A" w14:textId="77777777" w:rsidR="004A232C" w:rsidRPr="008634E0" w:rsidRDefault="004A232C" w:rsidP="008634E0">
      <w:pPr>
        <w:pStyle w:val="BodyParagraph"/>
        <w:ind w:firstLine="0"/>
        <w:rPr>
          <w:b/>
        </w:rPr>
      </w:pPr>
      <w:r w:rsidRPr="008634E0">
        <w:rPr>
          <w:b/>
        </w:rPr>
        <w:t>Extension Points</w:t>
      </w:r>
    </w:p>
    <w:p w14:paraId="3FB17830" w14:textId="77777777" w:rsidR="004A232C" w:rsidRPr="0057161D" w:rsidRDefault="004A232C" w:rsidP="001A7FA1">
      <w:pPr>
        <w:pStyle w:val="BodyParagraph"/>
      </w:pPr>
      <w:r w:rsidRPr="0057161D">
        <w:lastRenderedPageBreak/>
        <w:t>None</w:t>
      </w:r>
      <w:r w:rsidR="008634E0">
        <w:t>.</w:t>
      </w:r>
    </w:p>
    <w:p w14:paraId="165C90C6" w14:textId="77777777" w:rsidR="004A232C" w:rsidRDefault="004A232C" w:rsidP="004A232C">
      <w:pPr>
        <w:pStyle w:val="Heading3"/>
      </w:pPr>
      <w:r>
        <w:t>Export review by classes</w:t>
      </w:r>
    </w:p>
    <w:p w14:paraId="782AAC68" w14:textId="77777777" w:rsidR="004A232C" w:rsidRPr="008634E0" w:rsidRDefault="004A232C" w:rsidP="008634E0">
      <w:pPr>
        <w:pStyle w:val="BodyParagraph"/>
        <w:ind w:firstLine="0"/>
        <w:rPr>
          <w:b/>
        </w:rPr>
      </w:pPr>
      <w:r w:rsidRPr="008634E0">
        <w:rPr>
          <w:b/>
        </w:rPr>
        <w:t>Brief Description</w:t>
      </w:r>
    </w:p>
    <w:p w14:paraId="1824FFA1" w14:textId="77777777" w:rsidR="004A232C" w:rsidRPr="0057161D" w:rsidRDefault="004A232C" w:rsidP="008634E0">
      <w:pPr>
        <w:pStyle w:val="BodyParagraph"/>
      </w:pPr>
      <w:r w:rsidRPr="0057161D">
        <w:t>This use case allows school managers and headmasters export all reviews of students in a specific class in school. It also allows teachers export all reviews of students in a specific class which they are teaching.</w:t>
      </w:r>
    </w:p>
    <w:p w14:paraId="5E6F820D" w14:textId="77777777" w:rsidR="004A232C" w:rsidRPr="008634E0" w:rsidRDefault="004A232C" w:rsidP="008634E0">
      <w:pPr>
        <w:pStyle w:val="BodyParagraph"/>
        <w:ind w:firstLine="0"/>
        <w:rPr>
          <w:b/>
        </w:rPr>
      </w:pPr>
      <w:r w:rsidRPr="008634E0">
        <w:rPr>
          <w:b/>
        </w:rPr>
        <w:t>Flow of events</w:t>
      </w:r>
    </w:p>
    <w:p w14:paraId="76DD2042" w14:textId="77777777" w:rsidR="004A232C" w:rsidRPr="0057161D" w:rsidRDefault="004A232C" w:rsidP="008634E0">
      <w:pPr>
        <w:pStyle w:val="BodyParagraph"/>
      </w:pPr>
      <w:r w:rsidRPr="0057161D">
        <w:t>Basic Flow</w:t>
      </w:r>
      <w:r w:rsidRPr="0057161D">
        <w:tab/>
      </w:r>
    </w:p>
    <w:p w14:paraId="1C2B87A1" w14:textId="77777777" w:rsidR="004A232C" w:rsidRPr="0057161D" w:rsidRDefault="004A232C" w:rsidP="008634E0">
      <w:pPr>
        <w:pStyle w:val="BodyParagraph"/>
      </w:pPr>
      <w:r w:rsidRPr="0057161D">
        <w:t>This use case start</w:t>
      </w:r>
      <w:r w:rsidR="00F02393">
        <w:t>s</w:t>
      </w:r>
      <w:r w:rsidRPr="0057161D">
        <w:t xml:space="preserve"> when an actor want</w:t>
      </w:r>
      <w:r w:rsidR="00F02393">
        <w:t>s</w:t>
      </w:r>
      <w:r w:rsidRPr="0057161D">
        <w:t xml:space="preserve"> to see reviews of students in a class</w:t>
      </w:r>
      <w:r w:rsidR="00B72448">
        <w:t>.</w:t>
      </w:r>
    </w:p>
    <w:p w14:paraId="4CFEE482" w14:textId="77777777" w:rsidR="004A232C" w:rsidRPr="0057161D" w:rsidRDefault="004A232C" w:rsidP="00FA4098">
      <w:pPr>
        <w:pStyle w:val="BodyParagraph"/>
        <w:numPr>
          <w:ilvl w:val="0"/>
          <w:numId w:val="15"/>
        </w:numPr>
      </w:pPr>
      <w:r w:rsidRPr="0057161D">
        <w:t xml:space="preserve">The user will choose “In </w:t>
      </w:r>
      <w:r w:rsidRPr="0057161D">
        <w:rPr>
          <w:lang w:val="vi-VN"/>
        </w:rPr>
        <w:t>nhận xét lớp</w:t>
      </w:r>
      <w:r w:rsidRPr="0057161D">
        <w:t>”</w:t>
      </w:r>
      <w:r w:rsidR="00B72448">
        <w:t>.</w:t>
      </w:r>
    </w:p>
    <w:p w14:paraId="699131D4" w14:textId="77777777" w:rsidR="004A232C" w:rsidRPr="0057161D" w:rsidRDefault="004A232C" w:rsidP="00FA4098">
      <w:pPr>
        <w:pStyle w:val="BodyParagraph"/>
        <w:numPr>
          <w:ilvl w:val="0"/>
          <w:numId w:val="15"/>
        </w:numPr>
      </w:pPr>
      <w:r w:rsidRPr="0057161D">
        <w:t>Select a period of time which reviews are written with 2 boxes named “Từ ngày” and “Đến ngày”.</w:t>
      </w:r>
    </w:p>
    <w:p w14:paraId="023193B8" w14:textId="77777777" w:rsidR="004A232C" w:rsidRPr="0057161D" w:rsidRDefault="004A232C" w:rsidP="00FA4098">
      <w:pPr>
        <w:pStyle w:val="BodyParagraph"/>
        <w:numPr>
          <w:ilvl w:val="0"/>
          <w:numId w:val="15"/>
        </w:numPr>
      </w:pPr>
      <w:r w:rsidRPr="0057161D">
        <w:t>Choose a specific class that school manager or headmaster want</w:t>
      </w:r>
      <w:r w:rsidR="00F02393">
        <w:t>s</w:t>
      </w:r>
      <w:r w:rsidRPr="0057161D">
        <w:t xml:space="preserve"> to see </w:t>
      </w:r>
      <w:r w:rsidR="00F02393">
        <w:t>the review</w:t>
      </w:r>
      <w:r w:rsidRPr="0057161D">
        <w:t xml:space="preserve"> of.</w:t>
      </w:r>
    </w:p>
    <w:p w14:paraId="42FCBD6E" w14:textId="77777777" w:rsidR="004A232C" w:rsidRPr="0057161D" w:rsidRDefault="004A232C" w:rsidP="00FA4098">
      <w:pPr>
        <w:pStyle w:val="BodyParagraph"/>
        <w:numPr>
          <w:ilvl w:val="0"/>
          <w:numId w:val="15"/>
        </w:numPr>
      </w:pPr>
      <w:r w:rsidRPr="0057161D">
        <w:t>Select which student that the actor want to see review of</w:t>
      </w:r>
      <w:r w:rsidR="00B72448">
        <w:t>.</w:t>
      </w:r>
    </w:p>
    <w:p w14:paraId="74FBF8A8" w14:textId="77777777" w:rsidR="004A232C" w:rsidRPr="0057161D" w:rsidRDefault="004A232C" w:rsidP="00FA4098">
      <w:pPr>
        <w:pStyle w:val="BodyParagraph"/>
        <w:numPr>
          <w:ilvl w:val="0"/>
          <w:numId w:val="15"/>
        </w:numPr>
      </w:pPr>
      <w:r w:rsidRPr="0057161D">
        <w:t>Click “Xem trước” button to show reviews of students</w:t>
      </w:r>
      <w:r w:rsidR="00B72448">
        <w:t>.</w:t>
      </w:r>
    </w:p>
    <w:p w14:paraId="017F31C2" w14:textId="77777777" w:rsidR="004A232C" w:rsidRPr="0057161D" w:rsidRDefault="004A232C" w:rsidP="00FA4098">
      <w:pPr>
        <w:pStyle w:val="BodyParagraph"/>
        <w:numPr>
          <w:ilvl w:val="0"/>
          <w:numId w:val="15"/>
        </w:numPr>
      </w:pPr>
      <w:r w:rsidRPr="0057161D">
        <w:t>Click “In nh</w:t>
      </w:r>
      <w:r w:rsidRPr="0057161D">
        <w:rPr>
          <w:lang w:val="vi-VN"/>
        </w:rPr>
        <w:t>ận xét</w:t>
      </w:r>
      <w:r w:rsidRPr="0057161D">
        <w:t>” button to export reviews</w:t>
      </w:r>
      <w:r w:rsidR="00B72448">
        <w:t>.</w:t>
      </w:r>
    </w:p>
    <w:p w14:paraId="07A4822C" w14:textId="77777777" w:rsidR="004A232C" w:rsidRPr="0057161D" w:rsidRDefault="004A232C" w:rsidP="008634E0">
      <w:pPr>
        <w:pStyle w:val="BodyParagraph"/>
      </w:pPr>
      <w:r w:rsidRPr="0057161D">
        <w:t>Alternative Flows</w:t>
      </w:r>
    </w:p>
    <w:p w14:paraId="4D228948" w14:textId="77777777" w:rsidR="004A232C" w:rsidRPr="0057161D" w:rsidRDefault="004A232C" w:rsidP="008634E0">
      <w:pPr>
        <w:pStyle w:val="BodyParagraph"/>
      </w:pPr>
      <w:r w:rsidRPr="0057161D">
        <w:t>If the actor want</w:t>
      </w:r>
      <w:r w:rsidR="00F02393">
        <w:t>s</w:t>
      </w:r>
      <w:r w:rsidRPr="0057161D">
        <w:t xml:space="preserve"> to see other reviews of other students in other class, he/she can back to the step 2 in the Basic Flow again and again</w:t>
      </w:r>
    </w:p>
    <w:p w14:paraId="40F97672" w14:textId="77777777" w:rsidR="004A232C" w:rsidRPr="0057161D" w:rsidRDefault="004A232C" w:rsidP="008634E0">
      <w:pPr>
        <w:pStyle w:val="BodyParagraph"/>
      </w:pPr>
      <w:r w:rsidRPr="0057161D">
        <w:t>If the actor want</w:t>
      </w:r>
      <w:r w:rsidR="00F02393">
        <w:t>s</w:t>
      </w:r>
      <w:r w:rsidRPr="0057161D">
        <w:t xml:space="preserve"> to add feedback blank lines into report form to parents can write into, he/she can check to “Có ý kiến phản hồi” checkbox.</w:t>
      </w:r>
    </w:p>
    <w:p w14:paraId="3D41C922" w14:textId="77777777" w:rsidR="004A232C" w:rsidRPr="00B72448" w:rsidRDefault="004A232C" w:rsidP="00B72448">
      <w:pPr>
        <w:pStyle w:val="BodyParagraph"/>
        <w:ind w:firstLine="0"/>
        <w:rPr>
          <w:b/>
        </w:rPr>
      </w:pPr>
      <w:r w:rsidRPr="00B72448">
        <w:rPr>
          <w:b/>
        </w:rPr>
        <w:t>Special Requirements</w:t>
      </w:r>
    </w:p>
    <w:p w14:paraId="1FCDEF66" w14:textId="77777777" w:rsidR="004A232C" w:rsidRPr="0057161D" w:rsidRDefault="004A232C" w:rsidP="008634E0">
      <w:pPr>
        <w:pStyle w:val="BodyParagraph"/>
      </w:pPr>
      <w:r w:rsidRPr="0057161D">
        <w:t xml:space="preserve">If the actor is school manager or headmaster, the system will display all teachers’ name in school in </w:t>
      </w:r>
      <w:r w:rsidR="00F02393">
        <w:t xml:space="preserve">the </w:t>
      </w:r>
      <w:r w:rsidRPr="0057161D">
        <w:t>select box.</w:t>
      </w:r>
    </w:p>
    <w:p w14:paraId="3A65F1EC" w14:textId="77777777" w:rsidR="004A232C" w:rsidRPr="00B72448" w:rsidRDefault="004A232C" w:rsidP="00B72448">
      <w:pPr>
        <w:pStyle w:val="BodyParagraph"/>
        <w:ind w:firstLine="0"/>
        <w:rPr>
          <w:b/>
        </w:rPr>
      </w:pPr>
      <w:r w:rsidRPr="00B72448">
        <w:rPr>
          <w:b/>
        </w:rPr>
        <w:t>Pre-Conditions</w:t>
      </w:r>
    </w:p>
    <w:p w14:paraId="73FECAB7" w14:textId="77777777" w:rsidR="004A232C" w:rsidRPr="0057161D" w:rsidRDefault="004A232C" w:rsidP="008634E0">
      <w:pPr>
        <w:pStyle w:val="BodyParagraph"/>
      </w:pPr>
      <w:r w:rsidRPr="0057161D">
        <w:lastRenderedPageBreak/>
        <w:t>The system is in the login state and the actor must be school manager or headmaster or teacher</w:t>
      </w:r>
      <w:r w:rsidR="00B72448">
        <w:t>.</w:t>
      </w:r>
    </w:p>
    <w:p w14:paraId="10B3C279" w14:textId="77777777" w:rsidR="004A232C" w:rsidRPr="00B72448" w:rsidRDefault="004A232C" w:rsidP="00B72448">
      <w:pPr>
        <w:pStyle w:val="BodyParagraph"/>
        <w:ind w:firstLine="0"/>
        <w:rPr>
          <w:b/>
        </w:rPr>
      </w:pPr>
      <w:r w:rsidRPr="00B72448">
        <w:rPr>
          <w:b/>
        </w:rPr>
        <w:t>Post-Conditions</w:t>
      </w:r>
    </w:p>
    <w:p w14:paraId="5B385653" w14:textId="77777777" w:rsidR="004A232C" w:rsidRPr="0057161D" w:rsidRDefault="004A232C" w:rsidP="008634E0">
      <w:pPr>
        <w:pStyle w:val="BodyParagraph"/>
      </w:pPr>
      <w:r w:rsidRPr="0057161D">
        <w:t>None</w:t>
      </w:r>
      <w:r w:rsidR="00B72448">
        <w:t>.</w:t>
      </w:r>
    </w:p>
    <w:p w14:paraId="1B549B1A" w14:textId="77777777" w:rsidR="004A232C" w:rsidRPr="00B72448" w:rsidRDefault="004A232C" w:rsidP="00B72448">
      <w:pPr>
        <w:pStyle w:val="BodyParagraph"/>
        <w:ind w:firstLine="0"/>
        <w:rPr>
          <w:b/>
        </w:rPr>
      </w:pPr>
      <w:r w:rsidRPr="00B72448">
        <w:rPr>
          <w:b/>
        </w:rPr>
        <w:t>Extension Points</w:t>
      </w:r>
    </w:p>
    <w:p w14:paraId="17CEEBF8" w14:textId="77777777" w:rsidR="004A232C" w:rsidRPr="005A75D3" w:rsidRDefault="004A232C" w:rsidP="008634E0">
      <w:pPr>
        <w:pStyle w:val="BodyParagraph"/>
      </w:pPr>
      <w:r w:rsidRPr="0057161D">
        <w:t>None</w:t>
      </w:r>
      <w:r w:rsidR="00B72448">
        <w:t>.</w:t>
      </w:r>
    </w:p>
    <w:p w14:paraId="783F536B" w14:textId="77777777" w:rsidR="004A232C" w:rsidRDefault="004A232C" w:rsidP="004A232C">
      <w:pPr>
        <w:pStyle w:val="Heading3"/>
      </w:pPr>
      <w:r>
        <w:t>View result of evaluation at the end semester</w:t>
      </w:r>
    </w:p>
    <w:p w14:paraId="30703745" w14:textId="77777777" w:rsidR="004A232C" w:rsidRPr="00811EE5" w:rsidRDefault="004A232C" w:rsidP="00811EE5">
      <w:pPr>
        <w:pStyle w:val="BodyParagraph"/>
        <w:ind w:firstLine="0"/>
        <w:rPr>
          <w:b/>
        </w:rPr>
      </w:pPr>
      <w:r w:rsidRPr="00811EE5">
        <w:rPr>
          <w:b/>
        </w:rPr>
        <w:t>Brief Description</w:t>
      </w:r>
    </w:p>
    <w:p w14:paraId="5C050E3C" w14:textId="77777777" w:rsidR="004A232C" w:rsidRPr="0057161D" w:rsidRDefault="004A232C" w:rsidP="00811EE5">
      <w:pPr>
        <w:pStyle w:val="BodyParagraph"/>
        <w:rPr>
          <w:lang w:val="vi-VN"/>
        </w:rPr>
      </w:pPr>
      <w:r w:rsidRPr="0057161D">
        <w:t xml:space="preserve">Term end review is created by </w:t>
      </w:r>
      <w:r w:rsidR="00D41A54">
        <w:t xml:space="preserve">the </w:t>
      </w:r>
      <w:r w:rsidRPr="0057161D">
        <w:t xml:space="preserve">teacher at the end of each semester after students finish all subjects test. It is different </w:t>
      </w:r>
      <w:r w:rsidRPr="0057161D">
        <w:rPr>
          <w:lang w:val="vi-VN"/>
        </w:rPr>
        <w:t>reviews day by day is mentioned above.</w:t>
      </w:r>
    </w:p>
    <w:p w14:paraId="48FFE82A" w14:textId="77777777" w:rsidR="004A232C" w:rsidRPr="0057161D" w:rsidRDefault="004A232C" w:rsidP="00811EE5">
      <w:pPr>
        <w:pStyle w:val="BodyParagraph"/>
      </w:pPr>
      <w:r w:rsidRPr="0057161D">
        <w:t>This use case allows school managers and headmasters view all term end reviews of students in a specific class in school. It also allows teachers view all reviews of students in a specific class which they are teaching.</w:t>
      </w:r>
    </w:p>
    <w:p w14:paraId="1C7A8154" w14:textId="77777777" w:rsidR="004A232C" w:rsidRPr="00811EE5" w:rsidRDefault="004A232C" w:rsidP="00811EE5">
      <w:pPr>
        <w:pStyle w:val="BodyParagraph"/>
        <w:ind w:firstLine="0"/>
        <w:rPr>
          <w:b/>
        </w:rPr>
      </w:pPr>
      <w:r w:rsidRPr="00811EE5">
        <w:rPr>
          <w:b/>
        </w:rPr>
        <w:t>Flow of events</w:t>
      </w:r>
      <w:r w:rsidRPr="00811EE5">
        <w:rPr>
          <w:b/>
        </w:rPr>
        <w:tab/>
      </w:r>
    </w:p>
    <w:p w14:paraId="22C046D7" w14:textId="77777777" w:rsidR="004A232C" w:rsidRPr="0057161D" w:rsidRDefault="004A232C" w:rsidP="00811EE5">
      <w:pPr>
        <w:pStyle w:val="BodyParagraph"/>
      </w:pPr>
      <w:r w:rsidRPr="0057161D">
        <w:t>Basic Flow</w:t>
      </w:r>
    </w:p>
    <w:p w14:paraId="456A58FB" w14:textId="77777777" w:rsidR="004A232C" w:rsidRPr="0057161D" w:rsidRDefault="004A232C" w:rsidP="00811EE5">
      <w:pPr>
        <w:pStyle w:val="BodyParagraph"/>
      </w:pPr>
      <w:r w:rsidRPr="0057161D">
        <w:t>This use case start</w:t>
      </w:r>
      <w:r w:rsidR="00D41A54">
        <w:t>s</w:t>
      </w:r>
      <w:r w:rsidRPr="0057161D">
        <w:t xml:space="preserve"> when an actor want</w:t>
      </w:r>
      <w:r w:rsidR="00D41A54">
        <w:t>s</w:t>
      </w:r>
      <w:r w:rsidRPr="0057161D">
        <w:t xml:space="preserve"> to see reviews of students in a class</w:t>
      </w:r>
      <w:r w:rsidR="00811EE5">
        <w:t>.</w:t>
      </w:r>
    </w:p>
    <w:p w14:paraId="1BE47BD6" w14:textId="77777777" w:rsidR="004A232C" w:rsidRPr="0057161D" w:rsidRDefault="004A232C" w:rsidP="00FA4098">
      <w:pPr>
        <w:pStyle w:val="BodyParagraph"/>
        <w:numPr>
          <w:ilvl w:val="0"/>
          <w:numId w:val="16"/>
        </w:numPr>
      </w:pPr>
      <w:r w:rsidRPr="0057161D">
        <w:t xml:space="preserve">The user will choose “In </w:t>
      </w:r>
      <w:r w:rsidRPr="0057161D">
        <w:rPr>
          <w:lang w:val="vi-VN"/>
        </w:rPr>
        <w:t>nhận xét cuối kì</w:t>
      </w:r>
      <w:r w:rsidRPr="0057161D">
        <w:t>”</w:t>
      </w:r>
      <w:r w:rsidR="00811EE5">
        <w:t>.</w:t>
      </w:r>
    </w:p>
    <w:p w14:paraId="276F94BD" w14:textId="77777777" w:rsidR="004A232C" w:rsidRPr="0057161D" w:rsidRDefault="004A232C" w:rsidP="00FA4098">
      <w:pPr>
        <w:pStyle w:val="BodyParagraph"/>
        <w:numPr>
          <w:ilvl w:val="0"/>
          <w:numId w:val="16"/>
        </w:numPr>
      </w:pPr>
      <w:r w:rsidRPr="0057161D">
        <w:t xml:space="preserve">Select a specific semester with </w:t>
      </w:r>
      <w:r w:rsidR="00D41A54">
        <w:t xml:space="preserve">the </w:t>
      </w:r>
      <w:r w:rsidRPr="0057161D">
        <w:t xml:space="preserve">select box, named “Học kì” </w:t>
      </w:r>
      <w:r w:rsidR="00811EE5">
        <w:t>.</w:t>
      </w:r>
    </w:p>
    <w:p w14:paraId="7EA9E1E2" w14:textId="77777777" w:rsidR="004A232C" w:rsidRPr="0057161D" w:rsidRDefault="004A232C" w:rsidP="00FA4098">
      <w:pPr>
        <w:pStyle w:val="BodyParagraph"/>
        <w:numPr>
          <w:ilvl w:val="0"/>
          <w:numId w:val="16"/>
        </w:numPr>
      </w:pPr>
      <w:r w:rsidRPr="0057161D">
        <w:t xml:space="preserve">Choose a specific class that school manager or headmaster want to see </w:t>
      </w:r>
      <w:r w:rsidR="00D41A54">
        <w:t xml:space="preserve">the </w:t>
      </w:r>
      <w:r w:rsidRPr="0057161D">
        <w:t>reviews of.</w:t>
      </w:r>
    </w:p>
    <w:p w14:paraId="564BA964" w14:textId="77777777" w:rsidR="004A232C" w:rsidRPr="0057161D" w:rsidRDefault="004A232C" w:rsidP="00FA4098">
      <w:pPr>
        <w:pStyle w:val="BodyParagraph"/>
        <w:numPr>
          <w:ilvl w:val="0"/>
          <w:numId w:val="16"/>
        </w:numPr>
      </w:pPr>
      <w:r w:rsidRPr="0057161D">
        <w:t>Select which student that the actor want to see review of</w:t>
      </w:r>
      <w:r w:rsidR="00811EE5">
        <w:t>.</w:t>
      </w:r>
    </w:p>
    <w:p w14:paraId="2FAE38C5" w14:textId="77777777" w:rsidR="004A232C" w:rsidRPr="0057161D" w:rsidRDefault="004A232C" w:rsidP="00FA4098">
      <w:pPr>
        <w:pStyle w:val="BodyParagraph"/>
        <w:numPr>
          <w:ilvl w:val="0"/>
          <w:numId w:val="16"/>
        </w:numPr>
      </w:pPr>
      <w:r w:rsidRPr="0057161D">
        <w:t>Click “Xem trước” button to show reviews of students</w:t>
      </w:r>
      <w:r w:rsidR="00811EE5">
        <w:t>.</w:t>
      </w:r>
    </w:p>
    <w:p w14:paraId="49C4B66E" w14:textId="77777777" w:rsidR="004A232C" w:rsidRPr="0057161D" w:rsidRDefault="004A232C" w:rsidP="00811EE5">
      <w:pPr>
        <w:pStyle w:val="BodyParagraph"/>
      </w:pPr>
      <w:r w:rsidRPr="0057161D">
        <w:t>Alternative Flows</w:t>
      </w:r>
    </w:p>
    <w:p w14:paraId="1A978423" w14:textId="77777777" w:rsidR="004A232C" w:rsidRPr="0057161D" w:rsidRDefault="004A232C" w:rsidP="00811EE5">
      <w:pPr>
        <w:pStyle w:val="BodyParagraph"/>
      </w:pPr>
      <w:r w:rsidRPr="0057161D">
        <w:t>If the actor want</w:t>
      </w:r>
      <w:r w:rsidR="00D41A54">
        <w:t>s</w:t>
      </w:r>
      <w:r w:rsidRPr="0057161D">
        <w:t xml:space="preserve"> to see other reviews of other students in other class, he/she can back to the step 2 in the Basic Flow again and again</w:t>
      </w:r>
      <w:r w:rsidR="00811EE5">
        <w:t>.</w:t>
      </w:r>
    </w:p>
    <w:p w14:paraId="41B4F4F4" w14:textId="77777777" w:rsidR="004A232C" w:rsidRPr="0057161D" w:rsidRDefault="004A232C" w:rsidP="00811EE5">
      <w:pPr>
        <w:pStyle w:val="BodyParagraph"/>
      </w:pPr>
      <w:r w:rsidRPr="0057161D">
        <w:lastRenderedPageBreak/>
        <w:t xml:space="preserve">If the actor is school manager or headmaster, the system will display all teachers’ name in school in </w:t>
      </w:r>
      <w:r w:rsidR="00D41A54">
        <w:t xml:space="preserve">the </w:t>
      </w:r>
      <w:r w:rsidRPr="0057161D">
        <w:t>select box.</w:t>
      </w:r>
    </w:p>
    <w:p w14:paraId="5625FDFF" w14:textId="77777777" w:rsidR="004A232C" w:rsidRPr="00811EE5" w:rsidRDefault="004A232C" w:rsidP="00811EE5">
      <w:pPr>
        <w:pStyle w:val="BodyParagraph"/>
        <w:ind w:firstLine="0"/>
        <w:rPr>
          <w:b/>
        </w:rPr>
      </w:pPr>
      <w:r w:rsidRPr="00811EE5">
        <w:rPr>
          <w:b/>
        </w:rPr>
        <w:t>Pre-Conditions</w:t>
      </w:r>
    </w:p>
    <w:p w14:paraId="0A8DF2D0" w14:textId="77777777" w:rsidR="004A232C" w:rsidRPr="0057161D" w:rsidRDefault="004A232C" w:rsidP="00811EE5">
      <w:pPr>
        <w:pStyle w:val="BodyParagraph"/>
      </w:pPr>
      <w:r w:rsidRPr="0057161D">
        <w:t>The system is in the login state and the actor must be school manager or headmaster or teacher</w:t>
      </w:r>
      <w:r w:rsidR="003121DB">
        <w:t>.</w:t>
      </w:r>
    </w:p>
    <w:p w14:paraId="02A8BA82" w14:textId="77777777" w:rsidR="004A232C" w:rsidRPr="00811EE5" w:rsidRDefault="004A232C" w:rsidP="003121DB">
      <w:pPr>
        <w:pStyle w:val="BodyParagraph"/>
        <w:ind w:firstLine="0"/>
        <w:rPr>
          <w:b/>
        </w:rPr>
      </w:pPr>
      <w:r w:rsidRPr="00811EE5">
        <w:rPr>
          <w:b/>
        </w:rPr>
        <w:t>Post-Conditions</w:t>
      </w:r>
    </w:p>
    <w:p w14:paraId="1E07AF65" w14:textId="77777777" w:rsidR="004A232C" w:rsidRPr="0057161D" w:rsidRDefault="004A232C" w:rsidP="00811EE5">
      <w:pPr>
        <w:pStyle w:val="BodyParagraph"/>
      </w:pPr>
      <w:r w:rsidRPr="0057161D">
        <w:t>None</w:t>
      </w:r>
      <w:r w:rsidR="003121DB">
        <w:t>.</w:t>
      </w:r>
    </w:p>
    <w:p w14:paraId="27E088F1" w14:textId="77777777" w:rsidR="004A232C" w:rsidRPr="00811EE5" w:rsidRDefault="004A232C" w:rsidP="003121DB">
      <w:pPr>
        <w:pStyle w:val="BodyParagraph"/>
        <w:ind w:firstLine="0"/>
        <w:rPr>
          <w:b/>
        </w:rPr>
      </w:pPr>
      <w:r w:rsidRPr="00811EE5">
        <w:rPr>
          <w:b/>
        </w:rPr>
        <w:t>Extension Points</w:t>
      </w:r>
    </w:p>
    <w:p w14:paraId="6BF24876" w14:textId="77777777" w:rsidR="004A232C" w:rsidRPr="0057161D" w:rsidRDefault="004A232C" w:rsidP="00811EE5">
      <w:pPr>
        <w:pStyle w:val="BodyParagraph"/>
      </w:pPr>
      <w:r w:rsidRPr="0057161D">
        <w:t>None</w:t>
      </w:r>
      <w:r w:rsidR="003121DB">
        <w:t>.</w:t>
      </w:r>
    </w:p>
    <w:p w14:paraId="48D2B893" w14:textId="77777777" w:rsidR="004A232C" w:rsidRDefault="004A232C" w:rsidP="004A232C">
      <w:pPr>
        <w:pStyle w:val="Heading3"/>
      </w:pPr>
      <w:r>
        <w:t>Export result of evaluation at the end semester</w:t>
      </w:r>
    </w:p>
    <w:p w14:paraId="56FFB3D8" w14:textId="77777777" w:rsidR="004A232C" w:rsidRPr="003121DB" w:rsidRDefault="004A232C" w:rsidP="003121DB">
      <w:pPr>
        <w:pStyle w:val="BodyParagraph"/>
        <w:ind w:firstLine="0"/>
        <w:rPr>
          <w:b/>
        </w:rPr>
      </w:pPr>
      <w:r w:rsidRPr="003121DB">
        <w:rPr>
          <w:b/>
        </w:rPr>
        <w:t>Brief Description</w:t>
      </w:r>
    </w:p>
    <w:p w14:paraId="2AA35A82" w14:textId="77777777" w:rsidR="004A232C" w:rsidRPr="0057161D" w:rsidRDefault="004A232C" w:rsidP="003121DB">
      <w:pPr>
        <w:pStyle w:val="BodyParagraph"/>
      </w:pPr>
      <w:r w:rsidRPr="0057161D">
        <w:t>This use case allows school managers and headmasters export all term end reviews of students in a specific class in school. It also allows teachers export all reviews of students in a specific class which they are teaching.</w:t>
      </w:r>
    </w:p>
    <w:p w14:paraId="57D3FC6D" w14:textId="77777777" w:rsidR="004A232C" w:rsidRPr="003121DB" w:rsidRDefault="004A232C" w:rsidP="003121DB">
      <w:pPr>
        <w:pStyle w:val="BodyParagraph"/>
        <w:ind w:firstLine="0"/>
        <w:rPr>
          <w:b/>
        </w:rPr>
      </w:pPr>
      <w:r w:rsidRPr="003121DB">
        <w:rPr>
          <w:b/>
        </w:rPr>
        <w:t>Flow of events</w:t>
      </w:r>
    </w:p>
    <w:p w14:paraId="7A87BB35" w14:textId="77777777" w:rsidR="004A232C" w:rsidRPr="0057161D" w:rsidRDefault="004A232C" w:rsidP="003121DB">
      <w:pPr>
        <w:pStyle w:val="BodyParagraph"/>
      </w:pPr>
      <w:r w:rsidRPr="0057161D">
        <w:t>Basic Flow</w:t>
      </w:r>
    </w:p>
    <w:p w14:paraId="4425E9BF" w14:textId="77777777" w:rsidR="004A232C" w:rsidRPr="0057161D" w:rsidRDefault="004A232C" w:rsidP="003121DB">
      <w:pPr>
        <w:pStyle w:val="BodyParagraph"/>
      </w:pPr>
      <w:r w:rsidRPr="0057161D">
        <w:t>This use case start</w:t>
      </w:r>
      <w:r w:rsidR="00630608">
        <w:t>s</w:t>
      </w:r>
      <w:r w:rsidRPr="0057161D">
        <w:t xml:space="preserve"> when an actor want</w:t>
      </w:r>
      <w:r w:rsidR="00630608">
        <w:t>s</w:t>
      </w:r>
      <w:r w:rsidRPr="0057161D">
        <w:t xml:space="preserve"> to see reviews of students in a class</w:t>
      </w:r>
    </w:p>
    <w:p w14:paraId="7D852A36" w14:textId="77777777" w:rsidR="004A232C" w:rsidRPr="0057161D" w:rsidRDefault="004A232C" w:rsidP="00FA4098">
      <w:pPr>
        <w:pStyle w:val="BodyParagraph"/>
        <w:numPr>
          <w:ilvl w:val="0"/>
          <w:numId w:val="17"/>
        </w:numPr>
      </w:pPr>
      <w:r w:rsidRPr="0057161D">
        <w:t xml:space="preserve">The user will choose “In </w:t>
      </w:r>
      <w:r w:rsidRPr="0057161D">
        <w:rPr>
          <w:lang w:val="vi-VN"/>
        </w:rPr>
        <w:t>nhận xét cuối kì</w:t>
      </w:r>
      <w:r w:rsidRPr="0057161D">
        <w:t>”.</w:t>
      </w:r>
    </w:p>
    <w:p w14:paraId="78B1540C" w14:textId="77777777" w:rsidR="004A232C" w:rsidRPr="0057161D" w:rsidRDefault="004A232C" w:rsidP="00FA4098">
      <w:pPr>
        <w:pStyle w:val="BodyParagraph"/>
        <w:numPr>
          <w:ilvl w:val="0"/>
          <w:numId w:val="17"/>
        </w:numPr>
      </w:pPr>
      <w:r w:rsidRPr="0057161D">
        <w:t xml:space="preserve">Select a specific semester with </w:t>
      </w:r>
      <w:r w:rsidR="00630608">
        <w:t xml:space="preserve">the </w:t>
      </w:r>
      <w:r w:rsidRPr="0057161D">
        <w:t>select box, named “Học kì”.</w:t>
      </w:r>
    </w:p>
    <w:p w14:paraId="45F24912" w14:textId="77777777" w:rsidR="004A232C" w:rsidRPr="0057161D" w:rsidRDefault="004A232C" w:rsidP="00FA4098">
      <w:pPr>
        <w:pStyle w:val="BodyParagraph"/>
        <w:numPr>
          <w:ilvl w:val="0"/>
          <w:numId w:val="17"/>
        </w:numPr>
      </w:pPr>
      <w:r w:rsidRPr="0057161D">
        <w:t>Choose a specific class that school manager or headmaster want to see reviews of.</w:t>
      </w:r>
    </w:p>
    <w:p w14:paraId="7AEA02FD" w14:textId="77777777" w:rsidR="004A232C" w:rsidRPr="0057161D" w:rsidRDefault="004A232C" w:rsidP="00FA4098">
      <w:pPr>
        <w:pStyle w:val="BodyParagraph"/>
        <w:numPr>
          <w:ilvl w:val="0"/>
          <w:numId w:val="17"/>
        </w:numPr>
      </w:pPr>
      <w:r w:rsidRPr="0057161D">
        <w:t>Select which student that the actor want</w:t>
      </w:r>
      <w:r w:rsidR="00630608">
        <w:t>s</w:t>
      </w:r>
      <w:r w:rsidRPr="0057161D">
        <w:t xml:space="preserve"> to see</w:t>
      </w:r>
      <w:r w:rsidR="00630608">
        <w:t xml:space="preserve"> the</w:t>
      </w:r>
      <w:r w:rsidRPr="0057161D">
        <w:t xml:space="preserve"> review of.</w:t>
      </w:r>
    </w:p>
    <w:p w14:paraId="7E81A0BD" w14:textId="77777777" w:rsidR="004A232C" w:rsidRPr="0057161D" w:rsidRDefault="004A232C" w:rsidP="00FA4098">
      <w:pPr>
        <w:pStyle w:val="BodyParagraph"/>
        <w:numPr>
          <w:ilvl w:val="0"/>
          <w:numId w:val="17"/>
        </w:numPr>
      </w:pPr>
      <w:r w:rsidRPr="0057161D">
        <w:t>Click “Xem trước” button to show reviews of students.</w:t>
      </w:r>
    </w:p>
    <w:p w14:paraId="4E00642D" w14:textId="77777777" w:rsidR="004A232C" w:rsidRPr="0057161D" w:rsidRDefault="004A232C" w:rsidP="00FA4098">
      <w:pPr>
        <w:pStyle w:val="BodyParagraph"/>
        <w:numPr>
          <w:ilvl w:val="0"/>
          <w:numId w:val="17"/>
        </w:numPr>
      </w:pPr>
      <w:r w:rsidRPr="0057161D">
        <w:t>Click “In nhận xét” button to export reviews.</w:t>
      </w:r>
    </w:p>
    <w:p w14:paraId="000FF362" w14:textId="77777777" w:rsidR="004A232C" w:rsidRPr="0057161D" w:rsidRDefault="004A232C" w:rsidP="003121DB">
      <w:pPr>
        <w:pStyle w:val="BodyParagraph"/>
      </w:pPr>
      <w:r w:rsidRPr="0057161D">
        <w:t>Alternative Flows</w:t>
      </w:r>
    </w:p>
    <w:p w14:paraId="7EF8B2B1" w14:textId="77777777" w:rsidR="004A232C" w:rsidRPr="0057161D" w:rsidRDefault="004A232C" w:rsidP="003121DB">
      <w:pPr>
        <w:pStyle w:val="BodyParagraph"/>
      </w:pPr>
      <w:r w:rsidRPr="0057161D">
        <w:t>None</w:t>
      </w:r>
      <w:r w:rsidR="003121DB">
        <w:t>.</w:t>
      </w:r>
    </w:p>
    <w:p w14:paraId="25EC2411" w14:textId="77777777" w:rsidR="004A232C" w:rsidRPr="003121DB" w:rsidRDefault="004A232C" w:rsidP="003121DB">
      <w:pPr>
        <w:pStyle w:val="BodyParagraph"/>
        <w:ind w:firstLine="0"/>
        <w:rPr>
          <w:b/>
        </w:rPr>
      </w:pPr>
      <w:r w:rsidRPr="003121DB">
        <w:rPr>
          <w:b/>
        </w:rPr>
        <w:lastRenderedPageBreak/>
        <w:t>Special Requirements</w:t>
      </w:r>
    </w:p>
    <w:p w14:paraId="6F3079B6" w14:textId="77777777" w:rsidR="004A232C" w:rsidRPr="0057161D" w:rsidRDefault="004A232C" w:rsidP="003121DB">
      <w:pPr>
        <w:pStyle w:val="BodyParagraph"/>
      </w:pPr>
      <w:r w:rsidRPr="0057161D">
        <w:t xml:space="preserve">If the actor is school manager or headmaster, the system will display all teachers’ name in school in </w:t>
      </w:r>
      <w:r w:rsidR="00630608">
        <w:t xml:space="preserve">the </w:t>
      </w:r>
      <w:r w:rsidRPr="0057161D">
        <w:t>select box.</w:t>
      </w:r>
    </w:p>
    <w:p w14:paraId="31BA3DA5" w14:textId="77777777" w:rsidR="004A232C" w:rsidRPr="003121DB" w:rsidRDefault="004A232C" w:rsidP="003121DB">
      <w:pPr>
        <w:pStyle w:val="BodyParagraph"/>
        <w:ind w:firstLine="0"/>
        <w:rPr>
          <w:b/>
        </w:rPr>
      </w:pPr>
      <w:r w:rsidRPr="003121DB">
        <w:rPr>
          <w:b/>
        </w:rPr>
        <w:t>Pre-Conditions</w:t>
      </w:r>
    </w:p>
    <w:p w14:paraId="50DBA69A" w14:textId="77777777" w:rsidR="004A232C" w:rsidRPr="0057161D" w:rsidRDefault="004A232C" w:rsidP="003121DB">
      <w:pPr>
        <w:pStyle w:val="BodyParagraph"/>
      </w:pPr>
      <w:r w:rsidRPr="0057161D">
        <w:t>The system is in the login state and the actor must be school manager or headmaster or teacher</w:t>
      </w:r>
    </w:p>
    <w:p w14:paraId="15933C9D" w14:textId="77777777" w:rsidR="004A232C" w:rsidRPr="003121DB" w:rsidRDefault="004A232C" w:rsidP="003121DB">
      <w:pPr>
        <w:pStyle w:val="BodyParagraph"/>
        <w:ind w:firstLine="0"/>
        <w:rPr>
          <w:b/>
        </w:rPr>
      </w:pPr>
      <w:r w:rsidRPr="003121DB">
        <w:rPr>
          <w:b/>
        </w:rPr>
        <w:t>Post-Conditions</w:t>
      </w:r>
    </w:p>
    <w:p w14:paraId="4C88FE45" w14:textId="77777777" w:rsidR="004A232C" w:rsidRPr="0057161D" w:rsidRDefault="004A232C" w:rsidP="003121DB">
      <w:pPr>
        <w:pStyle w:val="BodyParagraph"/>
      </w:pPr>
      <w:r w:rsidRPr="0057161D">
        <w:t>None</w:t>
      </w:r>
      <w:r w:rsidR="003121DB">
        <w:t>.</w:t>
      </w:r>
    </w:p>
    <w:p w14:paraId="3E8F6F7D" w14:textId="77777777" w:rsidR="004A232C" w:rsidRPr="003121DB" w:rsidRDefault="004A232C" w:rsidP="003121DB">
      <w:pPr>
        <w:pStyle w:val="BodyParagraph"/>
        <w:ind w:firstLine="0"/>
        <w:rPr>
          <w:b/>
        </w:rPr>
      </w:pPr>
      <w:r w:rsidRPr="003121DB">
        <w:rPr>
          <w:b/>
        </w:rPr>
        <w:t>Extension Points</w:t>
      </w:r>
    </w:p>
    <w:p w14:paraId="1FB4E0C2" w14:textId="77777777" w:rsidR="004A232C" w:rsidRPr="0057161D" w:rsidRDefault="004A232C" w:rsidP="003121DB">
      <w:pPr>
        <w:pStyle w:val="BodyParagraph"/>
      </w:pPr>
      <w:r w:rsidRPr="0057161D">
        <w:t>None</w:t>
      </w:r>
      <w:r w:rsidR="003121DB">
        <w:t>.</w:t>
      </w:r>
    </w:p>
    <w:p w14:paraId="791F3DDA" w14:textId="77777777" w:rsidR="004A232C" w:rsidRDefault="004A232C" w:rsidP="004A232C">
      <w:pPr>
        <w:pStyle w:val="Heading3"/>
      </w:pPr>
      <w:r>
        <w:t>View statistics of education quality</w:t>
      </w:r>
    </w:p>
    <w:p w14:paraId="3E94CA0F" w14:textId="77777777" w:rsidR="004A232C" w:rsidRPr="00236767" w:rsidRDefault="004A232C" w:rsidP="00630608">
      <w:pPr>
        <w:pStyle w:val="BodyParagraph"/>
        <w:ind w:firstLine="0"/>
        <w:rPr>
          <w:b/>
        </w:rPr>
      </w:pPr>
      <w:r w:rsidRPr="00236767">
        <w:rPr>
          <w:b/>
        </w:rPr>
        <w:t>Brief Description</w:t>
      </w:r>
    </w:p>
    <w:p w14:paraId="6D1870A5" w14:textId="77777777" w:rsidR="004A232C" w:rsidRPr="0057161D" w:rsidRDefault="004A232C" w:rsidP="00236767">
      <w:pPr>
        <w:pStyle w:val="BodyParagraph"/>
      </w:pPr>
      <w:r w:rsidRPr="0057161D">
        <w:t>This use case allows headmasters and teacher view statistic of education quality</w:t>
      </w:r>
    </w:p>
    <w:p w14:paraId="5DA669EB" w14:textId="77777777" w:rsidR="004A232C" w:rsidRPr="00236767" w:rsidRDefault="004A232C" w:rsidP="00630608">
      <w:pPr>
        <w:pStyle w:val="BodyParagraph"/>
        <w:ind w:firstLine="0"/>
        <w:rPr>
          <w:b/>
        </w:rPr>
      </w:pPr>
      <w:r w:rsidRPr="00236767">
        <w:rPr>
          <w:b/>
        </w:rPr>
        <w:t>Flow of events</w:t>
      </w:r>
    </w:p>
    <w:p w14:paraId="543A3F80" w14:textId="77777777" w:rsidR="004A232C" w:rsidRPr="0057161D" w:rsidRDefault="004A232C" w:rsidP="00236767">
      <w:pPr>
        <w:pStyle w:val="BodyParagraph"/>
      </w:pPr>
      <w:r w:rsidRPr="0057161D">
        <w:t>Basic Flow</w:t>
      </w:r>
      <w:r w:rsidR="00236767">
        <w:tab/>
      </w:r>
    </w:p>
    <w:p w14:paraId="59A2F740" w14:textId="77777777" w:rsidR="004A232C" w:rsidRPr="0057161D" w:rsidRDefault="004A232C" w:rsidP="00236767">
      <w:pPr>
        <w:pStyle w:val="BodyParagraph"/>
      </w:pPr>
      <w:r w:rsidRPr="0057161D">
        <w:t>This use case start</w:t>
      </w:r>
      <w:r w:rsidR="00630608">
        <w:t>s</w:t>
      </w:r>
      <w:r w:rsidRPr="0057161D">
        <w:t xml:space="preserve"> when an actor want</w:t>
      </w:r>
      <w:r w:rsidR="00630608">
        <w:t>s</w:t>
      </w:r>
      <w:r w:rsidRPr="0057161D">
        <w:t xml:space="preserve"> to see statistic form of education quality</w:t>
      </w:r>
    </w:p>
    <w:p w14:paraId="5BF445B7" w14:textId="77777777" w:rsidR="004A232C" w:rsidRPr="0057161D" w:rsidRDefault="004A232C" w:rsidP="00FA4098">
      <w:pPr>
        <w:pStyle w:val="BodyParagraph"/>
        <w:numPr>
          <w:ilvl w:val="0"/>
          <w:numId w:val="18"/>
        </w:numPr>
      </w:pPr>
      <w:r w:rsidRPr="0057161D">
        <w:t>The user chooses “</w:t>
      </w:r>
      <w:r w:rsidRPr="0057161D">
        <w:rPr>
          <w:lang w:val="vi-VN"/>
        </w:rPr>
        <w:t>Đánh giá cuối kì</w:t>
      </w:r>
      <w:r w:rsidRPr="0057161D">
        <w:t>” tab.</w:t>
      </w:r>
    </w:p>
    <w:p w14:paraId="452353CC" w14:textId="77777777" w:rsidR="004A232C" w:rsidRPr="0057161D" w:rsidRDefault="004A232C" w:rsidP="00FA4098">
      <w:pPr>
        <w:pStyle w:val="BodyParagraph"/>
        <w:numPr>
          <w:ilvl w:val="0"/>
          <w:numId w:val="18"/>
        </w:numPr>
      </w:pPr>
      <w:r w:rsidRPr="0057161D">
        <w:t>The user chooses “Chất lượng giáo dục” tab.</w:t>
      </w:r>
    </w:p>
    <w:p w14:paraId="77529C89" w14:textId="77777777" w:rsidR="004A232C" w:rsidRPr="0057161D" w:rsidRDefault="004A232C" w:rsidP="00FA4098">
      <w:pPr>
        <w:pStyle w:val="BodyParagraph"/>
        <w:numPr>
          <w:ilvl w:val="0"/>
          <w:numId w:val="18"/>
        </w:numPr>
      </w:pPr>
      <w:r w:rsidRPr="0057161D">
        <w:t>The user selects a specific semester</w:t>
      </w:r>
      <w:r w:rsidR="00A22954">
        <w:t>.</w:t>
      </w:r>
      <w:r w:rsidRPr="0057161D">
        <w:t xml:space="preserve"> </w:t>
      </w:r>
    </w:p>
    <w:p w14:paraId="374C3565" w14:textId="77777777" w:rsidR="004A232C" w:rsidRPr="0057161D" w:rsidRDefault="004A232C" w:rsidP="00FA4098">
      <w:pPr>
        <w:pStyle w:val="BodyParagraph"/>
        <w:numPr>
          <w:ilvl w:val="0"/>
          <w:numId w:val="18"/>
        </w:numPr>
      </w:pPr>
      <w:r w:rsidRPr="0057161D">
        <w:t>The user select a specific class</w:t>
      </w:r>
      <w:r w:rsidR="00A22954">
        <w:t>.</w:t>
      </w:r>
    </w:p>
    <w:p w14:paraId="01A946D3" w14:textId="77777777" w:rsidR="004A232C" w:rsidRPr="0057161D" w:rsidRDefault="004A232C" w:rsidP="00236767">
      <w:pPr>
        <w:pStyle w:val="BodyParagraph"/>
      </w:pPr>
      <w:r w:rsidRPr="0057161D">
        <w:t>Alternative Flows</w:t>
      </w:r>
    </w:p>
    <w:p w14:paraId="560ECC0A" w14:textId="77777777" w:rsidR="004A232C" w:rsidRPr="0057161D" w:rsidRDefault="004A232C" w:rsidP="00236767">
      <w:pPr>
        <w:pStyle w:val="BodyParagraph"/>
      </w:pPr>
      <w:r w:rsidRPr="0057161D">
        <w:t>If user want</w:t>
      </w:r>
      <w:r w:rsidR="00481742">
        <w:t>s</w:t>
      </w:r>
      <w:r w:rsidRPr="0057161D">
        <w:t xml:space="preserve"> to see </w:t>
      </w:r>
      <w:r w:rsidR="00481742">
        <w:t>an</w:t>
      </w:r>
      <w:r w:rsidRPr="0057161D">
        <w:t>other statistic form</w:t>
      </w:r>
      <w:r w:rsidR="00481742">
        <w:t>s</w:t>
      </w:r>
      <w:r w:rsidRPr="0057161D">
        <w:t xml:space="preserve"> of education quality of other semester and other class. They can change semester select box or class select box and back to the step 3 in the Basic Flow</w:t>
      </w:r>
    </w:p>
    <w:p w14:paraId="10B68F1A" w14:textId="77777777" w:rsidR="004A232C" w:rsidRPr="00236767" w:rsidRDefault="004A232C" w:rsidP="00236767">
      <w:pPr>
        <w:pStyle w:val="BodyParagraph"/>
        <w:ind w:firstLine="0"/>
        <w:rPr>
          <w:b/>
        </w:rPr>
      </w:pPr>
      <w:r w:rsidRPr="00236767">
        <w:rPr>
          <w:b/>
        </w:rPr>
        <w:lastRenderedPageBreak/>
        <w:t>Special Requirements</w:t>
      </w:r>
    </w:p>
    <w:p w14:paraId="469C93DD" w14:textId="77777777" w:rsidR="004A232C" w:rsidRPr="0057161D" w:rsidRDefault="004A232C" w:rsidP="00236767">
      <w:pPr>
        <w:pStyle w:val="BodyParagraph"/>
      </w:pPr>
      <w:r w:rsidRPr="0057161D">
        <w:t>If the actor is headmaster, the system will show statistic form of education quality following by grade.</w:t>
      </w:r>
      <w:r w:rsidRPr="0057161D">
        <w:rPr>
          <w:lang w:val="vi-VN"/>
        </w:rPr>
        <w:t xml:space="preserve"> If the actor is </w:t>
      </w:r>
      <w:r w:rsidR="00481742">
        <w:rPr>
          <w:lang w:val="vi-VN"/>
        </w:rPr>
        <w:t xml:space="preserve">a </w:t>
      </w:r>
      <w:r w:rsidRPr="0057161D">
        <w:rPr>
          <w:lang w:val="vi-VN"/>
        </w:rPr>
        <w:t xml:space="preserve">teacher, the system will show </w:t>
      </w:r>
      <w:r w:rsidR="00C3137C">
        <w:rPr>
          <w:lang w:val="vi-VN"/>
        </w:rPr>
        <w:t>the</w:t>
      </w:r>
      <w:r w:rsidR="001804CF">
        <w:rPr>
          <w:lang w:val="vi-VN"/>
        </w:rPr>
        <w:t xml:space="preserve"> </w:t>
      </w:r>
      <w:r w:rsidRPr="0057161D">
        <w:rPr>
          <w:lang w:val="vi-VN"/>
        </w:rPr>
        <w:t>statistic form of education quality following by class which they are teaching.</w:t>
      </w:r>
    </w:p>
    <w:p w14:paraId="7FE160B2" w14:textId="77777777" w:rsidR="004A232C" w:rsidRPr="00236767" w:rsidRDefault="004A232C" w:rsidP="00236767">
      <w:pPr>
        <w:pStyle w:val="BodyParagraph"/>
        <w:ind w:firstLine="0"/>
        <w:rPr>
          <w:b/>
        </w:rPr>
      </w:pPr>
      <w:r w:rsidRPr="00236767">
        <w:rPr>
          <w:b/>
        </w:rPr>
        <w:t>Pre-Conditions</w:t>
      </w:r>
    </w:p>
    <w:p w14:paraId="04477D96" w14:textId="77777777" w:rsidR="004A232C" w:rsidRPr="0057161D" w:rsidRDefault="004A232C" w:rsidP="00236767">
      <w:pPr>
        <w:pStyle w:val="BodyParagraph"/>
      </w:pPr>
      <w:r w:rsidRPr="0057161D">
        <w:t>The system is in the login state and the actor must be headmaster or teacher</w:t>
      </w:r>
      <w:r w:rsidR="00236767">
        <w:t>.</w:t>
      </w:r>
    </w:p>
    <w:p w14:paraId="45A98CC7" w14:textId="77777777" w:rsidR="004A232C" w:rsidRPr="00236767" w:rsidRDefault="004A232C" w:rsidP="00236767">
      <w:pPr>
        <w:pStyle w:val="BodyParagraph"/>
        <w:ind w:firstLine="0"/>
        <w:rPr>
          <w:b/>
        </w:rPr>
      </w:pPr>
      <w:r w:rsidRPr="00236767">
        <w:rPr>
          <w:b/>
        </w:rPr>
        <w:t>Post-Conditions</w:t>
      </w:r>
    </w:p>
    <w:p w14:paraId="148A8B5B" w14:textId="77777777" w:rsidR="004A232C" w:rsidRPr="0057161D" w:rsidRDefault="004A232C" w:rsidP="00236767">
      <w:pPr>
        <w:pStyle w:val="BodyParagraph"/>
      </w:pPr>
      <w:r w:rsidRPr="0057161D">
        <w:t>None</w:t>
      </w:r>
      <w:r w:rsidR="00236767">
        <w:t>.</w:t>
      </w:r>
    </w:p>
    <w:p w14:paraId="2210EC77" w14:textId="77777777" w:rsidR="004A232C" w:rsidRPr="00236767" w:rsidRDefault="004A232C" w:rsidP="00236767">
      <w:pPr>
        <w:pStyle w:val="BodyParagraph"/>
        <w:ind w:firstLine="0"/>
        <w:rPr>
          <w:b/>
        </w:rPr>
      </w:pPr>
      <w:r w:rsidRPr="00236767">
        <w:rPr>
          <w:b/>
        </w:rPr>
        <w:t>Extension Points</w:t>
      </w:r>
    </w:p>
    <w:p w14:paraId="7E4C52DD" w14:textId="77777777" w:rsidR="004A232C" w:rsidRPr="005A75D3" w:rsidRDefault="004A232C" w:rsidP="00236767">
      <w:pPr>
        <w:pStyle w:val="BodyParagraph"/>
      </w:pPr>
      <w:r w:rsidRPr="0057161D">
        <w:t>None</w:t>
      </w:r>
      <w:r w:rsidR="00236767">
        <w:t>.</w:t>
      </w:r>
    </w:p>
    <w:p w14:paraId="5113ECFC" w14:textId="77777777" w:rsidR="004A232C" w:rsidRDefault="004A232C" w:rsidP="004A232C">
      <w:pPr>
        <w:pStyle w:val="Heading3"/>
      </w:pPr>
      <w:r>
        <w:t>Export statistics of education quality</w:t>
      </w:r>
    </w:p>
    <w:p w14:paraId="04774D67" w14:textId="77777777" w:rsidR="004A232C" w:rsidRPr="003C0DC2" w:rsidRDefault="004A232C" w:rsidP="00DE5F97">
      <w:pPr>
        <w:pStyle w:val="BodyParagraph"/>
        <w:ind w:firstLine="0"/>
        <w:rPr>
          <w:b/>
        </w:rPr>
      </w:pPr>
      <w:r w:rsidRPr="003C0DC2">
        <w:rPr>
          <w:b/>
        </w:rPr>
        <w:t>Brief Description</w:t>
      </w:r>
    </w:p>
    <w:p w14:paraId="6FE11154" w14:textId="77777777" w:rsidR="004A232C" w:rsidRPr="0057161D" w:rsidRDefault="004A232C" w:rsidP="003C0DC2">
      <w:pPr>
        <w:pStyle w:val="BodyParagraph"/>
      </w:pPr>
      <w:r w:rsidRPr="0057161D">
        <w:t>This use case allows headmasters and teachers export statistic of education quality with Excel format</w:t>
      </w:r>
    </w:p>
    <w:p w14:paraId="2862A41A" w14:textId="77777777" w:rsidR="004A232C" w:rsidRPr="003C0DC2" w:rsidRDefault="004A232C" w:rsidP="003C0DC2">
      <w:pPr>
        <w:pStyle w:val="BodyParagraph"/>
        <w:ind w:firstLine="0"/>
        <w:rPr>
          <w:b/>
        </w:rPr>
      </w:pPr>
      <w:r w:rsidRPr="003C0DC2">
        <w:rPr>
          <w:b/>
        </w:rPr>
        <w:t>Flow of events</w:t>
      </w:r>
    </w:p>
    <w:p w14:paraId="6B3E322A" w14:textId="77777777" w:rsidR="004A232C" w:rsidRPr="0057161D" w:rsidRDefault="004A232C" w:rsidP="003C0DC2">
      <w:pPr>
        <w:pStyle w:val="BodyParagraph"/>
      </w:pPr>
      <w:r w:rsidRPr="0057161D">
        <w:t>Basic Flow</w:t>
      </w:r>
    </w:p>
    <w:p w14:paraId="4C17625A" w14:textId="77777777" w:rsidR="004A232C" w:rsidRPr="0057161D" w:rsidRDefault="004A232C" w:rsidP="003C0DC2">
      <w:pPr>
        <w:pStyle w:val="BodyParagraph"/>
      </w:pPr>
      <w:r w:rsidRPr="0057161D">
        <w:t>This use case start</w:t>
      </w:r>
      <w:r w:rsidR="000E6017">
        <w:t>s</w:t>
      </w:r>
      <w:r w:rsidRPr="0057161D">
        <w:t xml:space="preserve"> when an actor want</w:t>
      </w:r>
      <w:r w:rsidR="000E6017">
        <w:t>s</w:t>
      </w:r>
      <w:r w:rsidRPr="0057161D">
        <w:t xml:space="preserve"> to see statistic form of education quality</w:t>
      </w:r>
    </w:p>
    <w:p w14:paraId="38250285" w14:textId="77777777" w:rsidR="004A232C" w:rsidRPr="0057161D" w:rsidRDefault="004A232C" w:rsidP="00FA4098">
      <w:pPr>
        <w:pStyle w:val="BodyParagraph"/>
        <w:numPr>
          <w:ilvl w:val="0"/>
          <w:numId w:val="19"/>
        </w:numPr>
      </w:pPr>
      <w:r w:rsidRPr="0057161D">
        <w:t>The user chooses “</w:t>
      </w:r>
      <w:r w:rsidRPr="0057161D">
        <w:rPr>
          <w:lang w:val="vi-VN"/>
        </w:rPr>
        <w:t>Đánh giá cuối kì</w:t>
      </w:r>
      <w:r w:rsidRPr="0057161D">
        <w:t>” tab.</w:t>
      </w:r>
    </w:p>
    <w:p w14:paraId="7EDE6A66" w14:textId="77777777" w:rsidR="004A232C" w:rsidRPr="0057161D" w:rsidRDefault="004A232C" w:rsidP="00FA4098">
      <w:pPr>
        <w:pStyle w:val="BodyParagraph"/>
        <w:numPr>
          <w:ilvl w:val="0"/>
          <w:numId w:val="19"/>
        </w:numPr>
      </w:pPr>
      <w:r w:rsidRPr="0057161D">
        <w:t>The user chooses “Chất lượng giáo dục” tab.</w:t>
      </w:r>
    </w:p>
    <w:p w14:paraId="35A4D333" w14:textId="77777777" w:rsidR="004A232C" w:rsidRPr="0057161D" w:rsidRDefault="004A232C" w:rsidP="00FA4098">
      <w:pPr>
        <w:pStyle w:val="BodyParagraph"/>
        <w:numPr>
          <w:ilvl w:val="0"/>
          <w:numId w:val="19"/>
        </w:numPr>
      </w:pPr>
      <w:r w:rsidRPr="0057161D">
        <w:t>The user selects a specific semester.</w:t>
      </w:r>
    </w:p>
    <w:p w14:paraId="0F472705" w14:textId="77777777" w:rsidR="004A232C" w:rsidRPr="0057161D" w:rsidRDefault="004A232C" w:rsidP="00FA4098">
      <w:pPr>
        <w:pStyle w:val="BodyParagraph"/>
        <w:numPr>
          <w:ilvl w:val="0"/>
          <w:numId w:val="19"/>
        </w:numPr>
      </w:pPr>
      <w:r w:rsidRPr="0057161D">
        <w:t>The user select</w:t>
      </w:r>
      <w:r w:rsidR="000E6017">
        <w:t>s</w:t>
      </w:r>
      <w:r w:rsidRPr="0057161D">
        <w:t xml:space="preserve"> a specific class.</w:t>
      </w:r>
    </w:p>
    <w:p w14:paraId="37B095FA" w14:textId="77777777" w:rsidR="004A232C" w:rsidRPr="0057161D" w:rsidRDefault="004A232C" w:rsidP="00FA4098">
      <w:pPr>
        <w:pStyle w:val="BodyParagraph"/>
        <w:numPr>
          <w:ilvl w:val="0"/>
          <w:numId w:val="19"/>
        </w:numPr>
      </w:pPr>
      <w:r w:rsidRPr="0057161D">
        <w:t>The user clicks “Xu</w:t>
      </w:r>
      <w:r w:rsidRPr="0057161D">
        <w:rPr>
          <w:lang w:val="vi-VN"/>
        </w:rPr>
        <w:t>ất Excel</w:t>
      </w:r>
      <w:r w:rsidRPr="0057161D">
        <w:t>” select box and chooses .xls or .xlsx file format.</w:t>
      </w:r>
    </w:p>
    <w:p w14:paraId="0C766347" w14:textId="77777777" w:rsidR="004A232C" w:rsidRPr="0057161D" w:rsidRDefault="004A232C" w:rsidP="003C0DC2">
      <w:pPr>
        <w:pStyle w:val="BodyParagraph"/>
      </w:pPr>
      <w:r w:rsidRPr="0057161D">
        <w:t>Alternative Flows</w:t>
      </w:r>
    </w:p>
    <w:p w14:paraId="34CB4AE6" w14:textId="77777777" w:rsidR="004A232C" w:rsidRPr="0057161D" w:rsidRDefault="004A232C" w:rsidP="003C0DC2">
      <w:pPr>
        <w:pStyle w:val="BodyParagraph"/>
      </w:pPr>
      <w:r w:rsidRPr="0057161D">
        <w:lastRenderedPageBreak/>
        <w:t>If user want</w:t>
      </w:r>
      <w:r w:rsidR="000E6017">
        <w:t>s</w:t>
      </w:r>
      <w:r w:rsidRPr="0057161D">
        <w:t xml:space="preserve"> to see </w:t>
      </w:r>
      <w:r w:rsidR="000E6017">
        <w:t>an</w:t>
      </w:r>
      <w:r w:rsidRPr="0057161D">
        <w:t>other statistic form</w:t>
      </w:r>
      <w:r w:rsidR="000E6017">
        <w:t>s</w:t>
      </w:r>
      <w:r w:rsidRPr="0057161D">
        <w:t xml:space="preserve"> of education quality of other semester and other class. They can change semester select box or class select box and back to the step 3 in the Basic Flow</w:t>
      </w:r>
    </w:p>
    <w:p w14:paraId="7605248E" w14:textId="77777777" w:rsidR="004A232C" w:rsidRPr="003C0DC2" w:rsidRDefault="004A232C" w:rsidP="003C0DC2">
      <w:pPr>
        <w:pStyle w:val="BodyParagraph"/>
        <w:ind w:firstLine="0"/>
        <w:rPr>
          <w:b/>
        </w:rPr>
      </w:pPr>
      <w:r w:rsidRPr="003C0DC2">
        <w:rPr>
          <w:b/>
        </w:rPr>
        <w:t>Special Requirements</w:t>
      </w:r>
    </w:p>
    <w:p w14:paraId="3E5854F8" w14:textId="77777777" w:rsidR="004A232C" w:rsidRPr="0057161D" w:rsidRDefault="004A232C" w:rsidP="003C0DC2">
      <w:pPr>
        <w:pStyle w:val="BodyParagraph"/>
      </w:pPr>
      <w:r w:rsidRPr="0057161D">
        <w:t xml:space="preserve">If the actor is headmaster, the system will show </w:t>
      </w:r>
      <w:r w:rsidR="000E6017">
        <w:t xml:space="preserve">the </w:t>
      </w:r>
      <w:r w:rsidRPr="0057161D">
        <w:t>statistic form of education quality following by grade.</w:t>
      </w:r>
      <w:r w:rsidRPr="0057161D">
        <w:rPr>
          <w:lang w:val="vi-VN"/>
        </w:rPr>
        <w:t xml:space="preserve"> If the actor is </w:t>
      </w:r>
      <w:r w:rsidR="000E6017">
        <w:rPr>
          <w:lang w:val="vi-VN"/>
        </w:rPr>
        <w:t xml:space="preserve">a </w:t>
      </w:r>
      <w:r w:rsidRPr="0057161D">
        <w:rPr>
          <w:lang w:val="vi-VN"/>
        </w:rPr>
        <w:t xml:space="preserve">teacher, the system will show </w:t>
      </w:r>
      <w:r w:rsidR="00F93A68">
        <w:rPr>
          <w:lang w:val="vi-VN"/>
        </w:rPr>
        <w:t xml:space="preserve">the </w:t>
      </w:r>
      <w:r w:rsidRPr="0057161D">
        <w:rPr>
          <w:lang w:val="vi-VN"/>
        </w:rPr>
        <w:t>statistic form of education quality following by class which they are teaching.</w:t>
      </w:r>
    </w:p>
    <w:p w14:paraId="5DC091D2" w14:textId="77777777" w:rsidR="004A232C" w:rsidRPr="003C0DC2" w:rsidRDefault="004A232C" w:rsidP="003C0DC2">
      <w:pPr>
        <w:pStyle w:val="BodyParagraph"/>
        <w:ind w:firstLine="0"/>
        <w:rPr>
          <w:b/>
        </w:rPr>
      </w:pPr>
      <w:r w:rsidRPr="003C0DC2">
        <w:rPr>
          <w:b/>
        </w:rPr>
        <w:t>Pre-Conditions</w:t>
      </w:r>
    </w:p>
    <w:p w14:paraId="3FA71C6D" w14:textId="77777777" w:rsidR="004A232C" w:rsidRPr="0057161D" w:rsidRDefault="004A232C" w:rsidP="003C0DC2">
      <w:pPr>
        <w:pStyle w:val="BodyParagraph"/>
      </w:pPr>
      <w:r w:rsidRPr="0057161D">
        <w:t>The system is in the login state and the actor must be headmaster or teacher</w:t>
      </w:r>
    </w:p>
    <w:p w14:paraId="08FA5419" w14:textId="77777777" w:rsidR="004A232C" w:rsidRPr="003C0DC2" w:rsidRDefault="004A232C" w:rsidP="003C0DC2">
      <w:pPr>
        <w:pStyle w:val="BodyParagraph"/>
        <w:ind w:firstLine="0"/>
        <w:rPr>
          <w:b/>
        </w:rPr>
      </w:pPr>
      <w:r w:rsidRPr="003C0DC2">
        <w:rPr>
          <w:b/>
        </w:rPr>
        <w:t>Post-Conditions</w:t>
      </w:r>
    </w:p>
    <w:p w14:paraId="0678F60A" w14:textId="77777777" w:rsidR="004A232C" w:rsidRPr="0044704F" w:rsidRDefault="004A232C" w:rsidP="0044704F">
      <w:pPr>
        <w:pStyle w:val="BodyParagraph"/>
      </w:pPr>
      <w:r w:rsidRPr="0057161D">
        <w:t>None</w:t>
      </w:r>
      <w:r w:rsidR="003C0DC2">
        <w:t>.</w:t>
      </w:r>
    </w:p>
    <w:p w14:paraId="69837E86" w14:textId="77777777" w:rsidR="008C4FB8" w:rsidRDefault="008C4FB8" w:rsidP="007869AB">
      <w:pPr>
        <w:pStyle w:val="Heading1"/>
      </w:pPr>
      <w:bookmarkStart w:id="37" w:name="_Toc449594527"/>
      <w:bookmarkEnd w:id="37"/>
    </w:p>
    <w:p w14:paraId="7499D0EA" w14:textId="5543651A" w:rsidR="008C4FB8" w:rsidRDefault="00F7572B" w:rsidP="008169AE">
      <w:pPr>
        <w:pStyle w:val="TOCHeading"/>
      </w:pPr>
      <w:bookmarkStart w:id="38" w:name="_Toc449594528"/>
      <w:r>
        <w:t>IMPLEMENTATION</w:t>
      </w:r>
      <w:r w:rsidR="002A3062">
        <w:t xml:space="preserve"> AND DEPLOYMENT</w:t>
      </w:r>
      <w:bookmarkEnd w:id="38"/>
    </w:p>
    <w:p w14:paraId="4BF092F9" w14:textId="77777777" w:rsidR="001410A6" w:rsidRPr="001410A6" w:rsidRDefault="001410A6" w:rsidP="00984EBE">
      <w:pPr>
        <w:pStyle w:val="BodyParagraph"/>
      </w:pPr>
      <w:r>
        <w:t>In this chapter, I will show the way build report module. However, there are many reports in the system so I just choose use case “</w:t>
      </w:r>
      <w:r w:rsidRPr="001410A6">
        <w:rPr>
          <w:b/>
        </w:rPr>
        <w:t>Export statistic of education quality</w:t>
      </w:r>
      <w:r>
        <w:t>”</w:t>
      </w:r>
      <w:r w:rsidR="00BA3052">
        <w:t>.</w:t>
      </w:r>
    </w:p>
    <w:p w14:paraId="67433EEF" w14:textId="77777777" w:rsidR="001410A6" w:rsidRDefault="001410A6" w:rsidP="001410A6">
      <w:pPr>
        <w:pStyle w:val="Heading2"/>
      </w:pPr>
      <w:bookmarkStart w:id="39" w:name="_Toc449594529"/>
      <w:r>
        <w:t>Implementation</w:t>
      </w:r>
      <w:bookmarkEnd w:id="39"/>
    </w:p>
    <w:p w14:paraId="19D246EB" w14:textId="7B7B825F" w:rsidR="00BA3052" w:rsidRDefault="00BA3052" w:rsidP="00BC4C07">
      <w:pPr>
        <w:pStyle w:val="BodyParagraph"/>
      </w:pPr>
      <w:r>
        <w:t xml:space="preserve">ROR project is build base on </w:t>
      </w:r>
      <w:r w:rsidR="0072021E">
        <w:t xml:space="preserve">the </w:t>
      </w:r>
      <w:r>
        <w:t xml:space="preserve">characteristic of MVC architecture so most of </w:t>
      </w:r>
      <w:r w:rsidR="0072021E">
        <w:t xml:space="preserve">the </w:t>
      </w:r>
      <w:r>
        <w:t xml:space="preserve">logic coding is implement in </w:t>
      </w:r>
      <w:r w:rsidR="001136EE">
        <w:t xml:space="preserve">the </w:t>
      </w:r>
      <w:r>
        <w:t xml:space="preserve">controller. Beside, ROR projects include helps folder to help logic coding in controller folder. </w:t>
      </w:r>
      <w:r w:rsidR="00677D85">
        <w:t>In this part, I will show and explant  details how to Rails work and how to build export report Excel file.</w:t>
      </w:r>
    </w:p>
    <w:p w14:paraId="32F77505" w14:textId="77777777" w:rsidR="00BC4C07" w:rsidRDefault="00BC4C07" w:rsidP="00BC4C07">
      <w:pPr>
        <w:pStyle w:val="Heading3"/>
      </w:pPr>
      <w:r>
        <w:t>Ideas</w:t>
      </w:r>
    </w:p>
    <w:p w14:paraId="5A511DE0" w14:textId="77777777" w:rsidR="00BC4C07" w:rsidRDefault="00BC4C07" w:rsidP="00984EBE">
      <w:pPr>
        <w:pStyle w:val="BodyParagraph"/>
      </w:pPr>
      <w:r>
        <w:t xml:space="preserve">We need an array variable with 2 dimentions like </w:t>
      </w:r>
      <w:r w:rsidRPr="00BC4C07">
        <w:rPr>
          <w:rFonts w:ascii="Consolas" w:hAnsi="Consolas"/>
        </w:rPr>
        <w:t>arr[a][b] = x</w:t>
      </w:r>
      <w:r>
        <w:t xml:space="preserve">. Inside, </w:t>
      </w:r>
      <w:r w:rsidRPr="002302AA">
        <w:rPr>
          <w:rFonts w:ascii="Consolas" w:hAnsi="Consolas"/>
        </w:rPr>
        <w:t>arr</w:t>
      </w:r>
      <w:r>
        <w:t xml:space="preserve"> is nam</w:t>
      </w:r>
      <w:r w:rsidR="002302AA">
        <w:t>e array;</w:t>
      </w:r>
      <w:r>
        <w:t xml:space="preserve"> </w:t>
      </w:r>
      <w:r w:rsidRPr="002302AA">
        <w:rPr>
          <w:rFonts w:ascii="Consolas" w:hAnsi="Consolas"/>
        </w:rPr>
        <w:t xml:space="preserve">a </w:t>
      </w:r>
      <w:r>
        <w:t>is index of subject</w:t>
      </w:r>
      <w:r w:rsidR="002302AA">
        <w:t>s;</w:t>
      </w:r>
      <w:r w:rsidRPr="002302AA">
        <w:rPr>
          <w:rFonts w:ascii="Consolas" w:hAnsi="Consolas"/>
        </w:rPr>
        <w:t xml:space="preserve"> b</w:t>
      </w:r>
      <w:r>
        <w:t xml:space="preserve"> is values: totals, results</w:t>
      </w:r>
      <w:r w:rsidR="002302AA">
        <w:t>_1, results_2; and x is value array of</w:t>
      </w:r>
      <w:r w:rsidR="00F20AA7">
        <w:t xml:space="preserve"> content</w:t>
      </w:r>
      <w:r w:rsidR="002302AA">
        <w:t xml:space="preserve"> table.</w:t>
      </w:r>
    </w:p>
    <w:p w14:paraId="74F40B24" w14:textId="0EA53560" w:rsidR="002302AA" w:rsidRDefault="002302AA" w:rsidP="00984EBE">
      <w:pPr>
        <w:pStyle w:val="BodyParagraph"/>
      </w:pPr>
      <w:r>
        <w:t>For example, as</w:t>
      </w:r>
      <w:r w:rsidR="00441D86">
        <w:t xml:space="preserve"> the</w:t>
      </w:r>
      <w:r>
        <w:t xml:space="preserve"> figure below show. “Tiếng Việt” has index 1 so we have</w:t>
      </w:r>
    </w:p>
    <w:p w14:paraId="515C4C14" w14:textId="77777777" w:rsidR="002302AA" w:rsidRPr="002302AA" w:rsidRDefault="002302AA" w:rsidP="00984EBE">
      <w:pPr>
        <w:pStyle w:val="BodyParagraph"/>
        <w:rPr>
          <w:rFonts w:ascii="Consolas" w:hAnsi="Consolas"/>
        </w:rPr>
      </w:pPr>
      <w:r>
        <w:tab/>
      </w:r>
      <w:r w:rsidRPr="002302AA">
        <w:rPr>
          <w:rFonts w:ascii="Consolas" w:hAnsi="Consolas"/>
        </w:rPr>
        <w:t>arr[1][total] = [39, 20, 0, 0, 0, 3]</w:t>
      </w:r>
    </w:p>
    <w:p w14:paraId="5CDF7999" w14:textId="77777777" w:rsidR="002302AA" w:rsidRPr="002302AA" w:rsidRDefault="002302AA" w:rsidP="00984EBE">
      <w:pPr>
        <w:pStyle w:val="BodyParagraph"/>
        <w:rPr>
          <w:rFonts w:ascii="Consolas" w:hAnsi="Consolas"/>
        </w:rPr>
      </w:pPr>
      <w:r w:rsidRPr="002302AA">
        <w:rPr>
          <w:rFonts w:ascii="Consolas" w:hAnsi="Consolas"/>
        </w:rPr>
        <w:tab/>
        <w:t>arr[1][result_1] = [36, 18, 0, 0, 0, 3]</w:t>
      </w:r>
    </w:p>
    <w:p w14:paraId="0448D6BA" w14:textId="77777777" w:rsidR="002302AA" w:rsidRPr="002302AA" w:rsidRDefault="002302AA" w:rsidP="00984EBE">
      <w:pPr>
        <w:pStyle w:val="BodyParagraph"/>
        <w:rPr>
          <w:rFonts w:ascii="Consolas" w:hAnsi="Consolas"/>
        </w:rPr>
      </w:pPr>
      <w:r w:rsidRPr="002302AA">
        <w:rPr>
          <w:rFonts w:ascii="Consolas" w:hAnsi="Consolas"/>
        </w:rPr>
        <w:tab/>
        <w:t>arr[1][result_0] = [3, 2, 0, 0, 0, 0]</w:t>
      </w:r>
    </w:p>
    <w:p w14:paraId="79623F82" w14:textId="77777777" w:rsidR="001A78D0" w:rsidRDefault="00901B90" w:rsidP="001A78D0">
      <w:pPr>
        <w:pStyle w:val="BodyText"/>
        <w:keepNext/>
        <w:ind w:left="360"/>
      </w:pPr>
      <w:r>
        <w:rPr>
          <w:noProof/>
        </w:rPr>
        <w:lastRenderedPageBreak/>
        <w:drawing>
          <wp:inline distT="0" distB="0" distL="0" distR="0" wp14:anchorId="213CAB43" wp14:editId="2F82E92E">
            <wp:extent cx="5473700" cy="1866900"/>
            <wp:effectExtent l="0" t="0" r="0" b="0"/>
            <wp:docPr id="1326" name="Picture 1326" descr="Screen%20Shot%202016-04-27%20at%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descr="Screen%20Shot%202016-04-27%20at%20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3700" cy="1866900"/>
                    </a:xfrm>
                    <a:prstGeom prst="rect">
                      <a:avLst/>
                    </a:prstGeom>
                    <a:noFill/>
                    <a:ln>
                      <a:noFill/>
                    </a:ln>
                  </pic:spPr>
                </pic:pic>
              </a:graphicData>
            </a:graphic>
          </wp:inline>
        </w:drawing>
      </w:r>
    </w:p>
    <w:p w14:paraId="492B694B" w14:textId="3D257E69" w:rsidR="001A78D0" w:rsidRDefault="001A78D0" w:rsidP="003B4E33">
      <w:pPr>
        <w:pStyle w:val="Caption"/>
      </w:pPr>
      <w:bookmarkStart w:id="40" w:name="_Toc449576596"/>
      <w:r>
        <w:t xml:space="preserve">Figure </w:t>
      </w:r>
      <w:r w:rsidR="003B4E33">
        <w:fldChar w:fldCharType="begin"/>
      </w:r>
      <w:r w:rsidR="003B4E33">
        <w:instrText xml:space="preserve"> STYLEREF 1 \s </w:instrText>
      </w:r>
      <w:r w:rsidR="003B4E33">
        <w:fldChar w:fldCharType="separate"/>
      </w:r>
      <w:r w:rsidR="003B4E33">
        <w:t>5</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1</w:t>
      </w:r>
      <w:r w:rsidR="003B4E33">
        <w:fldChar w:fldCharType="end"/>
      </w:r>
      <w:r>
        <w:t>-Export Excel interface</w:t>
      </w:r>
      <w:bookmarkEnd w:id="40"/>
    </w:p>
    <w:p w14:paraId="217340E2" w14:textId="77777777" w:rsidR="002302AA" w:rsidRPr="002302AA" w:rsidRDefault="002302AA" w:rsidP="002302AA">
      <w:pPr>
        <w:pStyle w:val="Heading3"/>
      </w:pPr>
      <w:r>
        <w:t>Implements</w:t>
      </w:r>
    </w:p>
    <w:p w14:paraId="5D8CE163" w14:textId="7C668FB9" w:rsidR="006E74A4" w:rsidRPr="002302AA" w:rsidRDefault="006E74A4" w:rsidP="00FC7E14">
      <w:pPr>
        <w:pStyle w:val="BodyParagraph"/>
        <w:rPr>
          <w:lang w:val="vi-VN"/>
        </w:rPr>
      </w:pPr>
      <w:r>
        <w:rPr>
          <w:lang w:val="vi-VN"/>
        </w:rPr>
        <w:t>When a user clicks button”Xuất Excel”, 2 choose</w:t>
      </w:r>
      <w:r w:rsidR="002302AA">
        <w:rPr>
          <w:lang w:val="vi-VN"/>
        </w:rPr>
        <w:t>s</w:t>
      </w:r>
      <w:r>
        <w:rPr>
          <w:lang w:val="vi-VN"/>
        </w:rPr>
        <w:t xml:space="preserve"> will</w:t>
      </w:r>
      <w:r w:rsidR="002302AA">
        <w:rPr>
          <w:lang w:val="vi-VN"/>
        </w:rPr>
        <w:t xml:space="preserve"> show</w:t>
      </w:r>
      <w:r>
        <w:rPr>
          <w:lang w:val="vi-VN"/>
        </w:rPr>
        <w:t xml:space="preserve"> as figure</w:t>
      </w:r>
      <w:r w:rsidR="002302AA">
        <w:rPr>
          <w:lang w:val="vi-VN"/>
        </w:rPr>
        <w:t xml:space="preserve"> 5-1</w:t>
      </w:r>
    </w:p>
    <w:p w14:paraId="00AF7127" w14:textId="05A4BA20" w:rsidR="001A78D0" w:rsidRDefault="001A78D0" w:rsidP="00FC7E14">
      <w:pPr>
        <w:pStyle w:val="BodyParagraph"/>
        <w:rPr>
          <w:lang w:val="vi-VN"/>
        </w:rPr>
      </w:pPr>
      <w:r>
        <w:rPr>
          <w:lang w:val="vi-VN"/>
        </w:rPr>
        <w:t xml:space="preserve">Each chooses “Thống kê chất lượng giáo dục.xls” and “Thống kê chất lượng giáo dục.xlsx” corresponding with </w:t>
      </w:r>
      <w:r w:rsidR="007E5459">
        <w:rPr>
          <w:lang w:val="vi-VN"/>
        </w:rPr>
        <w:t>URLs. ROR will go</w:t>
      </w:r>
      <w:r w:rsidR="007E5459" w:rsidRPr="00071EF6">
        <w:rPr>
          <w:lang w:val="vi-VN"/>
        </w:rPr>
        <w:t xml:space="preserve"> to</w:t>
      </w:r>
      <w:r w:rsidR="007E5459" w:rsidRPr="007E5459">
        <w:rPr>
          <w:b/>
          <w:lang w:val="vi-VN"/>
        </w:rPr>
        <w:t xml:space="preserve"> routes.rb</w:t>
      </w:r>
      <w:r w:rsidR="007E5459">
        <w:rPr>
          <w:lang w:val="vi-VN"/>
        </w:rPr>
        <w:t xml:space="preserve"> file to find controller’s fun</w:t>
      </w:r>
      <w:r w:rsidR="00FC7E14">
        <w:rPr>
          <w:lang w:val="vi-VN"/>
        </w:rPr>
        <w:t>c</w:t>
      </w:r>
      <w:r w:rsidR="007E5459">
        <w:rPr>
          <w:lang w:val="vi-VN"/>
        </w:rPr>
        <w:t>tions correspo</w:t>
      </w:r>
      <w:r w:rsidR="00071EF6">
        <w:rPr>
          <w:lang w:val="vi-VN"/>
        </w:rPr>
        <w:t>n</w:t>
      </w:r>
      <w:r w:rsidR="007E5459">
        <w:rPr>
          <w:lang w:val="vi-VN"/>
        </w:rPr>
        <w:t>ding</w:t>
      </w:r>
      <w:r w:rsidR="00071EF6">
        <w:rPr>
          <w:lang w:val="vi-VN"/>
        </w:rPr>
        <w:t xml:space="preserve"> with URLs which calls</w:t>
      </w:r>
    </w:p>
    <w:p w14:paraId="6594A501" w14:textId="77777777" w:rsidR="00071EF6" w:rsidRDefault="00071EF6" w:rsidP="00282DE4">
      <w:pPr>
        <w:pStyle w:val="BodyParagraph"/>
        <w:rPr>
          <w:rFonts w:ascii="Consolas" w:hAnsi="Consolas"/>
          <w:szCs w:val="24"/>
        </w:rPr>
      </w:pPr>
      <w:r w:rsidRPr="00071EF6">
        <w:rPr>
          <w:rFonts w:ascii="Consolas" w:hAnsi="Consolas"/>
          <w:sz w:val="24"/>
          <w:szCs w:val="24"/>
        </w:rPr>
        <w:t xml:space="preserve">post "end_term_statistics/class_education_quality/download/:term_id/:klass_id/:format" </w:t>
      </w:r>
    </w:p>
    <w:p w14:paraId="128B0E47" w14:textId="0F256D82" w:rsidR="00071EF6" w:rsidRPr="00407C27" w:rsidRDefault="00407C27" w:rsidP="00407C27">
      <w:pPr>
        <w:pStyle w:val="BodyParagraph"/>
        <w:rPr>
          <w:rFonts w:ascii="Consolas" w:hAnsi="Consolas"/>
        </w:rPr>
      </w:pPr>
      <w:r>
        <w:rPr>
          <w:rFonts w:ascii="Consolas" w:hAnsi="Consolas"/>
        </w:rPr>
        <w:t>=&gt;</w:t>
      </w:r>
      <w:r w:rsidR="00071EF6" w:rsidRPr="00407C27">
        <w:rPr>
          <w:rFonts w:ascii="Consolas" w:hAnsi="Consolas"/>
        </w:rPr>
        <w:t>"end_term_statistics#download_class_education_quality"</w:t>
      </w:r>
    </w:p>
    <w:p w14:paraId="7BAF82D8" w14:textId="77777777" w:rsidR="001410A6" w:rsidRDefault="00071EF6" w:rsidP="00071EF6">
      <w:pPr>
        <w:pStyle w:val="BodyParagraph"/>
      </w:pPr>
      <w:r>
        <w:t xml:space="preserve">ROR will implement </w:t>
      </w:r>
      <w:r w:rsidRPr="00071EF6">
        <w:rPr>
          <w:b/>
        </w:rPr>
        <w:t>download_class_education_quality</w:t>
      </w:r>
      <w:r>
        <w:t xml:space="preserve"> function in </w:t>
      </w:r>
      <w:r w:rsidRPr="00071EF6">
        <w:rPr>
          <w:b/>
        </w:rPr>
        <w:t>EndTermStatisticsController</w:t>
      </w:r>
      <w:r w:rsidRPr="00071EF6">
        <w:t xml:space="preserve"> </w:t>
      </w:r>
      <w:r>
        <w:t>class</w:t>
      </w:r>
      <w:r w:rsidR="00A320AB">
        <w:t xml:space="preserve">. </w:t>
      </w:r>
      <w:r w:rsidR="00773A57">
        <w:t xml:space="preserve">In </w:t>
      </w:r>
      <w:r w:rsidR="00773A57" w:rsidRPr="00071EF6">
        <w:rPr>
          <w:b/>
        </w:rPr>
        <w:t>download_class_education_quality</w:t>
      </w:r>
      <w:r w:rsidR="00773A57">
        <w:rPr>
          <w:b/>
        </w:rPr>
        <w:t xml:space="preserve"> </w:t>
      </w:r>
      <w:r w:rsidR="00773A57" w:rsidRPr="00773A57">
        <w:t>function</w:t>
      </w:r>
      <w:r w:rsidR="00773A57">
        <w:t>, I will</w:t>
      </w:r>
      <w:r w:rsidR="00B85092">
        <w:t xml:space="preserve"> do 2 tasks: one is creating a</w:t>
      </w:r>
      <w:r w:rsidR="00773A57">
        <w:t xml:space="preserve"> variable contain all value of table, another is creating Excel file contain value and send to user download.</w:t>
      </w:r>
    </w:p>
    <w:p w14:paraId="173B9C7F" w14:textId="77777777" w:rsidR="00773A57" w:rsidRPr="00773A57" w:rsidRDefault="00763570" w:rsidP="00773A57">
      <w:pPr>
        <w:pStyle w:val="BodyParagraph"/>
        <w:numPr>
          <w:ilvl w:val="0"/>
          <w:numId w:val="25"/>
        </w:numPr>
        <w:rPr>
          <w:lang w:val="vi-VN"/>
        </w:rPr>
      </w:pPr>
      <w:r>
        <w:t>Creating a</w:t>
      </w:r>
      <w:r w:rsidR="00773A57">
        <w:t xml:space="preserve"> variable contain all value of table</w:t>
      </w:r>
    </w:p>
    <w:p w14:paraId="64EF69B5" w14:textId="4C8F6FA3" w:rsidR="00CE1CC6" w:rsidRDefault="00763570" w:rsidP="00763570">
      <w:pPr>
        <w:pStyle w:val="BodyParagraph"/>
        <w:ind w:firstLine="0"/>
        <w:rPr>
          <w:rFonts w:ascii="Consolas" w:hAnsi="Consolas"/>
        </w:rPr>
      </w:pPr>
      <w:r w:rsidRPr="001C1734">
        <w:t>I create @class_education_quality</w:t>
      </w:r>
      <w:r w:rsidR="006F2FB5" w:rsidRPr="001C1734">
        <w:t xml:space="preserve"> variable. For </w:t>
      </w:r>
      <w:r w:rsidR="00845B1B">
        <w:t>each subject</w:t>
      </w:r>
      <w:r w:rsidR="006F2FB5" w:rsidRPr="001C1734">
        <w:t>, I will find</w:t>
      </w:r>
      <w:r w:rsidR="001C2100">
        <w:t xml:space="preserve"> the</w:t>
      </w:r>
      <w:r w:rsidR="006F2FB5" w:rsidRPr="001C1734">
        <w:t xml:space="preserve"> number of students not done and done. After that I will plus</w:t>
      </w:r>
      <w:r w:rsidR="001C2100">
        <w:t xml:space="preserve"> the</w:t>
      </w:r>
      <w:r w:rsidR="006F2FB5" w:rsidRPr="001C1734">
        <w:t xml:space="preserve"> number of students not done and </w:t>
      </w:r>
      <w:r w:rsidR="00782FE6">
        <w:t xml:space="preserve">the </w:t>
      </w:r>
      <w:r w:rsidR="00ED33E1">
        <w:t>number of</w:t>
      </w:r>
      <w:r w:rsidR="00782FE6">
        <w:t xml:space="preserve"> </w:t>
      </w:r>
      <w:r w:rsidR="006F2FB5" w:rsidRPr="001C1734">
        <w:t>student</w:t>
      </w:r>
      <w:r w:rsidR="00ED33E1">
        <w:t>s</w:t>
      </w:r>
      <w:r w:rsidR="006F2FB5" w:rsidRPr="001C1734">
        <w:t xml:space="preserve"> done. The result after calculating</w:t>
      </w:r>
      <w:r w:rsidR="002C5C73" w:rsidRPr="001C1734">
        <w:t xml:space="preserve"> will</w:t>
      </w:r>
      <w:r w:rsidR="006F2FB5" w:rsidRPr="001C1734">
        <w:t xml:space="preserve"> </w:t>
      </w:r>
      <w:r w:rsidR="002C5C73" w:rsidRPr="001C1734">
        <w:t>assign to</w:t>
      </w:r>
      <w:r w:rsidR="002C5C73">
        <w:t xml:space="preserve"> </w:t>
      </w:r>
      <w:r w:rsidR="002C5C73" w:rsidRPr="006F2FB5">
        <w:rPr>
          <w:rFonts w:ascii="Consolas" w:hAnsi="Consolas"/>
        </w:rPr>
        <w:t>@class_education_quality</w:t>
      </w:r>
      <w:r w:rsidR="002C5C73">
        <w:rPr>
          <w:rFonts w:ascii="Consolas" w:hAnsi="Consolas"/>
        </w:rPr>
        <w:t>[‘total’]</w:t>
      </w:r>
      <w:r w:rsidR="00CE1CC6">
        <w:rPr>
          <w:rFonts w:ascii="Consolas" w:hAnsi="Consolas"/>
        </w:rPr>
        <w:t>.</w:t>
      </w:r>
    </w:p>
    <w:p w14:paraId="4FB74016" w14:textId="77777777" w:rsidR="00CE1CC6" w:rsidRDefault="00CE1CC6" w:rsidP="00CE1CC6">
      <w:pPr>
        <w:pStyle w:val="BodyParagraph"/>
      </w:pPr>
      <w:r>
        <w:t>I will query database to find number of student not done and done.</w:t>
      </w:r>
    </w:p>
    <w:p w14:paraId="44226515" w14:textId="77777777" w:rsidR="00CE1CC6" w:rsidRPr="00CE1CC6" w:rsidRDefault="00CE1CC6" w:rsidP="00CE1CC6">
      <w:pPr>
        <w:pStyle w:val="BodyParagraph"/>
        <w:rPr>
          <w:rFonts w:ascii="Consolas" w:hAnsi="Consolas"/>
        </w:rPr>
      </w:pPr>
      <w:r w:rsidRPr="00CE1CC6">
        <w:rPr>
          <w:rFonts w:ascii="Consolas" w:hAnsi="Consolas"/>
        </w:rPr>
        <w:lastRenderedPageBreak/>
        <w:t>pupil_profiles_ids = TermReview.total_by_result(result, klasses_ids, subject_id, term_id).pluck(:pupil_profile_id)</w:t>
      </w:r>
    </w:p>
    <w:p w14:paraId="768CAF57" w14:textId="77777777" w:rsidR="00CE1CC6" w:rsidRDefault="00CE1CC6" w:rsidP="00CE1CC6">
      <w:pPr>
        <w:pStyle w:val="BodyParagraph"/>
        <w:rPr>
          <w:rFonts w:ascii="Consolas" w:hAnsi="Consolas"/>
        </w:rPr>
      </w:pPr>
      <w:r w:rsidRPr="00CE1CC6">
        <w:rPr>
          <w:rFonts w:ascii="Consolas" w:hAnsi="Consolas"/>
        </w:rPr>
        <w:t>pupil_profiles = PupilProfile.where("id IN (?)", pupil_profiles_ids)</w:t>
      </w:r>
    </w:p>
    <w:p w14:paraId="0E2F9F35" w14:textId="77777777" w:rsidR="00CE1CC6" w:rsidRPr="00CE1CC6" w:rsidRDefault="00CE1CC6" w:rsidP="001C1734">
      <w:pPr>
        <w:pStyle w:val="BodyParagraph"/>
      </w:pPr>
      <w:r w:rsidRPr="00CE1CC6">
        <w:t>result = 1 if I want to query student done</w:t>
      </w:r>
    </w:p>
    <w:p w14:paraId="53FB7ECF" w14:textId="77777777" w:rsidR="00CE1CC6" w:rsidRPr="00CE1CC6" w:rsidRDefault="00CE1CC6" w:rsidP="001C1734">
      <w:pPr>
        <w:pStyle w:val="BodyParagraph"/>
      </w:pPr>
      <w:r w:rsidRPr="00CE1CC6">
        <w:t>result = 1 if I want to query student not done</w:t>
      </w:r>
    </w:p>
    <w:p w14:paraId="723C9AC5" w14:textId="77777777" w:rsidR="00773A57" w:rsidRPr="001C1734" w:rsidRDefault="00773A57" w:rsidP="001C1734">
      <w:pPr>
        <w:pStyle w:val="BodyParagraph"/>
        <w:numPr>
          <w:ilvl w:val="0"/>
          <w:numId w:val="25"/>
        </w:numPr>
        <w:rPr>
          <w:lang w:val="vi-VN"/>
        </w:rPr>
      </w:pPr>
      <w:r>
        <w:t>Creating Excel file contain value and sent to user download.</w:t>
      </w:r>
    </w:p>
    <w:p w14:paraId="42B13A33" w14:textId="7DDE5DD2" w:rsidR="001B009F" w:rsidRDefault="001C1734" w:rsidP="00673A48">
      <w:pPr>
        <w:pStyle w:val="BodyParagraph"/>
      </w:pPr>
      <w:r>
        <w:t xml:space="preserve">From </w:t>
      </w:r>
      <w:r w:rsidRPr="001C1734">
        <w:rPr>
          <w:rFonts w:ascii="Consolas" w:hAnsi="Consolas"/>
        </w:rPr>
        <w:t>@class_education_quality</w:t>
      </w:r>
      <w:r>
        <w:t xml:space="preserve"> variable I find, I will pass it on </w:t>
      </w:r>
      <w:r w:rsidRPr="001C1734">
        <w:rPr>
          <w:rFonts w:ascii="Consolas" w:hAnsi="Consolas"/>
        </w:rPr>
        <w:t>write_class_education_quality</w:t>
      </w:r>
      <w:r>
        <w:t xml:space="preserve"> function to write content to Excel file.</w:t>
      </w:r>
    </w:p>
    <w:p w14:paraId="4748491A" w14:textId="77777777" w:rsidR="003B4E33" w:rsidRDefault="003B4E33" w:rsidP="003B4E33">
      <w:pPr>
        <w:pStyle w:val="BodyParagraph"/>
        <w:keepNext/>
      </w:pPr>
      <w:r>
        <w:rPr>
          <w:noProof/>
        </w:rPr>
        <w:drawing>
          <wp:inline distT="0" distB="0" distL="0" distR="0" wp14:anchorId="659331FA" wp14:editId="74532F7A">
            <wp:extent cx="5473700" cy="2895600"/>
            <wp:effectExtent l="0" t="0" r="12700" b="0"/>
            <wp:docPr id="14" name="Picture 14" descr="../Desktop/Screen%20Shot%202016-04-28%20at%2002.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descr="../Desktop/Screen%20Shot%202016-04-28%20at%2002.23.2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3700" cy="2895600"/>
                    </a:xfrm>
                    <a:prstGeom prst="rect">
                      <a:avLst/>
                    </a:prstGeom>
                    <a:noFill/>
                    <a:ln>
                      <a:noFill/>
                    </a:ln>
                  </pic:spPr>
                </pic:pic>
              </a:graphicData>
            </a:graphic>
          </wp:inline>
        </w:drawing>
      </w:r>
    </w:p>
    <w:p w14:paraId="608F024A" w14:textId="0746300A" w:rsidR="003B4E33" w:rsidRDefault="003B4E33" w:rsidP="003B4E33">
      <w:pPr>
        <w:pStyle w:val="Caption"/>
      </w:pPr>
      <w:bookmarkStart w:id="41" w:name="_Toc449576597"/>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w:t>
      </w:r>
      <w:r>
        <w:fldChar w:fldCharType="end"/>
      </w:r>
      <w:r>
        <w:t>-Code for write Excel file</w:t>
      </w:r>
      <w:bookmarkEnd w:id="41"/>
    </w:p>
    <w:p w14:paraId="1D7533E0" w14:textId="575ABCC5" w:rsidR="00673A48" w:rsidRDefault="002960B5" w:rsidP="00673A48">
      <w:pPr>
        <w:pStyle w:val="BodyParagraph"/>
      </w:pPr>
      <w:r>
        <w:t>After filling Excel form, server will send Excel file to user.</w:t>
      </w:r>
    </w:p>
    <w:p w14:paraId="623D564D" w14:textId="77777777" w:rsidR="002A3062" w:rsidRDefault="002A3062" w:rsidP="002A3062">
      <w:pPr>
        <w:pStyle w:val="Heading2"/>
      </w:pPr>
      <w:bookmarkStart w:id="42" w:name="_Toc449594530"/>
      <w:r>
        <w:t>Deployment</w:t>
      </w:r>
      <w:bookmarkEnd w:id="42"/>
    </w:p>
    <w:p w14:paraId="66249FF0" w14:textId="77777777" w:rsidR="002A3062" w:rsidRDefault="002A3062" w:rsidP="002A3062">
      <w:pPr>
        <w:pStyle w:val="BodyParagraph"/>
      </w:pPr>
      <w:r>
        <w:t xml:space="preserve">After a long time building the system, we deployed the system at address </w:t>
      </w:r>
      <w:hyperlink r:id="rId35" w:history="1">
        <w:r w:rsidRPr="00C53F61">
          <w:rPr>
            <w:rStyle w:val="Hyperlink"/>
          </w:rPr>
          <w:t>http://truongnha.com/</w:t>
        </w:r>
      </w:hyperlink>
      <w:r>
        <w:t xml:space="preserve">. The current system has essential functions to serve the headmaster, teacher, and parents. There are positive feedbacks in our system as well as </w:t>
      </w:r>
      <w:r>
        <w:rPr>
          <w:lang w:val="vi-VN"/>
        </w:rPr>
        <w:t>the contributions needed to develop the sys</w:t>
      </w:r>
      <w:r>
        <w:t>tem become better in the future.</w:t>
      </w:r>
    </w:p>
    <w:p w14:paraId="26189D78" w14:textId="77777777" w:rsidR="002A3062" w:rsidRDefault="002A3062" w:rsidP="002A3062">
      <w:pPr>
        <w:pStyle w:val="BodyParagraph"/>
        <w:rPr>
          <w:lang w:val="vi-VN"/>
        </w:rPr>
      </w:pPr>
      <w:r>
        <w:lastRenderedPageBreak/>
        <w:t xml:space="preserve">Now, Truong Nha is being deployed by Sao Khue Company. Until now, Truong Nha is during trail time. It is </w:t>
      </w:r>
      <w:r>
        <w:rPr>
          <w:lang w:val="vi-VN"/>
        </w:rPr>
        <w:t>used in 180 primary schools. Most schools are in Nam Dinh, Dong Nai, Ha Noi, Dac Lac, Hai Duong province</w:t>
      </w:r>
    </w:p>
    <w:p w14:paraId="195DD1EC" w14:textId="77777777" w:rsidR="002A3062" w:rsidRDefault="002A3062" w:rsidP="002A3062">
      <w:pPr>
        <w:pStyle w:val="BodyParagraph"/>
        <w:rPr>
          <w:lang w:val="vi-VN"/>
        </w:rPr>
      </w:pPr>
      <w:r>
        <w:rPr>
          <w:lang w:val="vi-VN"/>
        </w:rPr>
        <w:t>The figure below shows positive results after deployment time.</w:t>
      </w:r>
    </w:p>
    <w:p w14:paraId="3F4B0F98" w14:textId="77777777" w:rsidR="002A3062" w:rsidRDefault="002A3062" w:rsidP="002A3062">
      <w:pPr>
        <w:pStyle w:val="BodyText"/>
        <w:keepNext/>
      </w:pPr>
      <w:r w:rsidRPr="0003488A">
        <w:rPr>
          <w:noProof/>
        </w:rPr>
        <w:drawing>
          <wp:inline distT="0" distB="0" distL="0" distR="0" wp14:anchorId="5E354969" wp14:editId="3D4E338F">
            <wp:extent cx="5930900" cy="309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0900" cy="3098800"/>
                    </a:xfrm>
                    <a:prstGeom prst="rect">
                      <a:avLst/>
                    </a:prstGeom>
                    <a:noFill/>
                    <a:ln>
                      <a:noFill/>
                    </a:ln>
                  </pic:spPr>
                </pic:pic>
              </a:graphicData>
            </a:graphic>
          </wp:inline>
        </w:drawing>
      </w:r>
    </w:p>
    <w:p w14:paraId="3DA21149" w14:textId="77777777" w:rsidR="002A3062" w:rsidRDefault="002A3062" w:rsidP="002A3062">
      <w:pPr>
        <w:pStyle w:val="Caption"/>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w:t>
      </w:r>
      <w:r>
        <w:fldChar w:fldCharType="end"/>
      </w:r>
      <w:r>
        <w:t>-Statistical data via Google Analistics</w:t>
      </w:r>
    </w:p>
    <w:p w14:paraId="0D7DF9E9" w14:textId="77777777" w:rsidR="002A3062" w:rsidRDefault="002A3062" w:rsidP="002A3062">
      <w:pPr>
        <w:pStyle w:val="BodyParagraph"/>
      </w:pPr>
      <w:r>
        <w:t>The number of user account in Truong Nha is more than 50000 accounts, with 1000 regular users,</w:t>
      </w:r>
    </w:p>
    <w:p w14:paraId="34E911B3" w14:textId="77777777" w:rsidR="002A3062" w:rsidRDefault="002A3062" w:rsidP="002A3062">
      <w:pPr>
        <w:pStyle w:val="BodyParagraph"/>
      </w:pPr>
      <w:r>
        <w:t xml:space="preserve">The number of reviews </w:t>
      </w:r>
      <w:r>
        <w:rPr>
          <w:lang w:val="vi-VN"/>
        </w:rPr>
        <w:t>of today is more</w:t>
      </w:r>
      <w:r>
        <w:t xml:space="preserve"> than 100000 reviews and 5000 feedbacks from the parent.</w:t>
      </w:r>
    </w:p>
    <w:p w14:paraId="6C58C063" w14:textId="77777777" w:rsidR="002A3062" w:rsidRDefault="002A3062" w:rsidP="002A3062">
      <w:pPr>
        <w:pStyle w:val="BodyParagraph"/>
      </w:pPr>
      <w:r>
        <w:t>After making a survey about the satisfaction of users, we received positive feedback on the system when most of the results are satisfy. Besides, some teachers recommend advice for improving weak points of the system.</w:t>
      </w:r>
    </w:p>
    <w:p w14:paraId="23D9974B" w14:textId="77777777" w:rsidR="002A3062" w:rsidRDefault="002A3062" w:rsidP="002A3062">
      <w:pPr>
        <w:pStyle w:val="BodyParagraph"/>
      </w:pPr>
      <w:r>
        <w:t xml:space="preserve"> During deploy time, we also find some difficulties:</w:t>
      </w:r>
    </w:p>
    <w:p w14:paraId="6D8DDF80" w14:textId="77777777" w:rsidR="002A3062" w:rsidRDefault="002A3062" w:rsidP="002A3062">
      <w:pPr>
        <w:pStyle w:val="BodyParagraph"/>
        <w:rPr>
          <w:lang w:val="vi-VN"/>
        </w:rPr>
      </w:pPr>
      <w:r>
        <w:t xml:space="preserve">Although web version brings many benefits for the teacher, some old teachers </w:t>
      </w:r>
      <w:r>
        <w:rPr>
          <w:lang w:val="vi-VN"/>
        </w:rPr>
        <w:t>prefer to write reviews rather than use our system.</w:t>
      </w:r>
    </w:p>
    <w:p w14:paraId="24129949" w14:textId="7A4F74DE" w:rsidR="001410A6" w:rsidRPr="001410A6" w:rsidRDefault="002A3062" w:rsidP="002A3062">
      <w:pPr>
        <w:pStyle w:val="BodyParagraph"/>
      </w:pPr>
      <w:r>
        <w:rPr>
          <w:lang w:val="vi-VN"/>
        </w:rPr>
        <w:t xml:space="preserve">The number </w:t>
      </w:r>
      <w:r>
        <w:t>of users, reviews increase day by day. So the performance and security are our challenges.</w:t>
      </w:r>
    </w:p>
    <w:p w14:paraId="13627A50" w14:textId="77777777" w:rsidR="00F7572B" w:rsidRDefault="00F7572B" w:rsidP="00F7572B">
      <w:pPr>
        <w:pStyle w:val="Heading1"/>
      </w:pPr>
      <w:bookmarkStart w:id="43" w:name="_Toc449594531"/>
      <w:bookmarkEnd w:id="43"/>
    </w:p>
    <w:p w14:paraId="43FB0C6E" w14:textId="6B9FEBF2" w:rsidR="000B5927" w:rsidRDefault="004B1189" w:rsidP="00DE5F97">
      <w:pPr>
        <w:pStyle w:val="TOCHeading"/>
      </w:pPr>
      <w:bookmarkStart w:id="44" w:name="_Toc449594532"/>
      <w:r>
        <w:t xml:space="preserve">DISCUSTIONS AND </w:t>
      </w:r>
      <w:r w:rsidR="00F7572B">
        <w:t>CONCLUSIONS</w:t>
      </w:r>
      <w:bookmarkEnd w:id="44"/>
    </w:p>
    <w:p w14:paraId="536826AA" w14:textId="77777777" w:rsidR="002A3062" w:rsidRDefault="002A3062" w:rsidP="002A3062">
      <w:pPr>
        <w:pStyle w:val="Heading2"/>
      </w:pPr>
      <w:bookmarkStart w:id="45" w:name="_Toc449594533"/>
      <w:r>
        <w:t>Discussions</w:t>
      </w:r>
      <w:bookmarkEnd w:id="45"/>
    </w:p>
    <w:p w14:paraId="5DA03A19" w14:textId="77777777" w:rsidR="002A3062" w:rsidRDefault="002A3062" w:rsidP="002A3062">
      <w:pPr>
        <w:pStyle w:val="BodyParagraph"/>
        <w:rPr>
          <w:lang w:val="vi-VN"/>
        </w:rPr>
      </w:pPr>
      <w:r>
        <w:t>Developing Truong Nha is an interesting experience for me. I not only</w:t>
      </w:r>
      <w:r>
        <w:rPr>
          <w:lang w:val="vi-VN"/>
        </w:rPr>
        <w:t xml:space="preserve"> </w:t>
      </w:r>
      <w:r w:rsidRPr="00874519">
        <w:rPr>
          <w:lang w:val="vi-VN"/>
        </w:rPr>
        <w:t>consolidating knowledge at school</w:t>
      </w:r>
      <w:r>
        <w:rPr>
          <w:lang w:val="vi-VN"/>
        </w:rPr>
        <w:t xml:space="preserve"> but also learn new knowledge about technology and the way to deploy an actual product.</w:t>
      </w:r>
    </w:p>
    <w:p w14:paraId="66E1B1F6" w14:textId="77777777" w:rsidR="002A3062" w:rsidRDefault="002A3062" w:rsidP="002A3062">
      <w:pPr>
        <w:pStyle w:val="BodyParagraph"/>
        <w:rPr>
          <w:lang w:val="vi-VN"/>
        </w:rPr>
      </w:pPr>
      <w:r>
        <w:rPr>
          <w:lang w:val="vi-VN"/>
        </w:rPr>
        <w:t>The knowledge which I consolidating:</w:t>
      </w:r>
    </w:p>
    <w:p w14:paraId="7B75253F" w14:textId="77777777" w:rsidR="002A3062" w:rsidRDefault="002A3062" w:rsidP="002A3062">
      <w:pPr>
        <w:pStyle w:val="BodyParagraph"/>
        <w:numPr>
          <w:ilvl w:val="0"/>
          <w:numId w:val="21"/>
        </w:numPr>
        <w:rPr>
          <w:lang w:val="vi-VN"/>
        </w:rPr>
      </w:pPr>
      <w:r>
        <w:rPr>
          <w:lang w:val="vi-VN"/>
        </w:rPr>
        <w:t>It relates to Software Engineering, Object-Oriented Programming, Object-Oriented Analysis Design, Service Oriented Architecture, Database subjects.</w:t>
      </w:r>
    </w:p>
    <w:p w14:paraId="5822DDE4" w14:textId="77777777" w:rsidR="002A3062" w:rsidRDefault="002A3062" w:rsidP="002A3062">
      <w:pPr>
        <w:pStyle w:val="BodyParagraph"/>
        <w:rPr>
          <w:lang w:val="vi-VN"/>
        </w:rPr>
      </w:pPr>
      <w:r>
        <w:rPr>
          <w:lang w:val="vi-VN"/>
        </w:rPr>
        <w:t>Technology knowledge which I have learned:</w:t>
      </w:r>
    </w:p>
    <w:p w14:paraId="4CA76558" w14:textId="77777777" w:rsidR="002A3062" w:rsidRDefault="002A3062" w:rsidP="002A3062">
      <w:pPr>
        <w:pStyle w:val="BodyParagraph"/>
        <w:numPr>
          <w:ilvl w:val="0"/>
          <w:numId w:val="22"/>
        </w:numPr>
        <w:rPr>
          <w:lang w:val="vi-VN"/>
        </w:rPr>
      </w:pPr>
      <w:r>
        <w:rPr>
          <w:lang w:val="vi-VN"/>
        </w:rPr>
        <w:t>Learning Ruby language, Ruby on Rails framework, HTML, CSS, Ajax, Jquery.</w:t>
      </w:r>
    </w:p>
    <w:p w14:paraId="4CE7C1ED" w14:textId="77777777" w:rsidR="002A3062" w:rsidRDefault="002A3062" w:rsidP="002A3062">
      <w:pPr>
        <w:pStyle w:val="BodyParagraph"/>
        <w:numPr>
          <w:ilvl w:val="0"/>
          <w:numId w:val="22"/>
        </w:numPr>
        <w:rPr>
          <w:lang w:val="vi-VN"/>
        </w:rPr>
      </w:pPr>
      <w:r>
        <w:rPr>
          <w:lang w:val="vi-VN"/>
        </w:rPr>
        <w:t>Using Git to manage software versions</w:t>
      </w:r>
    </w:p>
    <w:p w14:paraId="72077C95" w14:textId="77777777" w:rsidR="002A3062" w:rsidRDefault="002A3062" w:rsidP="002A3062">
      <w:pPr>
        <w:pStyle w:val="BodyParagraph"/>
        <w:rPr>
          <w:lang w:val="vi-VN"/>
        </w:rPr>
      </w:pPr>
      <w:r>
        <w:rPr>
          <w:lang w:val="vi-VN"/>
        </w:rPr>
        <w:t>Besides, I have learned something not teaching in school:</w:t>
      </w:r>
    </w:p>
    <w:p w14:paraId="24435804" w14:textId="77777777" w:rsidR="002A3062" w:rsidRDefault="002A3062" w:rsidP="002A3062">
      <w:pPr>
        <w:pStyle w:val="BodyParagraph"/>
        <w:numPr>
          <w:ilvl w:val="0"/>
          <w:numId w:val="23"/>
        </w:numPr>
        <w:rPr>
          <w:lang w:val="vi-VN"/>
        </w:rPr>
      </w:pPr>
      <w:r>
        <w:rPr>
          <w:lang w:val="vi-VN"/>
        </w:rPr>
        <w:t>How to communicate to customers effectively and understand what they need to solve difficulties  they face when using the system. All this work is done by our forum or direct phone.</w:t>
      </w:r>
    </w:p>
    <w:p w14:paraId="46945CE8" w14:textId="77777777" w:rsidR="002A3062" w:rsidRDefault="002A3062" w:rsidP="002A3062">
      <w:pPr>
        <w:pStyle w:val="BodyParagraph"/>
        <w:numPr>
          <w:ilvl w:val="0"/>
          <w:numId w:val="23"/>
        </w:numPr>
        <w:rPr>
          <w:lang w:val="vi-VN"/>
        </w:rPr>
      </w:pPr>
      <w:r>
        <w:rPr>
          <w:lang w:val="vi-VN"/>
        </w:rPr>
        <w:t>Because the system is deployed in many schools, so we need fix problems of the system as fast as we can.</w:t>
      </w:r>
    </w:p>
    <w:p w14:paraId="44BD06C0" w14:textId="77777777" w:rsidR="002A3062" w:rsidRPr="005943DD" w:rsidRDefault="002A3062" w:rsidP="002A3062">
      <w:pPr>
        <w:pStyle w:val="BodyParagraph"/>
        <w:numPr>
          <w:ilvl w:val="0"/>
          <w:numId w:val="23"/>
        </w:numPr>
      </w:pPr>
      <w:r>
        <w:rPr>
          <w:lang w:val="vi-VN"/>
        </w:rPr>
        <w:lastRenderedPageBreak/>
        <w:t xml:space="preserve">Database is very important, so we have to backup database work daily to protect the risks </w:t>
      </w:r>
    </w:p>
    <w:p w14:paraId="129403F2" w14:textId="77777777" w:rsidR="002A3062" w:rsidRPr="002A3062" w:rsidRDefault="002A3062" w:rsidP="002A3062">
      <w:pPr>
        <w:pStyle w:val="BodyText"/>
      </w:pPr>
    </w:p>
    <w:p w14:paraId="1118A8BD" w14:textId="77777777" w:rsidR="006B5757" w:rsidRDefault="006B5757" w:rsidP="006B5757">
      <w:pPr>
        <w:pStyle w:val="Heading2"/>
      </w:pPr>
      <w:bookmarkStart w:id="46" w:name="_Toc449594534"/>
      <w:r>
        <w:t>Conclusions</w:t>
      </w:r>
      <w:bookmarkEnd w:id="46"/>
    </w:p>
    <w:p w14:paraId="7A0E06CA" w14:textId="471770E9" w:rsidR="006B5757" w:rsidRPr="006B5757" w:rsidRDefault="006B5757" w:rsidP="004E1499">
      <w:pPr>
        <w:pStyle w:val="BodyParagraph"/>
      </w:pPr>
      <w:r>
        <w:t xml:space="preserve">This thesis provides an overview of Truong Nha as well as shows the way building report module for elementary school manager system. </w:t>
      </w:r>
      <w:r w:rsidR="003D4252">
        <w:t>In fact, many reports are generated in the whole semester lead to make headmaster and teacher feel inconvenient and un</w:t>
      </w:r>
      <w:r w:rsidR="009316AD">
        <w:t>comfortable. The b</w:t>
      </w:r>
      <w:bookmarkStart w:id="47" w:name="_GoBack"/>
      <w:bookmarkEnd w:id="47"/>
      <w:r w:rsidR="003D4252">
        <w:t>uilding reports module in the system is necessary to solve all problems which the teacher faces.</w:t>
      </w:r>
    </w:p>
    <w:p w14:paraId="07277310" w14:textId="77777777" w:rsidR="006B5757" w:rsidRDefault="006B5757" w:rsidP="006B5757">
      <w:pPr>
        <w:pStyle w:val="Heading2"/>
      </w:pPr>
      <w:bookmarkStart w:id="48" w:name="_Toc449594535"/>
      <w:r>
        <w:t>Future Works</w:t>
      </w:r>
      <w:bookmarkEnd w:id="48"/>
    </w:p>
    <w:p w14:paraId="0F75F413" w14:textId="4EA161D2" w:rsidR="003D4252" w:rsidRDefault="00160828" w:rsidP="004F6E0C">
      <w:pPr>
        <w:pStyle w:val="BodyParagraph"/>
        <w:rPr>
          <w:lang w:val="vi-VN"/>
        </w:rPr>
      </w:pPr>
      <w:r>
        <w:t xml:space="preserve">Truong Nha is not only the application which I build for my thesis but also an important part to contribute to national education. In the future, we want to make Truong Nha become stronger with many new functions which the teacher need. There are some </w:t>
      </w:r>
      <w:r w:rsidR="008718DE">
        <w:rPr>
          <w:lang w:val="vi-VN"/>
        </w:rPr>
        <w:t>great</w:t>
      </w:r>
      <w:r>
        <w:rPr>
          <w:lang w:val="vi-VN"/>
        </w:rPr>
        <w:t xml:space="preserve"> ideas to develop Truong Nha in the near future</w:t>
      </w:r>
      <w:r w:rsidR="004F6E0C">
        <w:rPr>
          <w:lang w:val="vi-VN"/>
        </w:rPr>
        <w:t>:</w:t>
      </w:r>
    </w:p>
    <w:p w14:paraId="3B21266A" w14:textId="77777777" w:rsidR="00160828" w:rsidRDefault="00160828" w:rsidP="00FA4098">
      <w:pPr>
        <w:pStyle w:val="BodyParagraph"/>
        <w:numPr>
          <w:ilvl w:val="0"/>
          <w:numId w:val="20"/>
        </w:numPr>
        <w:rPr>
          <w:lang w:val="vi-VN"/>
        </w:rPr>
      </w:pPr>
      <w:r>
        <w:rPr>
          <w:lang w:val="vi-VN"/>
        </w:rPr>
        <w:t>Enter reviews by voice processing.</w:t>
      </w:r>
    </w:p>
    <w:p w14:paraId="01CB7C1D" w14:textId="77777777" w:rsidR="00160828" w:rsidRDefault="004F6E0C" w:rsidP="00FA4098">
      <w:pPr>
        <w:pStyle w:val="BodyParagraph"/>
        <w:numPr>
          <w:ilvl w:val="0"/>
          <w:numId w:val="20"/>
        </w:numPr>
        <w:rPr>
          <w:lang w:val="vi-VN"/>
        </w:rPr>
      </w:pPr>
      <w:r>
        <w:rPr>
          <w:lang w:val="vi-VN"/>
        </w:rPr>
        <w:t>Building a chatting window for user exchange information easily.</w:t>
      </w:r>
    </w:p>
    <w:p w14:paraId="76652293" w14:textId="77777777" w:rsidR="00F7572B" w:rsidRPr="00F7572B" w:rsidRDefault="004F6E0C" w:rsidP="00A43296">
      <w:pPr>
        <w:pStyle w:val="BodyParagraph"/>
        <w:numPr>
          <w:ilvl w:val="0"/>
          <w:numId w:val="26"/>
        </w:numPr>
      </w:pPr>
      <w:r>
        <w:rPr>
          <w:lang w:val="vi-VN"/>
        </w:rPr>
        <w:t>Extending this</w:t>
      </w:r>
      <w:r>
        <w:t xml:space="preserve"> system to use for secondary and high schools</w:t>
      </w:r>
    </w:p>
    <w:p w14:paraId="003F00DC" w14:textId="77777777" w:rsidR="004E1499" w:rsidRPr="004E1499" w:rsidRDefault="004E1499" w:rsidP="00AD7D64">
      <w:pPr>
        <w:pStyle w:val="TOCHeading"/>
        <w:jc w:val="left"/>
        <w:sectPr w:rsidR="004E1499" w:rsidRPr="004E1499" w:rsidSect="003A0524">
          <w:headerReference w:type="first" r:id="rId37"/>
          <w:pgSz w:w="12240" w:h="15840"/>
          <w:pgMar w:top="1440" w:right="1440" w:bottom="1440" w:left="2160" w:header="720" w:footer="720" w:gutter="0"/>
          <w:cols w:space="720"/>
          <w:titlePg/>
          <w:docGrid w:linePitch="360"/>
        </w:sectPr>
      </w:pPr>
    </w:p>
    <w:p w14:paraId="63DCB08B" w14:textId="1570AC7C" w:rsidR="008C4FB8" w:rsidRDefault="008C4FB8" w:rsidP="00D72E95">
      <w:pPr>
        <w:pStyle w:val="SpecialTitle"/>
      </w:pPr>
      <w:bookmarkStart w:id="49" w:name="_Toc449594536"/>
      <w:r w:rsidRPr="007869AB">
        <w:lastRenderedPageBreak/>
        <w:t>References</w:t>
      </w:r>
      <w:bookmarkEnd w:id="49"/>
    </w:p>
    <w:p w14:paraId="246DB99C" w14:textId="2EDD7C93" w:rsidR="008C4FB8" w:rsidRDefault="00337552" w:rsidP="00237A0D">
      <w:pPr>
        <w:pStyle w:val="Reference"/>
        <w:ind w:left="907" w:firstLine="0"/>
      </w:pPr>
      <w:r w:rsidRPr="00337552">
        <w:t>http://rubyonrails.org/</w:t>
      </w:r>
    </w:p>
    <w:p w14:paraId="7A13EC98" w14:textId="45CA29BA" w:rsidR="008C4FB8" w:rsidRDefault="00F23703" w:rsidP="007873EE">
      <w:pPr>
        <w:pStyle w:val="Reference"/>
        <w:ind w:left="907" w:firstLine="0"/>
      </w:pPr>
      <w:r w:rsidRPr="00F23703">
        <w:t>https://www.ruby-lang.org/en/</w:t>
      </w:r>
    </w:p>
    <w:p w14:paraId="69688D16" w14:textId="4CAAC3F1" w:rsidR="008C4FB8" w:rsidRPr="007873EE" w:rsidRDefault="007873EE" w:rsidP="007873EE">
      <w:pPr>
        <w:pStyle w:val="Reference"/>
      </w:pPr>
      <w:r>
        <w:t xml:space="preserve">   </w:t>
      </w:r>
      <w:r w:rsidRPr="004B591D">
        <w:rPr>
          <w:noProof/>
        </w:rPr>
        <w:t>M. Hartl, "RUBY ON RAILS TUTORIAL (3RD ED.)," 2014, pp. 30-32.</w:t>
      </w:r>
    </w:p>
    <w:p w14:paraId="6AF96739" w14:textId="21396AAB" w:rsidR="008C4FB8" w:rsidRDefault="007873EE" w:rsidP="00237A0D">
      <w:pPr>
        <w:pStyle w:val="Reference"/>
      </w:pPr>
      <w:r>
        <w:t xml:space="preserve">   </w:t>
      </w:r>
      <w:r w:rsidRPr="007873EE">
        <w:t>S. Levy, "Graphical user interface (GUI)," 18 12 2014.</w:t>
      </w:r>
    </w:p>
    <w:p w14:paraId="17966E93" w14:textId="25589BFE" w:rsidR="008C4FB8" w:rsidRDefault="00F70CAD" w:rsidP="00F70CAD">
      <w:pPr>
        <w:pStyle w:val="Reference"/>
      </w:pPr>
      <w:r>
        <w:t xml:space="preserve">   </w:t>
      </w:r>
      <w:r w:rsidRPr="00F70CAD">
        <w:t xml:space="preserve">http://www.postgresql.org/docs/9.5/static/release-9-5.html </w:t>
      </w:r>
      <w:r w:rsidR="008C4FB8">
        <w:t>Online:</w:t>
      </w:r>
    </w:p>
    <w:sectPr w:rsidR="008C4FB8" w:rsidSect="00D9272C">
      <w:headerReference w:type="even" r:id="rId38"/>
      <w:headerReference w:type="default" r:id="rId39"/>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9BC564" w14:textId="77777777" w:rsidR="00D87EEA" w:rsidRDefault="00D87EEA" w:rsidP="008C7573">
      <w:r>
        <w:separator/>
      </w:r>
    </w:p>
    <w:p w14:paraId="07F03FE9" w14:textId="77777777" w:rsidR="00D87EEA" w:rsidRDefault="00D87EEA"/>
  </w:endnote>
  <w:endnote w:type="continuationSeparator" w:id="0">
    <w:p w14:paraId="25B48DEE" w14:textId="77777777" w:rsidR="00D87EEA" w:rsidRDefault="00D87EEA" w:rsidP="008C7573">
      <w:r>
        <w:continuationSeparator/>
      </w:r>
    </w:p>
    <w:p w14:paraId="1AB5AD31" w14:textId="77777777" w:rsidR="00D87EEA" w:rsidRDefault="00D87E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443D8" w14:textId="77777777" w:rsidR="004B1189" w:rsidRDefault="004B1189">
    <w:pPr>
      <w:pStyle w:val="Footer"/>
      <w:jc w:val="center"/>
    </w:pPr>
    <w:r>
      <w:fldChar w:fldCharType="begin"/>
    </w:r>
    <w:r>
      <w:instrText xml:space="preserve"> PAGE   \* MERGEFORMAT </w:instrText>
    </w:r>
    <w:r>
      <w:fldChar w:fldCharType="separate"/>
    </w:r>
    <w:r w:rsidR="008718DE">
      <w:rPr>
        <w:noProof/>
      </w:rPr>
      <w:t>xi</w:t>
    </w:r>
    <w:r>
      <w:fldChar w:fldCharType="end"/>
    </w:r>
  </w:p>
  <w:p w14:paraId="13EB9B73" w14:textId="77777777" w:rsidR="004B1189" w:rsidRPr="00D21EA7" w:rsidRDefault="004B1189" w:rsidP="00D21EA7">
    <w:pPr>
      <w:pStyle w:val="Footer"/>
      <w:ind w:firstLine="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ED60E" w14:textId="77777777" w:rsidR="004B1189" w:rsidRPr="00EA4431" w:rsidRDefault="004B1189">
    <w:pPr>
      <w:pStyle w:val="Footer"/>
      <w:jc w:val="center"/>
      <w:rPr>
        <w:b/>
      </w:rPr>
    </w:pPr>
    <w:r w:rsidRPr="00EA4431">
      <w:rPr>
        <w:b/>
      </w:rPr>
      <w:fldChar w:fldCharType="begin"/>
    </w:r>
    <w:r w:rsidRPr="00EA4431">
      <w:rPr>
        <w:b/>
      </w:rPr>
      <w:instrText xml:space="preserve"> PAGE   \* MERGEFORMAT </w:instrText>
    </w:r>
    <w:r w:rsidRPr="00EA4431">
      <w:rPr>
        <w:b/>
      </w:rPr>
      <w:fldChar w:fldCharType="separate"/>
    </w:r>
    <w:r w:rsidR="008718DE">
      <w:rPr>
        <w:b/>
        <w:noProof/>
      </w:rPr>
      <w:t>6</w:t>
    </w:r>
    <w:r w:rsidRPr="00EA4431">
      <w:rPr>
        <w:b/>
      </w:rPr>
      <w:fldChar w:fldCharType="end"/>
    </w:r>
  </w:p>
  <w:p w14:paraId="0C86C59C" w14:textId="77777777" w:rsidR="004B1189" w:rsidRPr="003A0524" w:rsidRDefault="004B1189" w:rsidP="00D81856">
    <w:pPr>
      <w:pStyle w:val="Footer"/>
      <w:jc w:val="center"/>
      <w:rPr>
        <w:b/>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04AC5F" w14:textId="77777777" w:rsidR="00D87EEA" w:rsidRDefault="00D87EEA" w:rsidP="008C7573">
      <w:r>
        <w:separator/>
      </w:r>
    </w:p>
    <w:p w14:paraId="63557979" w14:textId="77777777" w:rsidR="00D87EEA" w:rsidRDefault="00D87EEA"/>
  </w:footnote>
  <w:footnote w:type="continuationSeparator" w:id="0">
    <w:p w14:paraId="70E593D6" w14:textId="77777777" w:rsidR="00D87EEA" w:rsidRDefault="00D87EEA" w:rsidP="008C7573">
      <w:r>
        <w:continuationSeparator/>
      </w:r>
    </w:p>
    <w:p w14:paraId="3265640A" w14:textId="77777777" w:rsidR="00D87EEA" w:rsidRDefault="00D87EE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56731" w14:textId="77777777" w:rsidR="004B1189" w:rsidRDefault="004B1189" w:rsidP="00874407">
    <w:pPr>
      <w:pStyle w:val="Header"/>
      <w:ind w:firstLine="0"/>
    </w:pPr>
  </w:p>
  <w:p w14:paraId="2A2480FE" w14:textId="77777777" w:rsidR="004B1189" w:rsidRDefault="004B118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5FBFD" w14:textId="77777777" w:rsidR="004B1189" w:rsidRDefault="004B1189">
    <w:pPr>
      <w:pStyle w:val="Header"/>
      <w:jc w:val="righ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7BD6D" w14:textId="77777777" w:rsidR="004B1189" w:rsidRPr="00A42F0A" w:rsidRDefault="004B1189" w:rsidP="00A42F0A">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69B58" w14:textId="77777777" w:rsidR="004B1189" w:rsidRPr="00874407" w:rsidRDefault="004B1189" w:rsidP="00874407">
    <w:pPr>
      <w:pStyle w:val="Header"/>
      <w:ind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479A7" w14:textId="77777777" w:rsidR="004B1189" w:rsidRPr="00874407" w:rsidRDefault="004B1189" w:rsidP="00874407">
    <w:pPr>
      <w:pStyle w:val="Header"/>
      <w:ind w:firstLine="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E9D3C" w14:textId="77777777" w:rsidR="004B1189" w:rsidRPr="002B11AE" w:rsidRDefault="004B1189" w:rsidP="002B11AE">
    <w:pPr>
      <w:pStyle w:val="Header"/>
      <w:ind w:firstLine="0"/>
      <w:jc w:val="right"/>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14CEE" w14:textId="77777777" w:rsidR="004B1189" w:rsidRPr="00886B94" w:rsidRDefault="004B1189" w:rsidP="008C6DE2">
    <w:pPr>
      <w:pStyle w:val="Header"/>
      <w:tabs>
        <w:tab w:val="clear" w:pos="4680"/>
        <w:tab w:val="clear" w:pos="9360"/>
        <w:tab w:val="left" w:pos="8640"/>
      </w:tabs>
      <w:ind w:firstLine="0"/>
      <w:rPr>
        <w:b/>
      </w:rPr>
    </w:pPr>
    <w:r w:rsidRPr="00886B94">
      <w:rPr>
        <w:b/>
      </w:rPr>
      <w:tab/>
    </w:r>
  </w:p>
  <w:p w14:paraId="4511112A" w14:textId="77777777" w:rsidR="004B1189" w:rsidRDefault="004B118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A6B0F"/>
    <w:multiLevelType w:val="hybridMultilevel"/>
    <w:tmpl w:val="CB1C987E"/>
    <w:lvl w:ilvl="0" w:tplc="629EC196">
      <w:start w:val="4"/>
      <w:numFmt w:val="bullet"/>
      <w:lvlText w:val=""/>
      <w:lvlJc w:val="left"/>
      <w:pPr>
        <w:ind w:left="1287" w:hanging="360"/>
      </w:pPr>
      <w:rPr>
        <w:rFonts w:ascii="Symbol" w:eastAsiaTheme="minorHAnsi"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1F073E7"/>
    <w:multiLevelType w:val="multilevel"/>
    <w:tmpl w:val="BC9A09E4"/>
    <w:lvl w:ilvl="0">
      <w:start w:val="1"/>
      <w:numFmt w:val="decimal"/>
      <w:pStyle w:val="Heading1"/>
      <w:suff w:val="nothing"/>
      <w:lvlText w:val="Chapter %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2"/>
        <w:szCs w:val="22"/>
        <w:u w:val="none"/>
        <w:vertAlign w:val="baseline"/>
      </w:rPr>
    </w:lvl>
    <w:lvl w:ilvl="1">
      <w:start w:val="1"/>
      <w:numFmt w:val="decimal"/>
      <w:pStyle w:val="Heading2"/>
      <w:suff w:val="space"/>
      <w:lvlText w:val="%1.%2."/>
      <w:lvlJc w:val="left"/>
      <w:pPr>
        <w:ind w:left="360" w:hanging="360"/>
      </w:pPr>
      <w:rPr>
        <w:rFonts w:cs="Times New Roman" w:hint="default"/>
      </w:rPr>
    </w:lvl>
    <w:lvl w:ilvl="2">
      <w:start w:val="1"/>
      <w:numFmt w:val="decimal"/>
      <w:pStyle w:val="Heading3"/>
      <w:suff w:val="space"/>
      <w:lvlText w:val="%1.%2.%3."/>
      <w:lvlJc w:val="left"/>
      <w:pPr>
        <w:ind w:left="785" w:hanging="360"/>
      </w:pPr>
      <w:rPr>
        <w:rFonts w:cs="Times New Roman" w:hint="default"/>
      </w:rPr>
    </w:lvl>
    <w:lvl w:ilvl="3">
      <w:start w:val="1"/>
      <w:numFmt w:val="decimal"/>
      <w:pStyle w:val="Heading4"/>
      <w:suff w:val="space"/>
      <w:lvlText w:val="%1.%2.%3.%4."/>
      <w:lvlJc w:val="left"/>
      <w:pPr>
        <w:ind w:left="720" w:hanging="360"/>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
    <w:nsid w:val="05106CFF"/>
    <w:multiLevelType w:val="hybridMultilevel"/>
    <w:tmpl w:val="74B23D9E"/>
    <w:lvl w:ilvl="0" w:tplc="04090001">
      <w:start w:val="1"/>
      <w:numFmt w:val="bullet"/>
      <w:lvlText w:val=""/>
      <w:lvlJc w:val="left"/>
      <w:pPr>
        <w:ind w:left="720" w:hanging="360"/>
      </w:pPr>
      <w:rPr>
        <w:rFonts w:ascii="Symbol" w:hAnsi="Symbol" w:hint="default"/>
      </w:rPr>
    </w:lvl>
    <w:lvl w:ilvl="1" w:tplc="FECA200C">
      <w:numFmt w:val="bullet"/>
      <w:lvlText w:val="•"/>
      <w:lvlJc w:val="left"/>
      <w:pPr>
        <w:ind w:left="1287"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21150"/>
    <w:multiLevelType w:val="hybridMultilevel"/>
    <w:tmpl w:val="9DB48322"/>
    <w:lvl w:ilvl="0" w:tplc="629EC196">
      <w:start w:val="4"/>
      <w:numFmt w:val="bullet"/>
      <w:lvlText w:val=""/>
      <w:lvlJc w:val="left"/>
      <w:pPr>
        <w:ind w:left="1287" w:hanging="360"/>
      </w:pPr>
      <w:rPr>
        <w:rFonts w:ascii="Symbol" w:eastAsiaTheme="minorHAnsi"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91F2B6F"/>
    <w:multiLevelType w:val="hybridMultilevel"/>
    <w:tmpl w:val="FCE2F14A"/>
    <w:lvl w:ilvl="0" w:tplc="D368F8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4FC4961"/>
    <w:multiLevelType w:val="hybridMultilevel"/>
    <w:tmpl w:val="807C7CE8"/>
    <w:lvl w:ilvl="0" w:tplc="FECA200C">
      <w:numFmt w:val="bullet"/>
      <w:lvlText w:val="•"/>
      <w:lvlJc w:val="left"/>
      <w:pPr>
        <w:ind w:left="720" w:hanging="360"/>
      </w:pPr>
      <w:rPr>
        <w:rFonts w:ascii="Times New Roman" w:eastAsia="Times New Roman" w:hAnsi="Times New Roman" w:cs="Times New Roman" w:hint="default"/>
      </w:rPr>
    </w:lvl>
    <w:lvl w:ilvl="1" w:tplc="FECA200C">
      <w:numFmt w:val="bullet"/>
      <w:lvlText w:val="•"/>
      <w:lvlJc w:val="left"/>
      <w:pPr>
        <w:ind w:left="1287"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5746BA"/>
    <w:multiLevelType w:val="hybridMultilevel"/>
    <w:tmpl w:val="19EE399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8FD5EAC"/>
    <w:multiLevelType w:val="hybridMultilevel"/>
    <w:tmpl w:val="6C4C1C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1B716952"/>
    <w:multiLevelType w:val="hybridMultilevel"/>
    <w:tmpl w:val="725A61E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36B7C04"/>
    <w:multiLevelType w:val="hybridMultilevel"/>
    <w:tmpl w:val="E2BE2B7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2A5078CB"/>
    <w:multiLevelType w:val="hybridMultilevel"/>
    <w:tmpl w:val="CBE23872"/>
    <w:lvl w:ilvl="0" w:tplc="FECA200C">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C9D43DD"/>
    <w:multiLevelType w:val="hybridMultilevel"/>
    <w:tmpl w:val="24EA7302"/>
    <w:lvl w:ilvl="0" w:tplc="3702C5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E411D37"/>
    <w:multiLevelType w:val="hybridMultilevel"/>
    <w:tmpl w:val="E4CE3902"/>
    <w:lvl w:ilvl="0" w:tplc="635AE1AE">
      <w:start w:val="1"/>
      <w:numFmt w:val="decimal"/>
      <w:pStyle w:val="Reference"/>
      <w:lvlText w:val="[%1]"/>
      <w:lvlJc w:val="left"/>
      <w:pPr>
        <w:ind w:left="1267" w:hanging="360"/>
      </w:pPr>
      <w:rPr>
        <w:rFonts w:cs="Times New Roman" w:hint="default"/>
      </w:rPr>
    </w:lvl>
    <w:lvl w:ilvl="1" w:tplc="04090019">
      <w:start w:val="1"/>
      <w:numFmt w:val="lowerLetter"/>
      <w:lvlText w:val="%2."/>
      <w:lvlJc w:val="left"/>
      <w:pPr>
        <w:ind w:left="1987" w:hanging="360"/>
      </w:pPr>
      <w:rPr>
        <w:rFonts w:cs="Times New Roman"/>
      </w:rPr>
    </w:lvl>
    <w:lvl w:ilvl="2" w:tplc="0409001B" w:tentative="1">
      <w:start w:val="1"/>
      <w:numFmt w:val="lowerRoman"/>
      <w:lvlText w:val="%3."/>
      <w:lvlJc w:val="right"/>
      <w:pPr>
        <w:ind w:left="2707" w:hanging="180"/>
      </w:pPr>
      <w:rPr>
        <w:rFonts w:cs="Times New Roman"/>
      </w:rPr>
    </w:lvl>
    <w:lvl w:ilvl="3" w:tplc="0409000F" w:tentative="1">
      <w:start w:val="1"/>
      <w:numFmt w:val="decimal"/>
      <w:lvlText w:val="%4."/>
      <w:lvlJc w:val="left"/>
      <w:pPr>
        <w:ind w:left="3427" w:hanging="360"/>
      </w:pPr>
      <w:rPr>
        <w:rFonts w:cs="Times New Roman"/>
      </w:rPr>
    </w:lvl>
    <w:lvl w:ilvl="4" w:tplc="04090019" w:tentative="1">
      <w:start w:val="1"/>
      <w:numFmt w:val="lowerLetter"/>
      <w:lvlText w:val="%5."/>
      <w:lvlJc w:val="left"/>
      <w:pPr>
        <w:ind w:left="4147" w:hanging="360"/>
      </w:pPr>
      <w:rPr>
        <w:rFonts w:cs="Times New Roman"/>
      </w:rPr>
    </w:lvl>
    <w:lvl w:ilvl="5" w:tplc="0409001B" w:tentative="1">
      <w:start w:val="1"/>
      <w:numFmt w:val="lowerRoman"/>
      <w:lvlText w:val="%6."/>
      <w:lvlJc w:val="right"/>
      <w:pPr>
        <w:ind w:left="4867" w:hanging="180"/>
      </w:pPr>
      <w:rPr>
        <w:rFonts w:cs="Times New Roman"/>
      </w:rPr>
    </w:lvl>
    <w:lvl w:ilvl="6" w:tplc="0409000F" w:tentative="1">
      <w:start w:val="1"/>
      <w:numFmt w:val="decimal"/>
      <w:lvlText w:val="%7."/>
      <w:lvlJc w:val="left"/>
      <w:pPr>
        <w:ind w:left="5587" w:hanging="360"/>
      </w:pPr>
      <w:rPr>
        <w:rFonts w:cs="Times New Roman"/>
      </w:rPr>
    </w:lvl>
    <w:lvl w:ilvl="7" w:tplc="04090019" w:tentative="1">
      <w:start w:val="1"/>
      <w:numFmt w:val="lowerLetter"/>
      <w:lvlText w:val="%8."/>
      <w:lvlJc w:val="left"/>
      <w:pPr>
        <w:ind w:left="6307" w:hanging="360"/>
      </w:pPr>
      <w:rPr>
        <w:rFonts w:cs="Times New Roman"/>
      </w:rPr>
    </w:lvl>
    <w:lvl w:ilvl="8" w:tplc="0409001B" w:tentative="1">
      <w:start w:val="1"/>
      <w:numFmt w:val="lowerRoman"/>
      <w:lvlText w:val="%9."/>
      <w:lvlJc w:val="right"/>
      <w:pPr>
        <w:ind w:left="7027" w:hanging="180"/>
      </w:pPr>
      <w:rPr>
        <w:rFonts w:cs="Times New Roman"/>
      </w:rPr>
    </w:lvl>
  </w:abstractNum>
  <w:abstractNum w:abstractNumId="13">
    <w:nsid w:val="2F477C88"/>
    <w:multiLevelType w:val="hybridMultilevel"/>
    <w:tmpl w:val="5BF07F48"/>
    <w:lvl w:ilvl="0" w:tplc="629EC196">
      <w:start w:val="4"/>
      <w:numFmt w:val="bullet"/>
      <w:lvlText w:val=""/>
      <w:lvlJc w:val="left"/>
      <w:pPr>
        <w:ind w:left="1287" w:hanging="360"/>
      </w:pPr>
      <w:rPr>
        <w:rFonts w:ascii="Symbol" w:eastAsiaTheme="minorHAnsi"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34A67611"/>
    <w:multiLevelType w:val="hybridMultilevel"/>
    <w:tmpl w:val="55D0A47C"/>
    <w:lvl w:ilvl="0" w:tplc="CAE2CC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86F4A81"/>
    <w:multiLevelType w:val="hybridMultilevel"/>
    <w:tmpl w:val="D5407216"/>
    <w:lvl w:ilvl="0" w:tplc="B3E2997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96E7A7C"/>
    <w:multiLevelType w:val="hybridMultilevel"/>
    <w:tmpl w:val="5C96661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3D681249"/>
    <w:multiLevelType w:val="hybridMultilevel"/>
    <w:tmpl w:val="7E421C34"/>
    <w:lvl w:ilvl="0" w:tplc="629EC196">
      <w:start w:val="4"/>
      <w:numFmt w:val="bullet"/>
      <w:lvlText w:val=""/>
      <w:lvlJc w:val="left"/>
      <w:pPr>
        <w:ind w:left="1287" w:hanging="360"/>
      </w:pPr>
      <w:rPr>
        <w:rFonts w:ascii="Symbol" w:eastAsiaTheme="minorHAnsi"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826105B"/>
    <w:multiLevelType w:val="hybridMultilevel"/>
    <w:tmpl w:val="380685F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5235705F"/>
    <w:multiLevelType w:val="hybridMultilevel"/>
    <w:tmpl w:val="8D403CBA"/>
    <w:lvl w:ilvl="0" w:tplc="629EC196">
      <w:start w:val="4"/>
      <w:numFmt w:val="bullet"/>
      <w:lvlText w:val=""/>
      <w:lvlJc w:val="left"/>
      <w:pPr>
        <w:ind w:left="1287" w:hanging="360"/>
      </w:pPr>
      <w:rPr>
        <w:rFonts w:ascii="Symbol" w:eastAsiaTheme="minorHAnsi"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550F757D"/>
    <w:multiLevelType w:val="hybridMultilevel"/>
    <w:tmpl w:val="2968FA4A"/>
    <w:lvl w:ilvl="0" w:tplc="629EC196">
      <w:start w:val="4"/>
      <w:numFmt w:val="bullet"/>
      <w:lvlText w:val=""/>
      <w:lvlJc w:val="left"/>
      <w:pPr>
        <w:ind w:left="1287" w:hanging="360"/>
      </w:pPr>
      <w:rPr>
        <w:rFonts w:ascii="Symbol" w:eastAsiaTheme="minorHAnsi"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56A65C6B"/>
    <w:multiLevelType w:val="multilevel"/>
    <w:tmpl w:val="0C50A6D8"/>
    <w:lvl w:ilvl="0">
      <w:start w:val="1"/>
      <w:numFmt w:val="decimal"/>
      <w:pStyle w:val="NumberedList"/>
      <w:lvlText w:val="%1."/>
      <w:lvlJc w:val="left"/>
      <w:pPr>
        <w:tabs>
          <w:tab w:val="num" w:pos="576"/>
        </w:tabs>
        <w:ind w:left="576" w:hanging="360"/>
      </w:pPr>
      <w:rPr>
        <w:rFonts w:cs="Times New Roman" w:hint="default"/>
      </w:rPr>
    </w:lvl>
    <w:lvl w:ilvl="1">
      <w:start w:val="1"/>
      <w:numFmt w:val="lowerLetter"/>
      <w:lvlText w:val="%2."/>
      <w:lvlJc w:val="left"/>
      <w:pPr>
        <w:tabs>
          <w:tab w:val="num" w:pos="1152"/>
        </w:tabs>
        <w:ind w:left="792" w:hanging="360"/>
      </w:pPr>
      <w:rPr>
        <w:rFonts w:cs="Times New Roman" w:hint="default"/>
      </w:rPr>
    </w:lvl>
    <w:lvl w:ilvl="2">
      <w:start w:val="1"/>
      <w:numFmt w:val="lowerRoman"/>
      <w:lvlText w:val="%3."/>
      <w:lvlJc w:val="right"/>
      <w:pPr>
        <w:tabs>
          <w:tab w:val="num" w:pos="1728"/>
        </w:tabs>
        <w:ind w:left="1008" w:hanging="216"/>
      </w:pPr>
      <w:rPr>
        <w:rFonts w:cs="Times New Roman" w:hint="default"/>
      </w:rPr>
    </w:lvl>
    <w:lvl w:ilvl="3">
      <w:start w:val="1"/>
      <w:numFmt w:val="decimal"/>
      <w:lvlText w:val="%4."/>
      <w:lvlJc w:val="left"/>
      <w:pPr>
        <w:tabs>
          <w:tab w:val="num" w:pos="2304"/>
        </w:tabs>
        <w:ind w:left="1224" w:hanging="360"/>
      </w:pPr>
      <w:rPr>
        <w:rFonts w:cs="Times New Roman" w:hint="default"/>
      </w:rPr>
    </w:lvl>
    <w:lvl w:ilvl="4">
      <w:start w:val="1"/>
      <w:numFmt w:val="lowerLetter"/>
      <w:lvlText w:val="%5."/>
      <w:lvlJc w:val="left"/>
      <w:pPr>
        <w:tabs>
          <w:tab w:val="num" w:pos="2880"/>
        </w:tabs>
        <w:ind w:left="1440" w:hanging="360"/>
      </w:pPr>
      <w:rPr>
        <w:rFonts w:cs="Times New Roman" w:hint="default"/>
      </w:rPr>
    </w:lvl>
    <w:lvl w:ilvl="5">
      <w:start w:val="1"/>
      <w:numFmt w:val="lowerRoman"/>
      <w:lvlText w:val="%6."/>
      <w:lvlJc w:val="right"/>
      <w:pPr>
        <w:tabs>
          <w:tab w:val="num" w:pos="3456"/>
        </w:tabs>
        <w:ind w:left="1656" w:hanging="216"/>
      </w:pPr>
      <w:rPr>
        <w:rFonts w:cs="Times New Roman" w:hint="default"/>
      </w:rPr>
    </w:lvl>
    <w:lvl w:ilvl="6">
      <w:start w:val="1"/>
      <w:numFmt w:val="decimal"/>
      <w:lvlText w:val="%7."/>
      <w:lvlJc w:val="left"/>
      <w:pPr>
        <w:tabs>
          <w:tab w:val="num" w:pos="3672"/>
        </w:tabs>
        <w:ind w:left="1872" w:hanging="360"/>
      </w:pPr>
      <w:rPr>
        <w:rFonts w:cs="Times New Roman" w:hint="default"/>
      </w:rPr>
    </w:lvl>
    <w:lvl w:ilvl="7">
      <w:start w:val="1"/>
      <w:numFmt w:val="lowerLetter"/>
      <w:lvlText w:val="%8."/>
      <w:lvlJc w:val="left"/>
      <w:pPr>
        <w:tabs>
          <w:tab w:val="num" w:pos="4248"/>
        </w:tabs>
        <w:ind w:left="2088" w:hanging="360"/>
      </w:pPr>
      <w:rPr>
        <w:rFonts w:cs="Times New Roman" w:hint="default"/>
      </w:rPr>
    </w:lvl>
    <w:lvl w:ilvl="8">
      <w:start w:val="1"/>
      <w:numFmt w:val="lowerRoman"/>
      <w:lvlText w:val="%9."/>
      <w:lvlJc w:val="right"/>
      <w:pPr>
        <w:tabs>
          <w:tab w:val="num" w:pos="4968"/>
        </w:tabs>
        <w:ind w:left="2304" w:hanging="216"/>
      </w:pPr>
      <w:rPr>
        <w:rFonts w:cs="Times New Roman" w:hint="default"/>
      </w:rPr>
    </w:lvl>
  </w:abstractNum>
  <w:abstractNum w:abstractNumId="22">
    <w:nsid w:val="593162EE"/>
    <w:multiLevelType w:val="hybridMultilevel"/>
    <w:tmpl w:val="44E226A6"/>
    <w:lvl w:ilvl="0" w:tplc="2F809D48">
      <w:start w:val="1"/>
      <w:numFmt w:val="decimal"/>
      <w:pStyle w:val="ListParagraph"/>
      <w:lvlText w:val="[%1]"/>
      <w:lvlJc w:val="left"/>
      <w:pPr>
        <w:ind w:left="144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5C4764FE"/>
    <w:multiLevelType w:val="multilevel"/>
    <w:tmpl w:val="33A24402"/>
    <w:lvl w:ilvl="0">
      <w:start w:val="1"/>
      <w:numFmt w:val="bullet"/>
      <w:pStyle w:val="BulletedList"/>
      <w:lvlText w:val=""/>
      <w:lvlJc w:val="left"/>
      <w:pPr>
        <w:tabs>
          <w:tab w:val="num" w:pos="576"/>
        </w:tabs>
        <w:ind w:left="576" w:hanging="360"/>
      </w:pPr>
      <w:rPr>
        <w:rFonts w:ascii="Symbol" w:hAnsi="Symbol" w:hint="default"/>
      </w:rPr>
    </w:lvl>
    <w:lvl w:ilvl="1">
      <w:start w:val="1"/>
      <w:numFmt w:val="bullet"/>
      <w:lvlText w:val="o"/>
      <w:lvlJc w:val="left"/>
      <w:pPr>
        <w:tabs>
          <w:tab w:val="num" w:pos="1152"/>
        </w:tabs>
        <w:ind w:left="792" w:hanging="360"/>
      </w:pPr>
      <w:rPr>
        <w:rFonts w:ascii="Courier New" w:hAnsi="Courier New" w:hint="default"/>
      </w:rPr>
    </w:lvl>
    <w:lvl w:ilvl="2">
      <w:start w:val="1"/>
      <w:numFmt w:val="bullet"/>
      <w:lvlText w:val=""/>
      <w:lvlJc w:val="left"/>
      <w:pPr>
        <w:tabs>
          <w:tab w:val="num" w:pos="1728"/>
        </w:tabs>
        <w:ind w:left="1008" w:hanging="360"/>
      </w:pPr>
      <w:rPr>
        <w:rFonts w:ascii="Wingdings" w:hAnsi="Wingdings" w:hint="default"/>
      </w:rPr>
    </w:lvl>
    <w:lvl w:ilvl="3">
      <w:start w:val="1"/>
      <w:numFmt w:val="bullet"/>
      <w:lvlText w:val=""/>
      <w:lvlJc w:val="left"/>
      <w:pPr>
        <w:tabs>
          <w:tab w:val="num" w:pos="2304"/>
        </w:tabs>
        <w:ind w:left="1224" w:hanging="360"/>
      </w:pPr>
      <w:rPr>
        <w:rFonts w:ascii="Symbol" w:hAnsi="Symbol" w:hint="default"/>
      </w:rPr>
    </w:lvl>
    <w:lvl w:ilvl="4">
      <w:start w:val="1"/>
      <w:numFmt w:val="bullet"/>
      <w:lvlText w:val="o"/>
      <w:lvlJc w:val="left"/>
      <w:pPr>
        <w:tabs>
          <w:tab w:val="num" w:pos="2880"/>
        </w:tabs>
        <w:ind w:left="1440" w:hanging="360"/>
      </w:pPr>
      <w:rPr>
        <w:rFonts w:ascii="Courier New" w:hAnsi="Courier New" w:hint="default"/>
      </w:rPr>
    </w:lvl>
    <w:lvl w:ilvl="5">
      <w:start w:val="1"/>
      <w:numFmt w:val="bullet"/>
      <w:lvlText w:val=""/>
      <w:lvlJc w:val="left"/>
      <w:pPr>
        <w:tabs>
          <w:tab w:val="num" w:pos="3456"/>
        </w:tabs>
        <w:ind w:left="3456" w:hanging="360"/>
      </w:pPr>
      <w:rPr>
        <w:rFonts w:ascii="Wingdings" w:hAnsi="Wingdings" w:hint="default"/>
      </w:rPr>
    </w:lvl>
    <w:lvl w:ilvl="6">
      <w:start w:val="1"/>
      <w:numFmt w:val="bullet"/>
      <w:lvlText w:val=""/>
      <w:lvlJc w:val="left"/>
      <w:pPr>
        <w:tabs>
          <w:tab w:val="num" w:pos="4032"/>
        </w:tabs>
        <w:ind w:left="4032" w:hanging="360"/>
      </w:pPr>
      <w:rPr>
        <w:rFonts w:ascii="Symbol" w:hAnsi="Symbol" w:hint="default"/>
      </w:rPr>
    </w:lvl>
    <w:lvl w:ilvl="7">
      <w:start w:val="1"/>
      <w:numFmt w:val="bullet"/>
      <w:lvlText w:val="o"/>
      <w:lvlJc w:val="left"/>
      <w:pPr>
        <w:tabs>
          <w:tab w:val="num" w:pos="4608"/>
        </w:tabs>
        <w:ind w:left="4608" w:hanging="360"/>
      </w:pPr>
      <w:rPr>
        <w:rFonts w:ascii="Courier New" w:hAnsi="Courier New" w:hint="default"/>
      </w:rPr>
    </w:lvl>
    <w:lvl w:ilvl="8">
      <w:start w:val="1"/>
      <w:numFmt w:val="bullet"/>
      <w:lvlText w:val=""/>
      <w:lvlJc w:val="left"/>
      <w:pPr>
        <w:tabs>
          <w:tab w:val="num" w:pos="5184"/>
        </w:tabs>
        <w:ind w:left="5184" w:hanging="360"/>
      </w:pPr>
      <w:rPr>
        <w:rFonts w:ascii="Wingdings" w:hAnsi="Wingdings" w:hint="default"/>
      </w:rPr>
    </w:lvl>
  </w:abstractNum>
  <w:abstractNum w:abstractNumId="24">
    <w:nsid w:val="77071046"/>
    <w:multiLevelType w:val="hybridMultilevel"/>
    <w:tmpl w:val="FAA64F7A"/>
    <w:lvl w:ilvl="0" w:tplc="A3D6BB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D090FAE"/>
    <w:multiLevelType w:val="hybridMultilevel"/>
    <w:tmpl w:val="7B8E86B0"/>
    <w:lvl w:ilvl="0" w:tplc="FECA200C">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1"/>
  </w:num>
  <w:num w:numId="2">
    <w:abstractNumId w:val="1"/>
  </w:num>
  <w:num w:numId="3">
    <w:abstractNumId w:val="23"/>
  </w:num>
  <w:num w:numId="4">
    <w:abstractNumId w:val="22"/>
  </w:num>
  <w:num w:numId="5">
    <w:abstractNumId w:val="12"/>
  </w:num>
  <w:num w:numId="6">
    <w:abstractNumId w:val="25"/>
  </w:num>
  <w:num w:numId="7">
    <w:abstractNumId w:val="2"/>
  </w:num>
  <w:num w:numId="8">
    <w:abstractNumId w:val="5"/>
  </w:num>
  <w:num w:numId="9">
    <w:abstractNumId w:val="10"/>
  </w:num>
  <w:num w:numId="10">
    <w:abstractNumId w:val="16"/>
  </w:num>
  <w:num w:numId="11">
    <w:abstractNumId w:val="8"/>
  </w:num>
  <w:num w:numId="12">
    <w:abstractNumId w:val="18"/>
  </w:num>
  <w:num w:numId="13">
    <w:abstractNumId w:val="6"/>
  </w:num>
  <w:num w:numId="14">
    <w:abstractNumId w:val="9"/>
  </w:num>
  <w:num w:numId="15">
    <w:abstractNumId w:val="4"/>
  </w:num>
  <w:num w:numId="16">
    <w:abstractNumId w:val="14"/>
  </w:num>
  <w:num w:numId="17">
    <w:abstractNumId w:val="24"/>
  </w:num>
  <w:num w:numId="18">
    <w:abstractNumId w:val="15"/>
  </w:num>
  <w:num w:numId="19">
    <w:abstractNumId w:val="11"/>
  </w:num>
  <w:num w:numId="20">
    <w:abstractNumId w:val="0"/>
  </w:num>
  <w:num w:numId="21">
    <w:abstractNumId w:val="17"/>
  </w:num>
  <w:num w:numId="22">
    <w:abstractNumId w:val="13"/>
  </w:num>
  <w:num w:numId="23">
    <w:abstractNumId w:val="3"/>
  </w:num>
  <w:num w:numId="24">
    <w:abstractNumId w:val="19"/>
  </w:num>
  <w:num w:numId="25">
    <w:abstractNumId w:val="7"/>
  </w:num>
  <w:num w:numId="26">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018"/>
    <w:rsid w:val="000008F4"/>
    <w:rsid w:val="00001197"/>
    <w:rsid w:val="0000153D"/>
    <w:rsid w:val="00001BA5"/>
    <w:rsid w:val="00003543"/>
    <w:rsid w:val="0000743C"/>
    <w:rsid w:val="000078B5"/>
    <w:rsid w:val="00011445"/>
    <w:rsid w:val="00013369"/>
    <w:rsid w:val="000138FA"/>
    <w:rsid w:val="000146BE"/>
    <w:rsid w:val="00014D68"/>
    <w:rsid w:val="00022140"/>
    <w:rsid w:val="000223DE"/>
    <w:rsid w:val="0002438D"/>
    <w:rsid w:val="000244EA"/>
    <w:rsid w:val="00024A8E"/>
    <w:rsid w:val="00025D07"/>
    <w:rsid w:val="00026841"/>
    <w:rsid w:val="00027DAA"/>
    <w:rsid w:val="00030647"/>
    <w:rsid w:val="00034C0C"/>
    <w:rsid w:val="000353F3"/>
    <w:rsid w:val="00037C4E"/>
    <w:rsid w:val="00037EFE"/>
    <w:rsid w:val="000412A8"/>
    <w:rsid w:val="00043846"/>
    <w:rsid w:val="000442E7"/>
    <w:rsid w:val="00046150"/>
    <w:rsid w:val="000468F4"/>
    <w:rsid w:val="00051329"/>
    <w:rsid w:val="00052E83"/>
    <w:rsid w:val="0005331A"/>
    <w:rsid w:val="00053BC1"/>
    <w:rsid w:val="00054418"/>
    <w:rsid w:val="00054879"/>
    <w:rsid w:val="00060CF3"/>
    <w:rsid w:val="0006381A"/>
    <w:rsid w:val="00064172"/>
    <w:rsid w:val="00064620"/>
    <w:rsid w:val="000714E4"/>
    <w:rsid w:val="00071EF6"/>
    <w:rsid w:val="00072788"/>
    <w:rsid w:val="00073626"/>
    <w:rsid w:val="00073BA2"/>
    <w:rsid w:val="00073D92"/>
    <w:rsid w:val="00081635"/>
    <w:rsid w:val="00081708"/>
    <w:rsid w:val="00084944"/>
    <w:rsid w:val="0008552B"/>
    <w:rsid w:val="00086B41"/>
    <w:rsid w:val="00087376"/>
    <w:rsid w:val="000900DC"/>
    <w:rsid w:val="00090F7A"/>
    <w:rsid w:val="00094525"/>
    <w:rsid w:val="000958FA"/>
    <w:rsid w:val="000A2F90"/>
    <w:rsid w:val="000A3458"/>
    <w:rsid w:val="000A58FC"/>
    <w:rsid w:val="000A65C3"/>
    <w:rsid w:val="000B0B8E"/>
    <w:rsid w:val="000B15BD"/>
    <w:rsid w:val="000B3AC3"/>
    <w:rsid w:val="000B5018"/>
    <w:rsid w:val="000B5031"/>
    <w:rsid w:val="000B5396"/>
    <w:rsid w:val="000B5927"/>
    <w:rsid w:val="000B7C8D"/>
    <w:rsid w:val="000C061E"/>
    <w:rsid w:val="000C0990"/>
    <w:rsid w:val="000C163D"/>
    <w:rsid w:val="000C2248"/>
    <w:rsid w:val="000C4632"/>
    <w:rsid w:val="000C5747"/>
    <w:rsid w:val="000C6EAF"/>
    <w:rsid w:val="000C73E9"/>
    <w:rsid w:val="000D1948"/>
    <w:rsid w:val="000D4944"/>
    <w:rsid w:val="000D5833"/>
    <w:rsid w:val="000D589F"/>
    <w:rsid w:val="000D5A28"/>
    <w:rsid w:val="000E3CF1"/>
    <w:rsid w:val="000E6017"/>
    <w:rsid w:val="000F201D"/>
    <w:rsid w:val="000F295A"/>
    <w:rsid w:val="000F2964"/>
    <w:rsid w:val="000F36E1"/>
    <w:rsid w:val="000F7F76"/>
    <w:rsid w:val="001004E3"/>
    <w:rsid w:val="00100C7F"/>
    <w:rsid w:val="001011AC"/>
    <w:rsid w:val="00101E1E"/>
    <w:rsid w:val="00102575"/>
    <w:rsid w:val="00102B44"/>
    <w:rsid w:val="0010397D"/>
    <w:rsid w:val="00103FBE"/>
    <w:rsid w:val="00105FEA"/>
    <w:rsid w:val="00106BC4"/>
    <w:rsid w:val="00111CB7"/>
    <w:rsid w:val="0011325A"/>
    <w:rsid w:val="001136EE"/>
    <w:rsid w:val="00113D92"/>
    <w:rsid w:val="00114728"/>
    <w:rsid w:val="001155CE"/>
    <w:rsid w:val="00116838"/>
    <w:rsid w:val="00116AAB"/>
    <w:rsid w:val="00117719"/>
    <w:rsid w:val="00120E70"/>
    <w:rsid w:val="00120E76"/>
    <w:rsid w:val="00121183"/>
    <w:rsid w:val="00122751"/>
    <w:rsid w:val="00122D7F"/>
    <w:rsid w:val="001247F9"/>
    <w:rsid w:val="00124821"/>
    <w:rsid w:val="001249C5"/>
    <w:rsid w:val="00125206"/>
    <w:rsid w:val="001261C8"/>
    <w:rsid w:val="001269E6"/>
    <w:rsid w:val="00126DCF"/>
    <w:rsid w:val="001301DF"/>
    <w:rsid w:val="001310DC"/>
    <w:rsid w:val="001318F9"/>
    <w:rsid w:val="00134F7C"/>
    <w:rsid w:val="00135CD2"/>
    <w:rsid w:val="0013724A"/>
    <w:rsid w:val="00137E71"/>
    <w:rsid w:val="001410A6"/>
    <w:rsid w:val="001413FF"/>
    <w:rsid w:val="00144E6E"/>
    <w:rsid w:val="001462C1"/>
    <w:rsid w:val="00146CC1"/>
    <w:rsid w:val="00150FF7"/>
    <w:rsid w:val="0015159F"/>
    <w:rsid w:val="001531C5"/>
    <w:rsid w:val="00153720"/>
    <w:rsid w:val="001606CD"/>
    <w:rsid w:val="00160828"/>
    <w:rsid w:val="00161B59"/>
    <w:rsid w:val="00161EF3"/>
    <w:rsid w:val="00162046"/>
    <w:rsid w:val="00173213"/>
    <w:rsid w:val="00177FD1"/>
    <w:rsid w:val="001804CF"/>
    <w:rsid w:val="00181918"/>
    <w:rsid w:val="0018261B"/>
    <w:rsid w:val="00184964"/>
    <w:rsid w:val="001849C8"/>
    <w:rsid w:val="001854EA"/>
    <w:rsid w:val="00185DB8"/>
    <w:rsid w:val="00186B16"/>
    <w:rsid w:val="0018716C"/>
    <w:rsid w:val="00194FDA"/>
    <w:rsid w:val="0019697C"/>
    <w:rsid w:val="001A09AB"/>
    <w:rsid w:val="001A0D49"/>
    <w:rsid w:val="001A1FD3"/>
    <w:rsid w:val="001A247B"/>
    <w:rsid w:val="001A35AE"/>
    <w:rsid w:val="001A525E"/>
    <w:rsid w:val="001A6541"/>
    <w:rsid w:val="001A78D0"/>
    <w:rsid w:val="001A7FA1"/>
    <w:rsid w:val="001B009F"/>
    <w:rsid w:val="001B0225"/>
    <w:rsid w:val="001B1E93"/>
    <w:rsid w:val="001B2C0F"/>
    <w:rsid w:val="001B2C3A"/>
    <w:rsid w:val="001B30B7"/>
    <w:rsid w:val="001B31DC"/>
    <w:rsid w:val="001B3576"/>
    <w:rsid w:val="001B37F1"/>
    <w:rsid w:val="001B7570"/>
    <w:rsid w:val="001C1734"/>
    <w:rsid w:val="001C2100"/>
    <w:rsid w:val="001C4148"/>
    <w:rsid w:val="001D1559"/>
    <w:rsid w:val="001D3C18"/>
    <w:rsid w:val="001D5A05"/>
    <w:rsid w:val="001D735E"/>
    <w:rsid w:val="001D7479"/>
    <w:rsid w:val="001E0B19"/>
    <w:rsid w:val="001E1CE9"/>
    <w:rsid w:val="001E215E"/>
    <w:rsid w:val="001E2E58"/>
    <w:rsid w:val="001E302A"/>
    <w:rsid w:val="001E45C4"/>
    <w:rsid w:val="001E45DB"/>
    <w:rsid w:val="001E47B3"/>
    <w:rsid w:val="001E5214"/>
    <w:rsid w:val="001E570E"/>
    <w:rsid w:val="001F159A"/>
    <w:rsid w:val="001F1CB7"/>
    <w:rsid w:val="001F213A"/>
    <w:rsid w:val="001F24BD"/>
    <w:rsid w:val="001F26A5"/>
    <w:rsid w:val="001F3297"/>
    <w:rsid w:val="001F4069"/>
    <w:rsid w:val="001F692B"/>
    <w:rsid w:val="00200CFA"/>
    <w:rsid w:val="00202A2B"/>
    <w:rsid w:val="002034B7"/>
    <w:rsid w:val="0020357E"/>
    <w:rsid w:val="00206AA8"/>
    <w:rsid w:val="002074FD"/>
    <w:rsid w:val="002103CB"/>
    <w:rsid w:val="0021153B"/>
    <w:rsid w:val="002129EA"/>
    <w:rsid w:val="00216517"/>
    <w:rsid w:val="00221739"/>
    <w:rsid w:val="00221CCE"/>
    <w:rsid w:val="00221EB2"/>
    <w:rsid w:val="002231A1"/>
    <w:rsid w:val="00223385"/>
    <w:rsid w:val="00224CA0"/>
    <w:rsid w:val="00224FDE"/>
    <w:rsid w:val="00225AC9"/>
    <w:rsid w:val="00225DB4"/>
    <w:rsid w:val="00225DDD"/>
    <w:rsid w:val="002263C1"/>
    <w:rsid w:val="002302AA"/>
    <w:rsid w:val="002313A7"/>
    <w:rsid w:val="002317CD"/>
    <w:rsid w:val="0023239E"/>
    <w:rsid w:val="002338FA"/>
    <w:rsid w:val="00236767"/>
    <w:rsid w:val="0023687E"/>
    <w:rsid w:val="00237A0D"/>
    <w:rsid w:val="002520A8"/>
    <w:rsid w:val="0025278E"/>
    <w:rsid w:val="0025284D"/>
    <w:rsid w:val="0025502B"/>
    <w:rsid w:val="00257F39"/>
    <w:rsid w:val="00260671"/>
    <w:rsid w:val="00260826"/>
    <w:rsid w:val="00261972"/>
    <w:rsid w:val="00264282"/>
    <w:rsid w:val="00265C4C"/>
    <w:rsid w:val="00265D03"/>
    <w:rsid w:val="002668E0"/>
    <w:rsid w:val="00267457"/>
    <w:rsid w:val="00270868"/>
    <w:rsid w:val="00271BAA"/>
    <w:rsid w:val="00273569"/>
    <w:rsid w:val="00273CBC"/>
    <w:rsid w:val="0027426C"/>
    <w:rsid w:val="00274605"/>
    <w:rsid w:val="00274AEB"/>
    <w:rsid w:val="002804CD"/>
    <w:rsid w:val="00282DE4"/>
    <w:rsid w:val="00282E9F"/>
    <w:rsid w:val="00286239"/>
    <w:rsid w:val="00286478"/>
    <w:rsid w:val="00292425"/>
    <w:rsid w:val="00292470"/>
    <w:rsid w:val="00292C12"/>
    <w:rsid w:val="002953A5"/>
    <w:rsid w:val="002960B5"/>
    <w:rsid w:val="0029667B"/>
    <w:rsid w:val="00296A9F"/>
    <w:rsid w:val="002A2894"/>
    <w:rsid w:val="002A3062"/>
    <w:rsid w:val="002A4597"/>
    <w:rsid w:val="002B09AE"/>
    <w:rsid w:val="002B0D72"/>
    <w:rsid w:val="002B11AE"/>
    <w:rsid w:val="002B189E"/>
    <w:rsid w:val="002B33CF"/>
    <w:rsid w:val="002B487E"/>
    <w:rsid w:val="002B4DAE"/>
    <w:rsid w:val="002B5330"/>
    <w:rsid w:val="002B5563"/>
    <w:rsid w:val="002C1DB5"/>
    <w:rsid w:val="002C33FC"/>
    <w:rsid w:val="002C5C73"/>
    <w:rsid w:val="002C726B"/>
    <w:rsid w:val="002C77A7"/>
    <w:rsid w:val="002D171E"/>
    <w:rsid w:val="002D1AEC"/>
    <w:rsid w:val="002D3D65"/>
    <w:rsid w:val="002D66BB"/>
    <w:rsid w:val="002D7EEF"/>
    <w:rsid w:val="002E0946"/>
    <w:rsid w:val="002E6179"/>
    <w:rsid w:val="002E7462"/>
    <w:rsid w:val="002F036D"/>
    <w:rsid w:val="002F0F41"/>
    <w:rsid w:val="002F1594"/>
    <w:rsid w:val="002F3576"/>
    <w:rsid w:val="002F6076"/>
    <w:rsid w:val="00304346"/>
    <w:rsid w:val="003050E0"/>
    <w:rsid w:val="003054CE"/>
    <w:rsid w:val="00307ABD"/>
    <w:rsid w:val="003121DB"/>
    <w:rsid w:val="00312879"/>
    <w:rsid w:val="0031404D"/>
    <w:rsid w:val="00314131"/>
    <w:rsid w:val="00314EFC"/>
    <w:rsid w:val="003170A2"/>
    <w:rsid w:val="003177C4"/>
    <w:rsid w:val="00320559"/>
    <w:rsid w:val="00320E06"/>
    <w:rsid w:val="003310B7"/>
    <w:rsid w:val="0033259A"/>
    <w:rsid w:val="0033675C"/>
    <w:rsid w:val="00337552"/>
    <w:rsid w:val="00340E9B"/>
    <w:rsid w:val="00344128"/>
    <w:rsid w:val="00347ECE"/>
    <w:rsid w:val="00350181"/>
    <w:rsid w:val="00350A18"/>
    <w:rsid w:val="00352A5D"/>
    <w:rsid w:val="003532C0"/>
    <w:rsid w:val="003533C1"/>
    <w:rsid w:val="00355210"/>
    <w:rsid w:val="00355395"/>
    <w:rsid w:val="00357A08"/>
    <w:rsid w:val="00361851"/>
    <w:rsid w:val="00361EB8"/>
    <w:rsid w:val="003626FE"/>
    <w:rsid w:val="003637CE"/>
    <w:rsid w:val="003659A4"/>
    <w:rsid w:val="00366386"/>
    <w:rsid w:val="00366DF9"/>
    <w:rsid w:val="00371BED"/>
    <w:rsid w:val="00371F45"/>
    <w:rsid w:val="00372D9A"/>
    <w:rsid w:val="00372DD1"/>
    <w:rsid w:val="0037391F"/>
    <w:rsid w:val="00375A5D"/>
    <w:rsid w:val="00375D3A"/>
    <w:rsid w:val="003760F9"/>
    <w:rsid w:val="00376CBE"/>
    <w:rsid w:val="00380A68"/>
    <w:rsid w:val="0038221A"/>
    <w:rsid w:val="00382357"/>
    <w:rsid w:val="00382D98"/>
    <w:rsid w:val="00384ACA"/>
    <w:rsid w:val="0038590D"/>
    <w:rsid w:val="00385F75"/>
    <w:rsid w:val="003866CB"/>
    <w:rsid w:val="003905A3"/>
    <w:rsid w:val="003907A5"/>
    <w:rsid w:val="00393C3E"/>
    <w:rsid w:val="00393F07"/>
    <w:rsid w:val="00397C6D"/>
    <w:rsid w:val="00397D8E"/>
    <w:rsid w:val="003A0524"/>
    <w:rsid w:val="003A24DF"/>
    <w:rsid w:val="003A319C"/>
    <w:rsid w:val="003A4B4F"/>
    <w:rsid w:val="003A4F60"/>
    <w:rsid w:val="003A5488"/>
    <w:rsid w:val="003A63DE"/>
    <w:rsid w:val="003A6580"/>
    <w:rsid w:val="003A6FAB"/>
    <w:rsid w:val="003B0C99"/>
    <w:rsid w:val="003B128F"/>
    <w:rsid w:val="003B12E8"/>
    <w:rsid w:val="003B2A81"/>
    <w:rsid w:val="003B3C37"/>
    <w:rsid w:val="003B4E33"/>
    <w:rsid w:val="003C0DA3"/>
    <w:rsid w:val="003C0DC2"/>
    <w:rsid w:val="003C11EB"/>
    <w:rsid w:val="003C1E06"/>
    <w:rsid w:val="003C3828"/>
    <w:rsid w:val="003C4B97"/>
    <w:rsid w:val="003C4CAC"/>
    <w:rsid w:val="003C5514"/>
    <w:rsid w:val="003C5E75"/>
    <w:rsid w:val="003D30C4"/>
    <w:rsid w:val="003D3738"/>
    <w:rsid w:val="003D4252"/>
    <w:rsid w:val="003E1995"/>
    <w:rsid w:val="003E3C08"/>
    <w:rsid w:val="003E3F20"/>
    <w:rsid w:val="003E46D9"/>
    <w:rsid w:val="003E4809"/>
    <w:rsid w:val="003E5D0B"/>
    <w:rsid w:val="003E6E76"/>
    <w:rsid w:val="003E7992"/>
    <w:rsid w:val="003F28ED"/>
    <w:rsid w:val="003F34AB"/>
    <w:rsid w:val="004014E4"/>
    <w:rsid w:val="00401969"/>
    <w:rsid w:val="00406837"/>
    <w:rsid w:val="00406FC3"/>
    <w:rsid w:val="0040767D"/>
    <w:rsid w:val="00407C27"/>
    <w:rsid w:val="00410F26"/>
    <w:rsid w:val="0041256B"/>
    <w:rsid w:val="00417A5D"/>
    <w:rsid w:val="00422212"/>
    <w:rsid w:val="00423685"/>
    <w:rsid w:val="004267A9"/>
    <w:rsid w:val="00426BAB"/>
    <w:rsid w:val="00431FEB"/>
    <w:rsid w:val="004337D9"/>
    <w:rsid w:val="00441D86"/>
    <w:rsid w:val="004420E0"/>
    <w:rsid w:val="0044336F"/>
    <w:rsid w:val="004449F7"/>
    <w:rsid w:val="0044556B"/>
    <w:rsid w:val="0044702D"/>
    <w:rsid w:val="0044704F"/>
    <w:rsid w:val="00452F66"/>
    <w:rsid w:val="00460091"/>
    <w:rsid w:val="00462875"/>
    <w:rsid w:val="00462BB7"/>
    <w:rsid w:val="00463EA1"/>
    <w:rsid w:val="00464A51"/>
    <w:rsid w:val="0046576B"/>
    <w:rsid w:val="00465D77"/>
    <w:rsid w:val="00466589"/>
    <w:rsid w:val="00466DF6"/>
    <w:rsid w:val="004672CA"/>
    <w:rsid w:val="00467466"/>
    <w:rsid w:val="0046757C"/>
    <w:rsid w:val="004708F0"/>
    <w:rsid w:val="004710E7"/>
    <w:rsid w:val="00471859"/>
    <w:rsid w:val="004728D7"/>
    <w:rsid w:val="00481742"/>
    <w:rsid w:val="0048179D"/>
    <w:rsid w:val="00481F83"/>
    <w:rsid w:val="004826D3"/>
    <w:rsid w:val="00487C87"/>
    <w:rsid w:val="00490986"/>
    <w:rsid w:val="00492BA2"/>
    <w:rsid w:val="00493314"/>
    <w:rsid w:val="00494F06"/>
    <w:rsid w:val="00495F0F"/>
    <w:rsid w:val="00496137"/>
    <w:rsid w:val="00497578"/>
    <w:rsid w:val="00497B79"/>
    <w:rsid w:val="004A1A55"/>
    <w:rsid w:val="004A232C"/>
    <w:rsid w:val="004A38CB"/>
    <w:rsid w:val="004A7FD4"/>
    <w:rsid w:val="004B1189"/>
    <w:rsid w:val="004B1400"/>
    <w:rsid w:val="004B3A95"/>
    <w:rsid w:val="004B45CD"/>
    <w:rsid w:val="004B4804"/>
    <w:rsid w:val="004B4DD5"/>
    <w:rsid w:val="004C0181"/>
    <w:rsid w:val="004C169B"/>
    <w:rsid w:val="004C16A8"/>
    <w:rsid w:val="004C1BC6"/>
    <w:rsid w:val="004C32B7"/>
    <w:rsid w:val="004C3F95"/>
    <w:rsid w:val="004C40F4"/>
    <w:rsid w:val="004C44BA"/>
    <w:rsid w:val="004C547D"/>
    <w:rsid w:val="004C6868"/>
    <w:rsid w:val="004C7FF9"/>
    <w:rsid w:val="004D2804"/>
    <w:rsid w:val="004D4175"/>
    <w:rsid w:val="004D4863"/>
    <w:rsid w:val="004D5B86"/>
    <w:rsid w:val="004E0829"/>
    <w:rsid w:val="004E1499"/>
    <w:rsid w:val="004E1903"/>
    <w:rsid w:val="004E3EE5"/>
    <w:rsid w:val="004E5A9E"/>
    <w:rsid w:val="004F05EF"/>
    <w:rsid w:val="004F0E23"/>
    <w:rsid w:val="004F5580"/>
    <w:rsid w:val="004F6ABB"/>
    <w:rsid w:val="004F6E0C"/>
    <w:rsid w:val="004F70DA"/>
    <w:rsid w:val="00500B96"/>
    <w:rsid w:val="00504366"/>
    <w:rsid w:val="00505C30"/>
    <w:rsid w:val="0051130F"/>
    <w:rsid w:val="00514804"/>
    <w:rsid w:val="00514AA4"/>
    <w:rsid w:val="00515214"/>
    <w:rsid w:val="00522262"/>
    <w:rsid w:val="00524F8C"/>
    <w:rsid w:val="0052629D"/>
    <w:rsid w:val="00526A89"/>
    <w:rsid w:val="00530261"/>
    <w:rsid w:val="0053205A"/>
    <w:rsid w:val="00532E90"/>
    <w:rsid w:val="00533020"/>
    <w:rsid w:val="0053429A"/>
    <w:rsid w:val="00540BA4"/>
    <w:rsid w:val="00542578"/>
    <w:rsid w:val="00542D98"/>
    <w:rsid w:val="005437D4"/>
    <w:rsid w:val="00544463"/>
    <w:rsid w:val="005478F8"/>
    <w:rsid w:val="005516A5"/>
    <w:rsid w:val="00552764"/>
    <w:rsid w:val="00553179"/>
    <w:rsid w:val="005545EE"/>
    <w:rsid w:val="005557C3"/>
    <w:rsid w:val="00560D8C"/>
    <w:rsid w:val="005611B7"/>
    <w:rsid w:val="00561348"/>
    <w:rsid w:val="00561AF8"/>
    <w:rsid w:val="00566A05"/>
    <w:rsid w:val="00566A2B"/>
    <w:rsid w:val="005712A9"/>
    <w:rsid w:val="0057161D"/>
    <w:rsid w:val="00572018"/>
    <w:rsid w:val="00572721"/>
    <w:rsid w:val="0057315E"/>
    <w:rsid w:val="00574317"/>
    <w:rsid w:val="00574E6E"/>
    <w:rsid w:val="00575E48"/>
    <w:rsid w:val="00576033"/>
    <w:rsid w:val="00576D5E"/>
    <w:rsid w:val="00577693"/>
    <w:rsid w:val="005800A7"/>
    <w:rsid w:val="00580CE7"/>
    <w:rsid w:val="0058194E"/>
    <w:rsid w:val="005841C0"/>
    <w:rsid w:val="00586656"/>
    <w:rsid w:val="00586D4B"/>
    <w:rsid w:val="0058750B"/>
    <w:rsid w:val="005906F0"/>
    <w:rsid w:val="00591EEE"/>
    <w:rsid w:val="005943DD"/>
    <w:rsid w:val="00594DE6"/>
    <w:rsid w:val="005951EF"/>
    <w:rsid w:val="00595F19"/>
    <w:rsid w:val="005A06C4"/>
    <w:rsid w:val="005A07E0"/>
    <w:rsid w:val="005A0B24"/>
    <w:rsid w:val="005A3384"/>
    <w:rsid w:val="005A4335"/>
    <w:rsid w:val="005A451E"/>
    <w:rsid w:val="005A58AA"/>
    <w:rsid w:val="005A5B15"/>
    <w:rsid w:val="005A68BF"/>
    <w:rsid w:val="005A6DD5"/>
    <w:rsid w:val="005A75D3"/>
    <w:rsid w:val="005A79CB"/>
    <w:rsid w:val="005B0947"/>
    <w:rsid w:val="005B11AB"/>
    <w:rsid w:val="005B30A2"/>
    <w:rsid w:val="005B3634"/>
    <w:rsid w:val="005B5C5C"/>
    <w:rsid w:val="005C081A"/>
    <w:rsid w:val="005C1CE9"/>
    <w:rsid w:val="005C29D9"/>
    <w:rsid w:val="005C337F"/>
    <w:rsid w:val="005C3CA4"/>
    <w:rsid w:val="005C5692"/>
    <w:rsid w:val="005C5E13"/>
    <w:rsid w:val="005C7940"/>
    <w:rsid w:val="005D1C7B"/>
    <w:rsid w:val="005D737A"/>
    <w:rsid w:val="005D7499"/>
    <w:rsid w:val="005E2AA1"/>
    <w:rsid w:val="005E63CB"/>
    <w:rsid w:val="005F15E0"/>
    <w:rsid w:val="005F4721"/>
    <w:rsid w:val="005F7C38"/>
    <w:rsid w:val="00601A6A"/>
    <w:rsid w:val="00601AF0"/>
    <w:rsid w:val="00602DD4"/>
    <w:rsid w:val="006042A3"/>
    <w:rsid w:val="00604B97"/>
    <w:rsid w:val="00604D66"/>
    <w:rsid w:val="00604E9C"/>
    <w:rsid w:val="00605041"/>
    <w:rsid w:val="0060528C"/>
    <w:rsid w:val="00605E93"/>
    <w:rsid w:val="0060645A"/>
    <w:rsid w:val="00606E7D"/>
    <w:rsid w:val="0061000B"/>
    <w:rsid w:val="00610F85"/>
    <w:rsid w:val="00615AD7"/>
    <w:rsid w:val="00615BB4"/>
    <w:rsid w:val="0061780B"/>
    <w:rsid w:val="006229F9"/>
    <w:rsid w:val="00623308"/>
    <w:rsid w:val="00624725"/>
    <w:rsid w:val="00624888"/>
    <w:rsid w:val="00626073"/>
    <w:rsid w:val="006268AD"/>
    <w:rsid w:val="00630090"/>
    <w:rsid w:val="00630608"/>
    <w:rsid w:val="00630C29"/>
    <w:rsid w:val="00632B20"/>
    <w:rsid w:val="00635CBD"/>
    <w:rsid w:val="00642E7C"/>
    <w:rsid w:val="00643CCC"/>
    <w:rsid w:val="00645B7B"/>
    <w:rsid w:val="00645BC4"/>
    <w:rsid w:val="0064718E"/>
    <w:rsid w:val="00647E18"/>
    <w:rsid w:val="00651081"/>
    <w:rsid w:val="00653DE0"/>
    <w:rsid w:val="00654A4B"/>
    <w:rsid w:val="00656EA9"/>
    <w:rsid w:val="00661FFB"/>
    <w:rsid w:val="006624E0"/>
    <w:rsid w:val="00662BCC"/>
    <w:rsid w:val="0066302F"/>
    <w:rsid w:val="00664742"/>
    <w:rsid w:val="00667E48"/>
    <w:rsid w:val="006719FD"/>
    <w:rsid w:val="006729BF"/>
    <w:rsid w:val="00673A04"/>
    <w:rsid w:val="00673A48"/>
    <w:rsid w:val="006742EC"/>
    <w:rsid w:val="006768A9"/>
    <w:rsid w:val="00677C08"/>
    <w:rsid w:val="00677D85"/>
    <w:rsid w:val="006802C8"/>
    <w:rsid w:val="00680875"/>
    <w:rsid w:val="00680D37"/>
    <w:rsid w:val="00684836"/>
    <w:rsid w:val="00687156"/>
    <w:rsid w:val="00692BB4"/>
    <w:rsid w:val="006A0A6C"/>
    <w:rsid w:val="006A0D54"/>
    <w:rsid w:val="006B0222"/>
    <w:rsid w:val="006B1906"/>
    <w:rsid w:val="006B1F41"/>
    <w:rsid w:val="006B2446"/>
    <w:rsid w:val="006B3272"/>
    <w:rsid w:val="006B4B87"/>
    <w:rsid w:val="006B5757"/>
    <w:rsid w:val="006C11A9"/>
    <w:rsid w:val="006C1B6B"/>
    <w:rsid w:val="006C3170"/>
    <w:rsid w:val="006C3527"/>
    <w:rsid w:val="006C5AE6"/>
    <w:rsid w:val="006C5D83"/>
    <w:rsid w:val="006D2D5A"/>
    <w:rsid w:val="006D3520"/>
    <w:rsid w:val="006D3D83"/>
    <w:rsid w:val="006D5CD0"/>
    <w:rsid w:val="006D68AE"/>
    <w:rsid w:val="006D68C1"/>
    <w:rsid w:val="006D71F4"/>
    <w:rsid w:val="006D7AF4"/>
    <w:rsid w:val="006D7DA7"/>
    <w:rsid w:val="006E49AE"/>
    <w:rsid w:val="006E74A4"/>
    <w:rsid w:val="006F2FB5"/>
    <w:rsid w:val="006F3EF2"/>
    <w:rsid w:val="006F77A6"/>
    <w:rsid w:val="00700927"/>
    <w:rsid w:val="007016FE"/>
    <w:rsid w:val="007127BA"/>
    <w:rsid w:val="00714B40"/>
    <w:rsid w:val="007175C2"/>
    <w:rsid w:val="0072021E"/>
    <w:rsid w:val="00721DBF"/>
    <w:rsid w:val="0072221F"/>
    <w:rsid w:val="0072489A"/>
    <w:rsid w:val="00727710"/>
    <w:rsid w:val="007277D4"/>
    <w:rsid w:val="00730AEF"/>
    <w:rsid w:val="007342BF"/>
    <w:rsid w:val="00734F27"/>
    <w:rsid w:val="00735567"/>
    <w:rsid w:val="00736068"/>
    <w:rsid w:val="00736852"/>
    <w:rsid w:val="00740D80"/>
    <w:rsid w:val="00740E5F"/>
    <w:rsid w:val="00740F3D"/>
    <w:rsid w:val="007412F8"/>
    <w:rsid w:val="00741EEB"/>
    <w:rsid w:val="007444E6"/>
    <w:rsid w:val="0075018E"/>
    <w:rsid w:val="007506FE"/>
    <w:rsid w:val="00750A7B"/>
    <w:rsid w:val="00754CBB"/>
    <w:rsid w:val="007551AC"/>
    <w:rsid w:val="0075522C"/>
    <w:rsid w:val="0075739E"/>
    <w:rsid w:val="00763570"/>
    <w:rsid w:val="00764196"/>
    <w:rsid w:val="00764477"/>
    <w:rsid w:val="00765415"/>
    <w:rsid w:val="00771097"/>
    <w:rsid w:val="007736A6"/>
    <w:rsid w:val="00773A57"/>
    <w:rsid w:val="00776B7B"/>
    <w:rsid w:val="007773CD"/>
    <w:rsid w:val="00782FE6"/>
    <w:rsid w:val="00783F45"/>
    <w:rsid w:val="007858E2"/>
    <w:rsid w:val="007869AB"/>
    <w:rsid w:val="007870C6"/>
    <w:rsid w:val="007873EE"/>
    <w:rsid w:val="00791356"/>
    <w:rsid w:val="00792269"/>
    <w:rsid w:val="007949A2"/>
    <w:rsid w:val="00794BBE"/>
    <w:rsid w:val="00795A9D"/>
    <w:rsid w:val="00795C18"/>
    <w:rsid w:val="007A0037"/>
    <w:rsid w:val="007A2E0B"/>
    <w:rsid w:val="007A4883"/>
    <w:rsid w:val="007A6250"/>
    <w:rsid w:val="007A65CB"/>
    <w:rsid w:val="007A7C75"/>
    <w:rsid w:val="007B3194"/>
    <w:rsid w:val="007B4F4D"/>
    <w:rsid w:val="007B710A"/>
    <w:rsid w:val="007C46E2"/>
    <w:rsid w:val="007D1A3B"/>
    <w:rsid w:val="007D3966"/>
    <w:rsid w:val="007D788B"/>
    <w:rsid w:val="007E1008"/>
    <w:rsid w:val="007E2D42"/>
    <w:rsid w:val="007E3AE7"/>
    <w:rsid w:val="007E5459"/>
    <w:rsid w:val="007E7931"/>
    <w:rsid w:val="007F2306"/>
    <w:rsid w:val="007F2339"/>
    <w:rsid w:val="007F26D8"/>
    <w:rsid w:val="007F7D6D"/>
    <w:rsid w:val="00804834"/>
    <w:rsid w:val="008054DE"/>
    <w:rsid w:val="008075F6"/>
    <w:rsid w:val="00807B80"/>
    <w:rsid w:val="00807BD5"/>
    <w:rsid w:val="00810CA6"/>
    <w:rsid w:val="00811EE5"/>
    <w:rsid w:val="00812643"/>
    <w:rsid w:val="00812855"/>
    <w:rsid w:val="0081529A"/>
    <w:rsid w:val="00816292"/>
    <w:rsid w:val="008169AE"/>
    <w:rsid w:val="00817366"/>
    <w:rsid w:val="00817A19"/>
    <w:rsid w:val="00820379"/>
    <w:rsid w:val="00820AC5"/>
    <w:rsid w:val="00821465"/>
    <w:rsid w:val="00822BE2"/>
    <w:rsid w:val="00822F54"/>
    <w:rsid w:val="00823A9C"/>
    <w:rsid w:val="00826AAB"/>
    <w:rsid w:val="008323BD"/>
    <w:rsid w:val="008327F9"/>
    <w:rsid w:val="00833C34"/>
    <w:rsid w:val="008351C3"/>
    <w:rsid w:val="008364E5"/>
    <w:rsid w:val="0083650A"/>
    <w:rsid w:val="008414D9"/>
    <w:rsid w:val="00845B1B"/>
    <w:rsid w:val="00852C4F"/>
    <w:rsid w:val="0085390D"/>
    <w:rsid w:val="00853A1D"/>
    <w:rsid w:val="008546AB"/>
    <w:rsid w:val="00854B93"/>
    <w:rsid w:val="008569D3"/>
    <w:rsid w:val="00856E72"/>
    <w:rsid w:val="008634E0"/>
    <w:rsid w:val="00871307"/>
    <w:rsid w:val="00871459"/>
    <w:rsid w:val="008718DE"/>
    <w:rsid w:val="00871AA9"/>
    <w:rsid w:val="00873043"/>
    <w:rsid w:val="00874407"/>
    <w:rsid w:val="00874519"/>
    <w:rsid w:val="00874B85"/>
    <w:rsid w:val="00884A98"/>
    <w:rsid w:val="00884CEA"/>
    <w:rsid w:val="00884D61"/>
    <w:rsid w:val="008865E5"/>
    <w:rsid w:val="00886B94"/>
    <w:rsid w:val="0088733A"/>
    <w:rsid w:val="00890414"/>
    <w:rsid w:val="0089127B"/>
    <w:rsid w:val="00893AF8"/>
    <w:rsid w:val="008948A0"/>
    <w:rsid w:val="00894D53"/>
    <w:rsid w:val="008A1375"/>
    <w:rsid w:val="008A2F63"/>
    <w:rsid w:val="008A488B"/>
    <w:rsid w:val="008A51CC"/>
    <w:rsid w:val="008A5A89"/>
    <w:rsid w:val="008A773C"/>
    <w:rsid w:val="008B1467"/>
    <w:rsid w:val="008B1CF1"/>
    <w:rsid w:val="008B43BD"/>
    <w:rsid w:val="008B651D"/>
    <w:rsid w:val="008B6EC4"/>
    <w:rsid w:val="008C2CD1"/>
    <w:rsid w:val="008C3959"/>
    <w:rsid w:val="008C3C21"/>
    <w:rsid w:val="008C4FB8"/>
    <w:rsid w:val="008C5D4C"/>
    <w:rsid w:val="008C6D44"/>
    <w:rsid w:val="008C6DE2"/>
    <w:rsid w:val="008C7573"/>
    <w:rsid w:val="008E0C2C"/>
    <w:rsid w:val="008E21FA"/>
    <w:rsid w:val="008E4FC7"/>
    <w:rsid w:val="008E6576"/>
    <w:rsid w:val="008F09E6"/>
    <w:rsid w:val="008F2F46"/>
    <w:rsid w:val="008F4C6D"/>
    <w:rsid w:val="008F5FE6"/>
    <w:rsid w:val="008F6113"/>
    <w:rsid w:val="008F63D6"/>
    <w:rsid w:val="009012DC"/>
    <w:rsid w:val="009014D6"/>
    <w:rsid w:val="0090173B"/>
    <w:rsid w:val="00901B90"/>
    <w:rsid w:val="0090396F"/>
    <w:rsid w:val="00903E34"/>
    <w:rsid w:val="00903F3B"/>
    <w:rsid w:val="0090495A"/>
    <w:rsid w:val="00905EF7"/>
    <w:rsid w:val="00906019"/>
    <w:rsid w:val="00906687"/>
    <w:rsid w:val="00906E64"/>
    <w:rsid w:val="0090741F"/>
    <w:rsid w:val="009100D1"/>
    <w:rsid w:val="00911C41"/>
    <w:rsid w:val="00912E26"/>
    <w:rsid w:val="00916DE9"/>
    <w:rsid w:val="0091747A"/>
    <w:rsid w:val="009204E4"/>
    <w:rsid w:val="00924319"/>
    <w:rsid w:val="009248C6"/>
    <w:rsid w:val="00925DC6"/>
    <w:rsid w:val="00926466"/>
    <w:rsid w:val="00926E8E"/>
    <w:rsid w:val="009316AD"/>
    <w:rsid w:val="009322AA"/>
    <w:rsid w:val="00932A32"/>
    <w:rsid w:val="00932D5A"/>
    <w:rsid w:val="009330E3"/>
    <w:rsid w:val="0093717E"/>
    <w:rsid w:val="00937A83"/>
    <w:rsid w:val="00940A56"/>
    <w:rsid w:val="00943644"/>
    <w:rsid w:val="009451EA"/>
    <w:rsid w:val="00945F53"/>
    <w:rsid w:val="009505E5"/>
    <w:rsid w:val="009506B0"/>
    <w:rsid w:val="009521E0"/>
    <w:rsid w:val="0095444B"/>
    <w:rsid w:val="009555A7"/>
    <w:rsid w:val="00956498"/>
    <w:rsid w:val="009608F0"/>
    <w:rsid w:val="0096271A"/>
    <w:rsid w:val="0096338C"/>
    <w:rsid w:val="00970D69"/>
    <w:rsid w:val="00972CB0"/>
    <w:rsid w:val="0097328C"/>
    <w:rsid w:val="009746F8"/>
    <w:rsid w:val="009751E8"/>
    <w:rsid w:val="00975F8B"/>
    <w:rsid w:val="00976913"/>
    <w:rsid w:val="00976B50"/>
    <w:rsid w:val="00980357"/>
    <w:rsid w:val="00984EBE"/>
    <w:rsid w:val="00985116"/>
    <w:rsid w:val="00985AB0"/>
    <w:rsid w:val="0098734D"/>
    <w:rsid w:val="00992404"/>
    <w:rsid w:val="0099242C"/>
    <w:rsid w:val="0099578A"/>
    <w:rsid w:val="00995DE1"/>
    <w:rsid w:val="00997025"/>
    <w:rsid w:val="009A1FC9"/>
    <w:rsid w:val="009A2339"/>
    <w:rsid w:val="009A5767"/>
    <w:rsid w:val="009B2FED"/>
    <w:rsid w:val="009B4AF5"/>
    <w:rsid w:val="009B63B5"/>
    <w:rsid w:val="009B6454"/>
    <w:rsid w:val="009B6B79"/>
    <w:rsid w:val="009B7BC8"/>
    <w:rsid w:val="009C1E04"/>
    <w:rsid w:val="009C471D"/>
    <w:rsid w:val="009C58F4"/>
    <w:rsid w:val="009C6359"/>
    <w:rsid w:val="009C7904"/>
    <w:rsid w:val="009C7FE8"/>
    <w:rsid w:val="009D547C"/>
    <w:rsid w:val="009D602D"/>
    <w:rsid w:val="009D67EC"/>
    <w:rsid w:val="009E7662"/>
    <w:rsid w:val="009F0D6B"/>
    <w:rsid w:val="009F1DA1"/>
    <w:rsid w:val="009F488E"/>
    <w:rsid w:val="009F63F8"/>
    <w:rsid w:val="00A015CE"/>
    <w:rsid w:val="00A01CF7"/>
    <w:rsid w:val="00A03F7A"/>
    <w:rsid w:val="00A042CD"/>
    <w:rsid w:val="00A0648F"/>
    <w:rsid w:val="00A1040F"/>
    <w:rsid w:val="00A15CB6"/>
    <w:rsid w:val="00A20284"/>
    <w:rsid w:val="00A2197A"/>
    <w:rsid w:val="00A22954"/>
    <w:rsid w:val="00A238DE"/>
    <w:rsid w:val="00A23960"/>
    <w:rsid w:val="00A23ABB"/>
    <w:rsid w:val="00A25CE3"/>
    <w:rsid w:val="00A27E4F"/>
    <w:rsid w:val="00A27E52"/>
    <w:rsid w:val="00A320AB"/>
    <w:rsid w:val="00A34B3C"/>
    <w:rsid w:val="00A352F8"/>
    <w:rsid w:val="00A37119"/>
    <w:rsid w:val="00A37CD3"/>
    <w:rsid w:val="00A37FAF"/>
    <w:rsid w:val="00A400F3"/>
    <w:rsid w:val="00A4024E"/>
    <w:rsid w:val="00A4045E"/>
    <w:rsid w:val="00A417D8"/>
    <w:rsid w:val="00A41BC5"/>
    <w:rsid w:val="00A41D54"/>
    <w:rsid w:val="00A42F0A"/>
    <w:rsid w:val="00A43296"/>
    <w:rsid w:val="00A44555"/>
    <w:rsid w:val="00A447C5"/>
    <w:rsid w:val="00A44BAD"/>
    <w:rsid w:val="00A45097"/>
    <w:rsid w:val="00A4637D"/>
    <w:rsid w:val="00A515BA"/>
    <w:rsid w:val="00A53EC5"/>
    <w:rsid w:val="00A5594C"/>
    <w:rsid w:val="00A56449"/>
    <w:rsid w:val="00A56CE3"/>
    <w:rsid w:val="00A60F32"/>
    <w:rsid w:val="00A658DE"/>
    <w:rsid w:val="00A66FF3"/>
    <w:rsid w:val="00A67577"/>
    <w:rsid w:val="00A724EA"/>
    <w:rsid w:val="00A725BF"/>
    <w:rsid w:val="00A73408"/>
    <w:rsid w:val="00A8046B"/>
    <w:rsid w:val="00A81CA0"/>
    <w:rsid w:val="00A82A55"/>
    <w:rsid w:val="00A84601"/>
    <w:rsid w:val="00AA064E"/>
    <w:rsid w:val="00AA0F2A"/>
    <w:rsid w:val="00AA1825"/>
    <w:rsid w:val="00AA2EF1"/>
    <w:rsid w:val="00AA2F73"/>
    <w:rsid w:val="00AA4A6B"/>
    <w:rsid w:val="00AA571A"/>
    <w:rsid w:val="00AB2404"/>
    <w:rsid w:val="00AB3055"/>
    <w:rsid w:val="00AB383A"/>
    <w:rsid w:val="00AB4C01"/>
    <w:rsid w:val="00AB5BE3"/>
    <w:rsid w:val="00AB6AD8"/>
    <w:rsid w:val="00AB7502"/>
    <w:rsid w:val="00AB75A4"/>
    <w:rsid w:val="00AC17BD"/>
    <w:rsid w:val="00AC2173"/>
    <w:rsid w:val="00AC2215"/>
    <w:rsid w:val="00AC5E23"/>
    <w:rsid w:val="00AC6B14"/>
    <w:rsid w:val="00AC72AC"/>
    <w:rsid w:val="00AD1179"/>
    <w:rsid w:val="00AD3AA6"/>
    <w:rsid w:val="00AD7D64"/>
    <w:rsid w:val="00AD7FA2"/>
    <w:rsid w:val="00AE0D0E"/>
    <w:rsid w:val="00AE0F8A"/>
    <w:rsid w:val="00AE1C40"/>
    <w:rsid w:val="00AE23CE"/>
    <w:rsid w:val="00AE251B"/>
    <w:rsid w:val="00AE2536"/>
    <w:rsid w:val="00AE2DFB"/>
    <w:rsid w:val="00AE4753"/>
    <w:rsid w:val="00AE62CC"/>
    <w:rsid w:val="00AE7E8D"/>
    <w:rsid w:val="00AF2BFC"/>
    <w:rsid w:val="00AF4842"/>
    <w:rsid w:val="00AF4C6F"/>
    <w:rsid w:val="00AF57A7"/>
    <w:rsid w:val="00AF71FC"/>
    <w:rsid w:val="00AF7704"/>
    <w:rsid w:val="00B00E5F"/>
    <w:rsid w:val="00B01B4C"/>
    <w:rsid w:val="00B03AAF"/>
    <w:rsid w:val="00B0751A"/>
    <w:rsid w:val="00B12070"/>
    <w:rsid w:val="00B12521"/>
    <w:rsid w:val="00B14004"/>
    <w:rsid w:val="00B16EA6"/>
    <w:rsid w:val="00B21FDD"/>
    <w:rsid w:val="00B221AC"/>
    <w:rsid w:val="00B234E8"/>
    <w:rsid w:val="00B2424E"/>
    <w:rsid w:val="00B2578B"/>
    <w:rsid w:val="00B31662"/>
    <w:rsid w:val="00B31BD3"/>
    <w:rsid w:val="00B329E5"/>
    <w:rsid w:val="00B337B5"/>
    <w:rsid w:val="00B361DD"/>
    <w:rsid w:val="00B40163"/>
    <w:rsid w:val="00B43DAC"/>
    <w:rsid w:val="00B51579"/>
    <w:rsid w:val="00B55232"/>
    <w:rsid w:val="00B57A40"/>
    <w:rsid w:val="00B62230"/>
    <w:rsid w:val="00B6250E"/>
    <w:rsid w:val="00B62AEB"/>
    <w:rsid w:val="00B63F21"/>
    <w:rsid w:val="00B6527C"/>
    <w:rsid w:val="00B65CBB"/>
    <w:rsid w:val="00B66955"/>
    <w:rsid w:val="00B67E8B"/>
    <w:rsid w:val="00B70391"/>
    <w:rsid w:val="00B7190A"/>
    <w:rsid w:val="00B72448"/>
    <w:rsid w:val="00B733F2"/>
    <w:rsid w:val="00B75D1C"/>
    <w:rsid w:val="00B823C6"/>
    <w:rsid w:val="00B83994"/>
    <w:rsid w:val="00B85092"/>
    <w:rsid w:val="00B85A23"/>
    <w:rsid w:val="00B86951"/>
    <w:rsid w:val="00B900A6"/>
    <w:rsid w:val="00B91F01"/>
    <w:rsid w:val="00B9282E"/>
    <w:rsid w:val="00B94E0F"/>
    <w:rsid w:val="00B94EB0"/>
    <w:rsid w:val="00BA297B"/>
    <w:rsid w:val="00BA3052"/>
    <w:rsid w:val="00BA3D3F"/>
    <w:rsid w:val="00BA4952"/>
    <w:rsid w:val="00BA4F38"/>
    <w:rsid w:val="00BB19A3"/>
    <w:rsid w:val="00BB3E66"/>
    <w:rsid w:val="00BB45E3"/>
    <w:rsid w:val="00BB4DD6"/>
    <w:rsid w:val="00BB5DD3"/>
    <w:rsid w:val="00BC059D"/>
    <w:rsid w:val="00BC09A4"/>
    <w:rsid w:val="00BC4C07"/>
    <w:rsid w:val="00BC502B"/>
    <w:rsid w:val="00BD0BBF"/>
    <w:rsid w:val="00BD50CA"/>
    <w:rsid w:val="00BD6733"/>
    <w:rsid w:val="00BD6FFA"/>
    <w:rsid w:val="00BD7C40"/>
    <w:rsid w:val="00BE1F55"/>
    <w:rsid w:val="00BE45C4"/>
    <w:rsid w:val="00BE489C"/>
    <w:rsid w:val="00BE48CE"/>
    <w:rsid w:val="00BE5D65"/>
    <w:rsid w:val="00BE6BEA"/>
    <w:rsid w:val="00BE7727"/>
    <w:rsid w:val="00BF0068"/>
    <w:rsid w:val="00BF1A47"/>
    <w:rsid w:val="00BF1DAE"/>
    <w:rsid w:val="00BF236D"/>
    <w:rsid w:val="00BF78A3"/>
    <w:rsid w:val="00C0326B"/>
    <w:rsid w:val="00C03E72"/>
    <w:rsid w:val="00C0660B"/>
    <w:rsid w:val="00C138BB"/>
    <w:rsid w:val="00C166FA"/>
    <w:rsid w:val="00C17305"/>
    <w:rsid w:val="00C211A5"/>
    <w:rsid w:val="00C23CEC"/>
    <w:rsid w:val="00C26FF9"/>
    <w:rsid w:val="00C306FF"/>
    <w:rsid w:val="00C3137C"/>
    <w:rsid w:val="00C314DB"/>
    <w:rsid w:val="00C37460"/>
    <w:rsid w:val="00C3775F"/>
    <w:rsid w:val="00C40264"/>
    <w:rsid w:val="00C408A6"/>
    <w:rsid w:val="00C42603"/>
    <w:rsid w:val="00C430C0"/>
    <w:rsid w:val="00C43111"/>
    <w:rsid w:val="00C50688"/>
    <w:rsid w:val="00C514A7"/>
    <w:rsid w:val="00C53CA7"/>
    <w:rsid w:val="00C53F61"/>
    <w:rsid w:val="00C54CD4"/>
    <w:rsid w:val="00C56A8A"/>
    <w:rsid w:val="00C57D62"/>
    <w:rsid w:val="00C6053E"/>
    <w:rsid w:val="00C61B3A"/>
    <w:rsid w:val="00C65258"/>
    <w:rsid w:val="00C6573F"/>
    <w:rsid w:val="00C65E7C"/>
    <w:rsid w:val="00C677DB"/>
    <w:rsid w:val="00C71DE7"/>
    <w:rsid w:val="00C72122"/>
    <w:rsid w:val="00C7394A"/>
    <w:rsid w:val="00C742F4"/>
    <w:rsid w:val="00C7491F"/>
    <w:rsid w:val="00C75CEF"/>
    <w:rsid w:val="00C77C03"/>
    <w:rsid w:val="00C8099A"/>
    <w:rsid w:val="00C809C3"/>
    <w:rsid w:val="00C8170B"/>
    <w:rsid w:val="00C8347C"/>
    <w:rsid w:val="00C864D9"/>
    <w:rsid w:val="00C91674"/>
    <w:rsid w:val="00C92DFA"/>
    <w:rsid w:val="00C94C13"/>
    <w:rsid w:val="00CA1135"/>
    <w:rsid w:val="00CA3B48"/>
    <w:rsid w:val="00CA3C24"/>
    <w:rsid w:val="00CB0E8D"/>
    <w:rsid w:val="00CB5B87"/>
    <w:rsid w:val="00CC0478"/>
    <w:rsid w:val="00CC2984"/>
    <w:rsid w:val="00CC5428"/>
    <w:rsid w:val="00CC5B33"/>
    <w:rsid w:val="00CC5DA8"/>
    <w:rsid w:val="00CC636A"/>
    <w:rsid w:val="00CC67DC"/>
    <w:rsid w:val="00CC6855"/>
    <w:rsid w:val="00CD2D73"/>
    <w:rsid w:val="00CD2EBF"/>
    <w:rsid w:val="00CD50DE"/>
    <w:rsid w:val="00CD5C12"/>
    <w:rsid w:val="00CD644A"/>
    <w:rsid w:val="00CE1CC6"/>
    <w:rsid w:val="00CE211E"/>
    <w:rsid w:val="00CE4292"/>
    <w:rsid w:val="00CE4334"/>
    <w:rsid w:val="00CE52E8"/>
    <w:rsid w:val="00CF0502"/>
    <w:rsid w:val="00CF0F74"/>
    <w:rsid w:val="00CF421B"/>
    <w:rsid w:val="00CF6404"/>
    <w:rsid w:val="00CF7887"/>
    <w:rsid w:val="00CF78A1"/>
    <w:rsid w:val="00D0306E"/>
    <w:rsid w:val="00D041E1"/>
    <w:rsid w:val="00D10A97"/>
    <w:rsid w:val="00D14024"/>
    <w:rsid w:val="00D14DCF"/>
    <w:rsid w:val="00D15DC8"/>
    <w:rsid w:val="00D20FF4"/>
    <w:rsid w:val="00D21EA7"/>
    <w:rsid w:val="00D223CF"/>
    <w:rsid w:val="00D23B79"/>
    <w:rsid w:val="00D2412B"/>
    <w:rsid w:val="00D26114"/>
    <w:rsid w:val="00D32323"/>
    <w:rsid w:val="00D34163"/>
    <w:rsid w:val="00D41A54"/>
    <w:rsid w:val="00D42315"/>
    <w:rsid w:val="00D42C21"/>
    <w:rsid w:val="00D42C6E"/>
    <w:rsid w:val="00D4385E"/>
    <w:rsid w:val="00D4460A"/>
    <w:rsid w:val="00D47994"/>
    <w:rsid w:val="00D510B2"/>
    <w:rsid w:val="00D513E9"/>
    <w:rsid w:val="00D5243D"/>
    <w:rsid w:val="00D53045"/>
    <w:rsid w:val="00D536CA"/>
    <w:rsid w:val="00D6052A"/>
    <w:rsid w:val="00D60652"/>
    <w:rsid w:val="00D617D0"/>
    <w:rsid w:val="00D70E61"/>
    <w:rsid w:val="00D71BBF"/>
    <w:rsid w:val="00D728EE"/>
    <w:rsid w:val="00D72E95"/>
    <w:rsid w:val="00D75550"/>
    <w:rsid w:val="00D80CE3"/>
    <w:rsid w:val="00D81856"/>
    <w:rsid w:val="00D8388E"/>
    <w:rsid w:val="00D84B24"/>
    <w:rsid w:val="00D853CD"/>
    <w:rsid w:val="00D857CB"/>
    <w:rsid w:val="00D87EEA"/>
    <w:rsid w:val="00D90AC3"/>
    <w:rsid w:val="00D91961"/>
    <w:rsid w:val="00D9272C"/>
    <w:rsid w:val="00D95B0A"/>
    <w:rsid w:val="00D97EB2"/>
    <w:rsid w:val="00DA6CD6"/>
    <w:rsid w:val="00DB02D7"/>
    <w:rsid w:val="00DB22BD"/>
    <w:rsid w:val="00DB3482"/>
    <w:rsid w:val="00DB4CBD"/>
    <w:rsid w:val="00DB625D"/>
    <w:rsid w:val="00DB7573"/>
    <w:rsid w:val="00DB7951"/>
    <w:rsid w:val="00DC4EC1"/>
    <w:rsid w:val="00DC691E"/>
    <w:rsid w:val="00DD016C"/>
    <w:rsid w:val="00DE006B"/>
    <w:rsid w:val="00DE1301"/>
    <w:rsid w:val="00DE1E80"/>
    <w:rsid w:val="00DE23E2"/>
    <w:rsid w:val="00DE5F97"/>
    <w:rsid w:val="00DE6F44"/>
    <w:rsid w:val="00DF0D43"/>
    <w:rsid w:val="00DF1757"/>
    <w:rsid w:val="00DF228D"/>
    <w:rsid w:val="00DF3CE0"/>
    <w:rsid w:val="00DF6134"/>
    <w:rsid w:val="00DF6D89"/>
    <w:rsid w:val="00E015EC"/>
    <w:rsid w:val="00E031E2"/>
    <w:rsid w:val="00E04B85"/>
    <w:rsid w:val="00E06A20"/>
    <w:rsid w:val="00E1158D"/>
    <w:rsid w:val="00E15859"/>
    <w:rsid w:val="00E15D73"/>
    <w:rsid w:val="00E15FE1"/>
    <w:rsid w:val="00E177CF"/>
    <w:rsid w:val="00E252E8"/>
    <w:rsid w:val="00E271DF"/>
    <w:rsid w:val="00E279F3"/>
    <w:rsid w:val="00E336ED"/>
    <w:rsid w:val="00E34405"/>
    <w:rsid w:val="00E35166"/>
    <w:rsid w:val="00E418FA"/>
    <w:rsid w:val="00E44DE5"/>
    <w:rsid w:val="00E50024"/>
    <w:rsid w:val="00E51449"/>
    <w:rsid w:val="00E544E0"/>
    <w:rsid w:val="00E5471E"/>
    <w:rsid w:val="00E573DF"/>
    <w:rsid w:val="00E620ED"/>
    <w:rsid w:val="00E64911"/>
    <w:rsid w:val="00E672F3"/>
    <w:rsid w:val="00E67363"/>
    <w:rsid w:val="00E67ECA"/>
    <w:rsid w:val="00E70045"/>
    <w:rsid w:val="00E70D65"/>
    <w:rsid w:val="00E71DBD"/>
    <w:rsid w:val="00E7240D"/>
    <w:rsid w:val="00E7621D"/>
    <w:rsid w:val="00E77463"/>
    <w:rsid w:val="00E7777D"/>
    <w:rsid w:val="00E80FC3"/>
    <w:rsid w:val="00E81656"/>
    <w:rsid w:val="00E82A9E"/>
    <w:rsid w:val="00E84D0C"/>
    <w:rsid w:val="00E8794A"/>
    <w:rsid w:val="00E91CC8"/>
    <w:rsid w:val="00E920FA"/>
    <w:rsid w:val="00E925C0"/>
    <w:rsid w:val="00E966F1"/>
    <w:rsid w:val="00EA18C7"/>
    <w:rsid w:val="00EA326A"/>
    <w:rsid w:val="00EA3F8D"/>
    <w:rsid w:val="00EA4431"/>
    <w:rsid w:val="00EA540F"/>
    <w:rsid w:val="00EB0CC0"/>
    <w:rsid w:val="00EB1416"/>
    <w:rsid w:val="00EB2167"/>
    <w:rsid w:val="00EB2239"/>
    <w:rsid w:val="00EB341E"/>
    <w:rsid w:val="00EB3EDA"/>
    <w:rsid w:val="00EB47AA"/>
    <w:rsid w:val="00EC25BF"/>
    <w:rsid w:val="00EC3947"/>
    <w:rsid w:val="00EC63DC"/>
    <w:rsid w:val="00EC6980"/>
    <w:rsid w:val="00EC761E"/>
    <w:rsid w:val="00ED003C"/>
    <w:rsid w:val="00ED0636"/>
    <w:rsid w:val="00ED0C36"/>
    <w:rsid w:val="00ED15D0"/>
    <w:rsid w:val="00ED219C"/>
    <w:rsid w:val="00ED33E1"/>
    <w:rsid w:val="00ED3677"/>
    <w:rsid w:val="00ED4EF3"/>
    <w:rsid w:val="00ED5643"/>
    <w:rsid w:val="00ED66FF"/>
    <w:rsid w:val="00ED6F64"/>
    <w:rsid w:val="00EE548B"/>
    <w:rsid w:val="00EE60F4"/>
    <w:rsid w:val="00EE6F4B"/>
    <w:rsid w:val="00EF110D"/>
    <w:rsid w:val="00EF1EA8"/>
    <w:rsid w:val="00EF243D"/>
    <w:rsid w:val="00EF3367"/>
    <w:rsid w:val="00EF6503"/>
    <w:rsid w:val="00F02393"/>
    <w:rsid w:val="00F02845"/>
    <w:rsid w:val="00F02C3A"/>
    <w:rsid w:val="00F0463B"/>
    <w:rsid w:val="00F05171"/>
    <w:rsid w:val="00F05E95"/>
    <w:rsid w:val="00F0783C"/>
    <w:rsid w:val="00F106C5"/>
    <w:rsid w:val="00F1671E"/>
    <w:rsid w:val="00F17533"/>
    <w:rsid w:val="00F200BD"/>
    <w:rsid w:val="00F205EC"/>
    <w:rsid w:val="00F20656"/>
    <w:rsid w:val="00F20AA7"/>
    <w:rsid w:val="00F2157F"/>
    <w:rsid w:val="00F2201B"/>
    <w:rsid w:val="00F232E5"/>
    <w:rsid w:val="00F23703"/>
    <w:rsid w:val="00F244B5"/>
    <w:rsid w:val="00F24512"/>
    <w:rsid w:val="00F247D3"/>
    <w:rsid w:val="00F254CF"/>
    <w:rsid w:val="00F30D81"/>
    <w:rsid w:val="00F33874"/>
    <w:rsid w:val="00F34DDA"/>
    <w:rsid w:val="00F401D0"/>
    <w:rsid w:val="00F4132C"/>
    <w:rsid w:val="00F471C5"/>
    <w:rsid w:val="00F503EB"/>
    <w:rsid w:val="00F509B7"/>
    <w:rsid w:val="00F50A03"/>
    <w:rsid w:val="00F53090"/>
    <w:rsid w:val="00F53551"/>
    <w:rsid w:val="00F53E8B"/>
    <w:rsid w:val="00F55430"/>
    <w:rsid w:val="00F57989"/>
    <w:rsid w:val="00F60036"/>
    <w:rsid w:val="00F62FA1"/>
    <w:rsid w:val="00F647FC"/>
    <w:rsid w:val="00F64C09"/>
    <w:rsid w:val="00F64E82"/>
    <w:rsid w:val="00F67A68"/>
    <w:rsid w:val="00F70CAD"/>
    <w:rsid w:val="00F711E1"/>
    <w:rsid w:val="00F7572B"/>
    <w:rsid w:val="00F75843"/>
    <w:rsid w:val="00F75F45"/>
    <w:rsid w:val="00F802A9"/>
    <w:rsid w:val="00F833DC"/>
    <w:rsid w:val="00F846AC"/>
    <w:rsid w:val="00F851EE"/>
    <w:rsid w:val="00F86B50"/>
    <w:rsid w:val="00F91A36"/>
    <w:rsid w:val="00F929AE"/>
    <w:rsid w:val="00F929CE"/>
    <w:rsid w:val="00F92C51"/>
    <w:rsid w:val="00F938D1"/>
    <w:rsid w:val="00F93A68"/>
    <w:rsid w:val="00F95106"/>
    <w:rsid w:val="00F96A52"/>
    <w:rsid w:val="00FA136D"/>
    <w:rsid w:val="00FA4098"/>
    <w:rsid w:val="00FA58CD"/>
    <w:rsid w:val="00FA669B"/>
    <w:rsid w:val="00FA6BA0"/>
    <w:rsid w:val="00FB020C"/>
    <w:rsid w:val="00FB061C"/>
    <w:rsid w:val="00FB164D"/>
    <w:rsid w:val="00FB3965"/>
    <w:rsid w:val="00FB3D69"/>
    <w:rsid w:val="00FB638A"/>
    <w:rsid w:val="00FB6728"/>
    <w:rsid w:val="00FB7D8D"/>
    <w:rsid w:val="00FC1321"/>
    <w:rsid w:val="00FC23F6"/>
    <w:rsid w:val="00FC3107"/>
    <w:rsid w:val="00FC544A"/>
    <w:rsid w:val="00FC6201"/>
    <w:rsid w:val="00FC6C18"/>
    <w:rsid w:val="00FC7E14"/>
    <w:rsid w:val="00FD0477"/>
    <w:rsid w:val="00FD0C44"/>
    <w:rsid w:val="00FD26FF"/>
    <w:rsid w:val="00FD35FB"/>
    <w:rsid w:val="00FD52D4"/>
    <w:rsid w:val="00FD54B4"/>
    <w:rsid w:val="00FE2EB7"/>
    <w:rsid w:val="00FE595B"/>
    <w:rsid w:val="00FF030A"/>
    <w:rsid w:val="00FF2A6F"/>
    <w:rsid w:val="00FF4303"/>
    <w:rsid w:val="00FF512E"/>
    <w:rsid w:val="00FF6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564D9F"/>
  <w14:defaultImageDpi w14:val="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80">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C5C"/>
    <w:pPr>
      <w:ind w:firstLine="720"/>
    </w:pPr>
    <w:rPr>
      <w:rFonts w:ascii="Times New Roman" w:hAnsi="Times New Roman"/>
      <w:sz w:val="24"/>
      <w:szCs w:val="22"/>
    </w:rPr>
  </w:style>
  <w:style w:type="paragraph" w:styleId="Heading1">
    <w:name w:val="heading 1"/>
    <w:aliases w:val="Chapter"/>
    <w:basedOn w:val="Normal"/>
    <w:next w:val="TOCHeading"/>
    <w:link w:val="Heading1Char"/>
    <w:uiPriority w:val="99"/>
    <w:qFormat/>
    <w:rsid w:val="00E67363"/>
    <w:pPr>
      <w:pageBreakBefore/>
      <w:numPr>
        <w:numId w:val="2"/>
      </w:numPr>
      <w:spacing w:before="1800" w:after="840" w:line="276" w:lineRule="auto"/>
      <w:jc w:val="right"/>
      <w:outlineLvl w:val="0"/>
    </w:pPr>
    <w:rPr>
      <w:sz w:val="44"/>
      <w:szCs w:val="40"/>
    </w:rPr>
  </w:style>
  <w:style w:type="paragraph" w:styleId="Heading2">
    <w:name w:val="heading 2"/>
    <w:aliases w:val="Sub-Chapter"/>
    <w:basedOn w:val="BodyText"/>
    <w:next w:val="BodyText"/>
    <w:link w:val="Heading2Char"/>
    <w:uiPriority w:val="99"/>
    <w:qFormat/>
    <w:rsid w:val="005B5C5C"/>
    <w:pPr>
      <w:keepNext/>
      <w:keepLines/>
      <w:numPr>
        <w:ilvl w:val="1"/>
        <w:numId w:val="2"/>
      </w:numPr>
      <w:spacing w:before="480"/>
      <w:outlineLvl w:val="1"/>
    </w:pPr>
    <w:rPr>
      <w:b/>
      <w:bCs/>
      <w:sz w:val="32"/>
      <w:szCs w:val="28"/>
    </w:rPr>
  </w:style>
  <w:style w:type="paragraph" w:styleId="Heading3">
    <w:name w:val="heading 3"/>
    <w:aliases w:val="Section"/>
    <w:basedOn w:val="BodyText"/>
    <w:next w:val="BodyText"/>
    <w:link w:val="Heading3Char"/>
    <w:uiPriority w:val="99"/>
    <w:qFormat/>
    <w:rsid w:val="005B5C5C"/>
    <w:pPr>
      <w:keepNext/>
      <w:keepLines/>
      <w:numPr>
        <w:ilvl w:val="2"/>
        <w:numId w:val="2"/>
      </w:numPr>
      <w:spacing w:before="240"/>
      <w:outlineLvl w:val="2"/>
    </w:pPr>
    <w:rPr>
      <w:b/>
      <w:bCs/>
      <w:sz w:val="28"/>
      <w:szCs w:val="24"/>
    </w:rPr>
  </w:style>
  <w:style w:type="paragraph" w:styleId="Heading4">
    <w:name w:val="heading 4"/>
    <w:aliases w:val="Sub-Section"/>
    <w:basedOn w:val="BodyText"/>
    <w:next w:val="BodyText"/>
    <w:link w:val="Heading4Char"/>
    <w:uiPriority w:val="99"/>
    <w:qFormat/>
    <w:rsid w:val="005B5C5C"/>
    <w:pPr>
      <w:keepNext/>
      <w:keepLines/>
      <w:numPr>
        <w:ilvl w:val="3"/>
        <w:numId w:val="2"/>
      </w:numPr>
      <w:spacing w:before="240"/>
      <w:outlineLvl w:val="3"/>
    </w:pPr>
    <w:rPr>
      <w:b/>
      <w:bCs/>
      <w:i/>
      <w:sz w:val="26"/>
      <w:szCs w:val="24"/>
    </w:rPr>
  </w:style>
  <w:style w:type="paragraph" w:styleId="Heading5">
    <w:name w:val="heading 5"/>
    <w:basedOn w:val="Normal"/>
    <w:next w:val="Normal"/>
    <w:link w:val="Heading5Char"/>
    <w:uiPriority w:val="99"/>
    <w:qFormat/>
    <w:rsid w:val="00134F7C"/>
    <w:pPr>
      <w:keepNext/>
      <w:keepLines/>
      <w:spacing w:before="200"/>
      <w:ind w:firstLine="0"/>
      <w:outlineLvl w:val="4"/>
    </w:pPr>
    <w:rPr>
      <w:rFonts w:ascii="Cambria" w:eastAsia="Times New Roman" w:hAnsi="Cambria"/>
      <w:color w:val="243F60"/>
      <w:szCs w:val="20"/>
    </w:rPr>
  </w:style>
  <w:style w:type="paragraph" w:styleId="Heading6">
    <w:name w:val="heading 6"/>
    <w:basedOn w:val="Normal"/>
    <w:next w:val="Normal"/>
    <w:link w:val="Heading6Char"/>
    <w:uiPriority w:val="99"/>
    <w:qFormat/>
    <w:rsid w:val="00134F7C"/>
    <w:pPr>
      <w:keepNext/>
      <w:keepLines/>
      <w:spacing w:before="200"/>
      <w:ind w:firstLine="0"/>
      <w:outlineLvl w:val="5"/>
    </w:pPr>
    <w:rPr>
      <w:rFonts w:ascii="Cambria" w:eastAsia="Times New Roman" w:hAnsi="Cambria"/>
      <w:i/>
      <w:iCs/>
      <w:color w:val="243F60"/>
      <w:szCs w:val="20"/>
    </w:rPr>
  </w:style>
  <w:style w:type="paragraph" w:styleId="Heading7">
    <w:name w:val="heading 7"/>
    <w:basedOn w:val="Normal"/>
    <w:next w:val="Normal"/>
    <w:link w:val="Heading7Char"/>
    <w:uiPriority w:val="99"/>
    <w:qFormat/>
    <w:rsid w:val="00134F7C"/>
    <w:pPr>
      <w:keepNext/>
      <w:keepLines/>
      <w:spacing w:before="200"/>
      <w:ind w:firstLine="0"/>
      <w:outlineLvl w:val="6"/>
    </w:pPr>
    <w:rPr>
      <w:rFonts w:ascii="Cambria" w:eastAsia="Times New Roman" w:hAnsi="Cambria"/>
      <w:i/>
      <w:iCs/>
      <w:color w:val="404040"/>
      <w:szCs w:val="20"/>
    </w:rPr>
  </w:style>
  <w:style w:type="paragraph" w:styleId="Heading8">
    <w:name w:val="heading 8"/>
    <w:basedOn w:val="Normal"/>
    <w:next w:val="Normal"/>
    <w:link w:val="Heading8Char"/>
    <w:uiPriority w:val="99"/>
    <w:qFormat/>
    <w:rsid w:val="00134F7C"/>
    <w:pPr>
      <w:keepNext/>
      <w:keepLines/>
      <w:spacing w:before="200"/>
      <w:ind w:firstLine="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qFormat/>
    <w:rsid w:val="00134F7C"/>
    <w:pPr>
      <w:keepNext/>
      <w:keepLines/>
      <w:spacing w:before="200"/>
      <w:ind w:firstLine="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Char"/>
    <w:link w:val="Heading1"/>
    <w:uiPriority w:val="99"/>
    <w:locked/>
    <w:rsid w:val="00E67363"/>
    <w:rPr>
      <w:rFonts w:ascii="Times New Roman" w:hAnsi="Times New Roman"/>
      <w:sz w:val="44"/>
      <w:szCs w:val="40"/>
    </w:rPr>
  </w:style>
  <w:style w:type="character" w:customStyle="1" w:styleId="Heading2Char">
    <w:name w:val="Heading 2 Char"/>
    <w:aliases w:val="Sub-Chapter Char"/>
    <w:link w:val="Heading2"/>
    <w:uiPriority w:val="99"/>
    <w:locked/>
    <w:rsid w:val="005B5C5C"/>
    <w:rPr>
      <w:rFonts w:ascii="Times New Roman" w:eastAsia="Times New Roman" w:hAnsi="Times New Roman"/>
      <w:b/>
      <w:bCs/>
      <w:sz w:val="32"/>
      <w:szCs w:val="28"/>
    </w:rPr>
  </w:style>
  <w:style w:type="character" w:customStyle="1" w:styleId="Heading3Char">
    <w:name w:val="Heading 3 Char"/>
    <w:aliases w:val="Section Char"/>
    <w:link w:val="Heading3"/>
    <w:uiPriority w:val="99"/>
    <w:locked/>
    <w:rsid w:val="005B5C5C"/>
    <w:rPr>
      <w:rFonts w:ascii="Times New Roman" w:eastAsia="Times New Roman" w:hAnsi="Times New Roman"/>
      <w:b/>
      <w:bCs/>
      <w:sz w:val="28"/>
      <w:szCs w:val="24"/>
    </w:rPr>
  </w:style>
  <w:style w:type="character" w:customStyle="1" w:styleId="Heading4Char">
    <w:name w:val="Heading 4 Char"/>
    <w:aliases w:val="Sub-Section Char"/>
    <w:link w:val="Heading4"/>
    <w:uiPriority w:val="99"/>
    <w:locked/>
    <w:rsid w:val="005B5C5C"/>
    <w:rPr>
      <w:rFonts w:ascii="Times New Roman" w:eastAsia="Times New Roman" w:hAnsi="Times New Roman"/>
      <w:b/>
      <w:bCs/>
      <w:i/>
      <w:sz w:val="26"/>
      <w:szCs w:val="24"/>
    </w:rPr>
  </w:style>
  <w:style w:type="character" w:customStyle="1" w:styleId="Heading5Char">
    <w:name w:val="Heading 5 Char"/>
    <w:link w:val="Heading5"/>
    <w:uiPriority w:val="99"/>
    <w:semiHidden/>
    <w:locked/>
    <w:rsid w:val="00134F7C"/>
    <w:rPr>
      <w:rFonts w:ascii="Cambria" w:hAnsi="Cambria"/>
      <w:color w:val="243F60"/>
      <w:sz w:val="24"/>
    </w:rPr>
  </w:style>
  <w:style w:type="character" w:customStyle="1" w:styleId="Heading6Char">
    <w:name w:val="Heading 6 Char"/>
    <w:link w:val="Heading6"/>
    <w:uiPriority w:val="99"/>
    <w:semiHidden/>
    <w:locked/>
    <w:rsid w:val="00134F7C"/>
    <w:rPr>
      <w:rFonts w:ascii="Cambria" w:hAnsi="Cambria"/>
      <w:i/>
      <w:color w:val="243F60"/>
      <w:sz w:val="24"/>
    </w:rPr>
  </w:style>
  <w:style w:type="character" w:customStyle="1" w:styleId="Heading7Char">
    <w:name w:val="Heading 7 Char"/>
    <w:link w:val="Heading7"/>
    <w:uiPriority w:val="99"/>
    <w:semiHidden/>
    <w:locked/>
    <w:rsid w:val="00134F7C"/>
    <w:rPr>
      <w:rFonts w:ascii="Cambria" w:hAnsi="Cambria"/>
      <w:i/>
      <w:color w:val="404040"/>
      <w:sz w:val="24"/>
    </w:rPr>
  </w:style>
  <w:style w:type="character" w:customStyle="1" w:styleId="Heading8Char">
    <w:name w:val="Heading 8 Char"/>
    <w:link w:val="Heading8"/>
    <w:uiPriority w:val="99"/>
    <w:semiHidden/>
    <w:locked/>
    <w:rsid w:val="00134F7C"/>
    <w:rPr>
      <w:rFonts w:ascii="Cambria" w:hAnsi="Cambria"/>
      <w:color w:val="404040"/>
      <w:sz w:val="20"/>
    </w:rPr>
  </w:style>
  <w:style w:type="character" w:customStyle="1" w:styleId="Heading9Char">
    <w:name w:val="Heading 9 Char"/>
    <w:link w:val="Heading9"/>
    <w:uiPriority w:val="99"/>
    <w:semiHidden/>
    <w:locked/>
    <w:rsid w:val="00134F7C"/>
    <w:rPr>
      <w:rFonts w:ascii="Cambria" w:hAnsi="Cambria"/>
      <w:i/>
      <w:color w:val="404040"/>
      <w:sz w:val="20"/>
    </w:rPr>
  </w:style>
  <w:style w:type="paragraph" w:styleId="TOCHeading">
    <w:name w:val="TOC Heading"/>
    <w:aliases w:val="Chapter Title"/>
    <w:basedOn w:val="Heading1"/>
    <w:next w:val="BodyText"/>
    <w:autoRedefine/>
    <w:uiPriority w:val="99"/>
    <w:qFormat/>
    <w:rsid w:val="007869AB"/>
    <w:pPr>
      <w:pageBreakBefore w:val="0"/>
      <w:numPr>
        <w:numId w:val="0"/>
      </w:numPr>
      <w:spacing w:before="1440" w:after="1440"/>
    </w:pPr>
    <w:rPr>
      <w:rFonts w:ascii="Tahoma" w:eastAsia="Times New Roman" w:hAnsi="Tahoma"/>
      <w:b/>
    </w:rPr>
  </w:style>
  <w:style w:type="paragraph" w:customStyle="1" w:styleId="SpecialTitle">
    <w:name w:val="Special Title"/>
    <w:basedOn w:val="TOCHeading"/>
    <w:next w:val="Body"/>
    <w:link w:val="SpecialTitleChar"/>
    <w:uiPriority w:val="99"/>
    <w:rsid w:val="002C33FC"/>
    <w:pPr>
      <w:pageBreakBefore/>
      <w:spacing w:before="240" w:after="480" w:line="240" w:lineRule="auto"/>
      <w:jc w:val="center"/>
    </w:pPr>
    <w:rPr>
      <w:sz w:val="40"/>
    </w:rPr>
  </w:style>
  <w:style w:type="character" w:customStyle="1" w:styleId="SpecialTitleChar">
    <w:name w:val="Special Title Char"/>
    <w:link w:val="SpecialTitle"/>
    <w:uiPriority w:val="99"/>
    <w:locked/>
    <w:rsid w:val="002C33FC"/>
    <w:rPr>
      <w:rFonts w:ascii="Tahoma" w:hAnsi="Tahoma"/>
      <w:b/>
      <w:sz w:val="40"/>
    </w:rPr>
  </w:style>
  <w:style w:type="paragraph" w:styleId="TableofFigures">
    <w:name w:val="table of figures"/>
    <w:basedOn w:val="ListText"/>
    <w:next w:val="Normal"/>
    <w:uiPriority w:val="99"/>
    <w:rsid w:val="006C5D83"/>
    <w:pPr>
      <w:spacing w:before="240" w:after="240"/>
    </w:pPr>
  </w:style>
  <w:style w:type="paragraph" w:customStyle="1" w:styleId="ListText">
    <w:name w:val="List Text"/>
    <w:basedOn w:val="Normal"/>
    <w:link w:val="ListTextChar"/>
    <w:uiPriority w:val="99"/>
    <w:rsid w:val="002C33FC"/>
    <w:pPr>
      <w:spacing w:line="276" w:lineRule="auto"/>
      <w:ind w:firstLine="0"/>
    </w:pPr>
    <w:rPr>
      <w:szCs w:val="20"/>
    </w:rPr>
  </w:style>
  <w:style w:type="character" w:customStyle="1" w:styleId="ListTextChar">
    <w:name w:val="List Text Char"/>
    <w:link w:val="ListText"/>
    <w:uiPriority w:val="99"/>
    <w:locked/>
    <w:rsid w:val="002C33FC"/>
    <w:rPr>
      <w:rFonts w:ascii="Times New Roman" w:hAnsi="Times New Roman"/>
      <w:sz w:val="24"/>
    </w:rPr>
  </w:style>
  <w:style w:type="paragraph" w:styleId="TOC2">
    <w:name w:val="toc 2"/>
    <w:basedOn w:val="Normal"/>
    <w:next w:val="Normal"/>
    <w:autoRedefine/>
    <w:uiPriority w:val="39"/>
    <w:rsid w:val="002C33FC"/>
    <w:pPr>
      <w:tabs>
        <w:tab w:val="right" w:leader="dot" w:pos="8630"/>
      </w:tabs>
      <w:spacing w:before="120" w:after="120" w:line="276" w:lineRule="auto"/>
      <w:ind w:left="216" w:firstLine="0"/>
    </w:pPr>
    <w:rPr>
      <w:rFonts w:eastAsia="Times New Roman"/>
      <w:noProof/>
    </w:rPr>
  </w:style>
  <w:style w:type="paragraph" w:styleId="TOC1">
    <w:name w:val="toc 1"/>
    <w:basedOn w:val="ListText"/>
    <w:next w:val="SpecialTitle"/>
    <w:link w:val="TOC1Char"/>
    <w:autoRedefine/>
    <w:uiPriority w:val="39"/>
    <w:rsid w:val="002C33FC"/>
    <w:pPr>
      <w:tabs>
        <w:tab w:val="right" w:leader="dot" w:pos="8630"/>
      </w:tabs>
      <w:spacing w:before="240" w:after="240"/>
    </w:pPr>
    <w:rPr>
      <w:rFonts w:eastAsia="Times New Roman"/>
      <w:b/>
      <w:noProof/>
    </w:rPr>
  </w:style>
  <w:style w:type="paragraph" w:styleId="TOC3">
    <w:name w:val="toc 3"/>
    <w:basedOn w:val="TOC2"/>
    <w:next w:val="Normal"/>
    <w:autoRedefine/>
    <w:uiPriority w:val="39"/>
    <w:rsid w:val="005B11AB"/>
    <w:pPr>
      <w:ind w:left="432"/>
    </w:pPr>
    <w:rPr>
      <w:i/>
    </w:rPr>
  </w:style>
  <w:style w:type="paragraph" w:styleId="BalloonText">
    <w:name w:val="Balloon Text"/>
    <w:basedOn w:val="Normal"/>
    <w:link w:val="BalloonTextChar"/>
    <w:uiPriority w:val="99"/>
    <w:semiHidden/>
    <w:rsid w:val="00A0648F"/>
    <w:rPr>
      <w:rFonts w:ascii="Tahoma" w:hAnsi="Tahoma"/>
      <w:sz w:val="16"/>
      <w:szCs w:val="16"/>
    </w:rPr>
  </w:style>
  <w:style w:type="character" w:customStyle="1" w:styleId="BalloonTextChar">
    <w:name w:val="Balloon Text Char"/>
    <w:link w:val="BalloonText"/>
    <w:uiPriority w:val="99"/>
    <w:semiHidden/>
    <w:locked/>
    <w:rsid w:val="00A0648F"/>
    <w:rPr>
      <w:rFonts w:ascii="Tahoma" w:hAnsi="Tahoma"/>
      <w:sz w:val="16"/>
    </w:rPr>
  </w:style>
  <w:style w:type="paragraph" w:customStyle="1" w:styleId="CoverCaps">
    <w:name w:val="[Cover] Caps"/>
    <w:basedOn w:val="Normal"/>
    <w:link w:val="CoverCapsChar"/>
    <w:uiPriority w:val="99"/>
    <w:rsid w:val="00890414"/>
    <w:pPr>
      <w:spacing w:before="240" w:after="240"/>
      <w:ind w:firstLine="0"/>
      <w:jc w:val="center"/>
    </w:pPr>
    <w:rPr>
      <w:sz w:val="32"/>
      <w:szCs w:val="32"/>
    </w:rPr>
  </w:style>
  <w:style w:type="character" w:customStyle="1" w:styleId="CoverCapsChar">
    <w:name w:val="[Cover] Caps Char"/>
    <w:link w:val="CoverCaps"/>
    <w:uiPriority w:val="99"/>
    <w:locked/>
    <w:rsid w:val="00890414"/>
    <w:rPr>
      <w:rFonts w:ascii="Times New Roman" w:hAnsi="Times New Roman"/>
      <w:sz w:val="32"/>
    </w:rPr>
  </w:style>
  <w:style w:type="paragraph" w:customStyle="1" w:styleId="CoverBold">
    <w:name w:val="[Cover] Bold"/>
    <w:basedOn w:val="Normal"/>
    <w:link w:val="CoverBoldChar"/>
    <w:uiPriority w:val="99"/>
    <w:rsid w:val="00890414"/>
    <w:pPr>
      <w:spacing w:before="240" w:after="240"/>
      <w:ind w:firstLine="0"/>
      <w:jc w:val="center"/>
    </w:pPr>
    <w:rPr>
      <w:b/>
      <w:sz w:val="32"/>
      <w:szCs w:val="32"/>
    </w:rPr>
  </w:style>
  <w:style w:type="character" w:customStyle="1" w:styleId="CoverBoldChar">
    <w:name w:val="[Cover] Bold Char"/>
    <w:link w:val="CoverBold"/>
    <w:uiPriority w:val="99"/>
    <w:locked/>
    <w:rsid w:val="00890414"/>
    <w:rPr>
      <w:rFonts w:ascii="Times New Roman" w:hAnsi="Times New Roman"/>
      <w:b/>
      <w:sz w:val="32"/>
    </w:rPr>
  </w:style>
  <w:style w:type="paragraph" w:customStyle="1" w:styleId="CoverSigner">
    <w:name w:val="[Cover] Signer"/>
    <w:basedOn w:val="Normal"/>
    <w:link w:val="CoverSignerChar"/>
    <w:uiPriority w:val="99"/>
    <w:rsid w:val="00890414"/>
    <w:pPr>
      <w:ind w:left="4500" w:firstLine="0"/>
    </w:pPr>
    <w:rPr>
      <w:szCs w:val="24"/>
    </w:rPr>
  </w:style>
  <w:style w:type="character" w:customStyle="1" w:styleId="CoverSignerChar">
    <w:name w:val="[Cover] Signer Char"/>
    <w:link w:val="CoverSigner"/>
    <w:uiPriority w:val="99"/>
    <w:locked/>
    <w:rsid w:val="00890414"/>
    <w:rPr>
      <w:rFonts w:ascii="Times New Roman" w:hAnsi="Times New Roman"/>
      <w:sz w:val="24"/>
    </w:rPr>
  </w:style>
  <w:style w:type="paragraph" w:customStyle="1" w:styleId="CoverSignatureLine">
    <w:name w:val="[Cover] Signature Line"/>
    <w:basedOn w:val="Normal"/>
    <w:link w:val="CoverSignatureLineChar"/>
    <w:uiPriority w:val="99"/>
    <w:rsid w:val="00890414"/>
    <w:pPr>
      <w:pBdr>
        <w:bottom w:val="single" w:sz="12" w:space="1" w:color="auto"/>
      </w:pBdr>
      <w:spacing w:before="560"/>
      <w:ind w:left="4507" w:firstLine="0"/>
    </w:pPr>
    <w:rPr>
      <w:szCs w:val="24"/>
    </w:rPr>
  </w:style>
  <w:style w:type="character" w:customStyle="1" w:styleId="CoverSignatureLineChar">
    <w:name w:val="[Cover] Signature Line Char"/>
    <w:link w:val="CoverSignatureLine"/>
    <w:uiPriority w:val="99"/>
    <w:locked/>
    <w:rsid w:val="00890414"/>
    <w:rPr>
      <w:rFonts w:ascii="Times New Roman" w:hAnsi="Times New Roman"/>
      <w:sz w:val="24"/>
    </w:rPr>
  </w:style>
  <w:style w:type="character" w:styleId="Hyperlink">
    <w:name w:val="Hyperlink"/>
    <w:uiPriority w:val="99"/>
    <w:rsid w:val="004C16A8"/>
    <w:rPr>
      <w:rFonts w:cs="Times New Roman"/>
      <w:color w:val="0000FF"/>
      <w:u w:val="single"/>
    </w:rPr>
  </w:style>
  <w:style w:type="paragraph" w:styleId="Header">
    <w:name w:val="header"/>
    <w:basedOn w:val="Normal"/>
    <w:link w:val="HeaderChar"/>
    <w:uiPriority w:val="99"/>
    <w:rsid w:val="008C7573"/>
    <w:pPr>
      <w:tabs>
        <w:tab w:val="center" w:pos="4680"/>
        <w:tab w:val="right" w:pos="9360"/>
      </w:tabs>
    </w:pPr>
    <w:rPr>
      <w:rFonts w:ascii="Cambria" w:hAnsi="Cambria"/>
      <w:szCs w:val="20"/>
    </w:rPr>
  </w:style>
  <w:style w:type="character" w:customStyle="1" w:styleId="HeaderChar">
    <w:name w:val="Header Char"/>
    <w:link w:val="Header"/>
    <w:uiPriority w:val="99"/>
    <w:locked/>
    <w:rsid w:val="008C7573"/>
    <w:rPr>
      <w:rFonts w:ascii="Cambria" w:hAnsi="Cambria"/>
      <w:sz w:val="24"/>
    </w:rPr>
  </w:style>
  <w:style w:type="paragraph" w:styleId="Subtitle">
    <w:name w:val="Subtitle"/>
    <w:basedOn w:val="Normal"/>
    <w:next w:val="Normal"/>
    <w:link w:val="SubtitleChar"/>
    <w:uiPriority w:val="99"/>
    <w:qFormat/>
    <w:rsid w:val="004C16A8"/>
    <w:pPr>
      <w:numPr>
        <w:ilvl w:val="1"/>
      </w:numPr>
      <w:ind w:firstLine="720"/>
    </w:pPr>
    <w:rPr>
      <w:rFonts w:ascii="Cambria" w:eastAsia="Times New Roman" w:hAnsi="Cambria"/>
      <w:i/>
      <w:iCs/>
      <w:color w:val="4F81BD"/>
      <w:spacing w:val="15"/>
      <w:szCs w:val="24"/>
    </w:rPr>
  </w:style>
  <w:style w:type="character" w:customStyle="1" w:styleId="SubtitleChar">
    <w:name w:val="Subtitle Char"/>
    <w:link w:val="Subtitle"/>
    <w:uiPriority w:val="99"/>
    <w:locked/>
    <w:rsid w:val="004C16A8"/>
    <w:rPr>
      <w:rFonts w:ascii="Cambria" w:hAnsi="Cambria"/>
      <w:i/>
      <w:color w:val="4F81BD"/>
      <w:spacing w:val="15"/>
      <w:sz w:val="24"/>
    </w:rPr>
  </w:style>
  <w:style w:type="paragraph" w:styleId="Footer">
    <w:name w:val="footer"/>
    <w:basedOn w:val="Normal"/>
    <w:link w:val="FooterChar"/>
    <w:uiPriority w:val="99"/>
    <w:rsid w:val="008C7573"/>
    <w:pPr>
      <w:tabs>
        <w:tab w:val="center" w:pos="4680"/>
        <w:tab w:val="right" w:pos="9360"/>
      </w:tabs>
    </w:pPr>
    <w:rPr>
      <w:rFonts w:ascii="Cambria" w:hAnsi="Cambria"/>
      <w:szCs w:val="20"/>
    </w:rPr>
  </w:style>
  <w:style w:type="character" w:customStyle="1" w:styleId="FooterChar">
    <w:name w:val="Footer Char"/>
    <w:link w:val="Footer"/>
    <w:uiPriority w:val="99"/>
    <w:locked/>
    <w:rsid w:val="008C7573"/>
    <w:rPr>
      <w:rFonts w:ascii="Cambria" w:hAnsi="Cambria"/>
      <w:sz w:val="24"/>
    </w:rPr>
  </w:style>
  <w:style w:type="paragraph" w:styleId="DocumentMap">
    <w:name w:val="Document Map"/>
    <w:basedOn w:val="Normal"/>
    <w:link w:val="DocumentMapChar"/>
    <w:uiPriority w:val="99"/>
    <w:semiHidden/>
    <w:rsid w:val="00B6250E"/>
    <w:rPr>
      <w:rFonts w:ascii="Tahoma" w:hAnsi="Tahoma"/>
      <w:sz w:val="16"/>
      <w:szCs w:val="16"/>
    </w:rPr>
  </w:style>
  <w:style w:type="character" w:customStyle="1" w:styleId="DocumentMapChar">
    <w:name w:val="Document Map Char"/>
    <w:link w:val="DocumentMap"/>
    <w:uiPriority w:val="99"/>
    <w:semiHidden/>
    <w:locked/>
    <w:rsid w:val="00B6250E"/>
    <w:rPr>
      <w:rFonts w:ascii="Tahoma" w:hAnsi="Tahoma"/>
      <w:sz w:val="16"/>
    </w:rPr>
  </w:style>
  <w:style w:type="paragraph" w:styleId="Revision">
    <w:name w:val="Revision"/>
    <w:hidden/>
    <w:uiPriority w:val="99"/>
    <w:semiHidden/>
    <w:rsid w:val="00F802A9"/>
    <w:rPr>
      <w:rFonts w:ascii="Cambria" w:hAnsi="Cambria"/>
      <w:sz w:val="24"/>
      <w:szCs w:val="22"/>
    </w:rPr>
  </w:style>
  <w:style w:type="character" w:styleId="LineNumber">
    <w:name w:val="line number"/>
    <w:uiPriority w:val="99"/>
    <w:semiHidden/>
    <w:rsid w:val="00F802A9"/>
    <w:rPr>
      <w:rFonts w:cs="Times New Roman"/>
    </w:rPr>
  </w:style>
  <w:style w:type="paragraph" w:styleId="Bibliography">
    <w:name w:val="Bibliography"/>
    <w:basedOn w:val="Normal"/>
    <w:next w:val="Normal"/>
    <w:uiPriority w:val="99"/>
    <w:rsid w:val="002F0F41"/>
  </w:style>
  <w:style w:type="character" w:customStyle="1" w:styleId="apple-style-span">
    <w:name w:val="apple-style-span"/>
    <w:uiPriority w:val="99"/>
    <w:rsid w:val="00162046"/>
    <w:rPr>
      <w:rFonts w:cs="Times New Roman"/>
    </w:rPr>
  </w:style>
  <w:style w:type="character" w:customStyle="1" w:styleId="apple-converted-space">
    <w:name w:val="apple-converted-space"/>
    <w:uiPriority w:val="99"/>
    <w:rsid w:val="00162046"/>
    <w:rPr>
      <w:rFonts w:cs="Times New Roman"/>
    </w:rPr>
  </w:style>
  <w:style w:type="paragraph" w:styleId="ListParagraph">
    <w:name w:val="List Paragraph"/>
    <w:basedOn w:val="Normal"/>
    <w:link w:val="ListParagraphChar"/>
    <w:autoRedefine/>
    <w:uiPriority w:val="99"/>
    <w:qFormat/>
    <w:rsid w:val="005B11AB"/>
    <w:pPr>
      <w:numPr>
        <w:numId w:val="4"/>
      </w:numPr>
      <w:ind w:hanging="900"/>
      <w:contextualSpacing/>
    </w:pPr>
    <w:rPr>
      <w:szCs w:val="20"/>
    </w:rPr>
  </w:style>
  <w:style w:type="table" w:styleId="TableGrid">
    <w:name w:val="Table Grid"/>
    <w:basedOn w:val="TableNormal"/>
    <w:uiPriority w:val="99"/>
    <w:rsid w:val="0008494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List1">
    <w:name w:val="Light List1"/>
    <w:uiPriority w:val="99"/>
    <w:rsid w:val="00084944"/>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character" w:styleId="PlaceholderText">
    <w:name w:val="Placeholder Text"/>
    <w:uiPriority w:val="99"/>
    <w:semiHidden/>
    <w:rsid w:val="004C40F4"/>
    <w:rPr>
      <w:color w:val="808080"/>
    </w:rPr>
  </w:style>
  <w:style w:type="paragraph" w:styleId="Caption">
    <w:name w:val="caption"/>
    <w:basedOn w:val="Normal"/>
    <w:next w:val="Normal"/>
    <w:autoRedefine/>
    <w:uiPriority w:val="99"/>
    <w:qFormat/>
    <w:rsid w:val="003B4E33"/>
    <w:pPr>
      <w:spacing w:before="240" w:after="240" w:line="276" w:lineRule="auto"/>
      <w:ind w:firstLine="0"/>
      <w:contextualSpacing/>
      <w:jc w:val="center"/>
    </w:pPr>
    <w:rPr>
      <w:b/>
      <w:bCs/>
      <w:noProof/>
      <w:sz w:val="20"/>
    </w:rPr>
  </w:style>
  <w:style w:type="paragraph" w:styleId="TOC8">
    <w:name w:val="toc 8"/>
    <w:basedOn w:val="Normal"/>
    <w:next w:val="Normal"/>
    <w:autoRedefine/>
    <w:uiPriority w:val="99"/>
    <w:semiHidden/>
    <w:rsid w:val="007A7C75"/>
    <w:pPr>
      <w:spacing w:after="100"/>
      <w:ind w:left="1680"/>
    </w:pPr>
  </w:style>
  <w:style w:type="character" w:styleId="CommentReference">
    <w:name w:val="annotation reference"/>
    <w:uiPriority w:val="99"/>
    <w:semiHidden/>
    <w:rsid w:val="003637CE"/>
    <w:rPr>
      <w:rFonts w:cs="Times New Roman"/>
      <w:sz w:val="16"/>
    </w:rPr>
  </w:style>
  <w:style w:type="paragraph" w:styleId="CommentText">
    <w:name w:val="annotation text"/>
    <w:basedOn w:val="Normal"/>
    <w:link w:val="CommentTextChar"/>
    <w:uiPriority w:val="99"/>
    <w:rsid w:val="003637CE"/>
    <w:rPr>
      <w:rFonts w:ascii="Cambria" w:hAnsi="Cambria"/>
      <w:sz w:val="20"/>
      <w:szCs w:val="20"/>
    </w:rPr>
  </w:style>
  <w:style w:type="character" w:customStyle="1" w:styleId="CommentTextChar">
    <w:name w:val="Comment Text Char"/>
    <w:link w:val="CommentText"/>
    <w:uiPriority w:val="99"/>
    <w:locked/>
    <w:rsid w:val="003637CE"/>
    <w:rPr>
      <w:rFonts w:ascii="Cambria" w:hAnsi="Cambria"/>
      <w:sz w:val="20"/>
    </w:rPr>
  </w:style>
  <w:style w:type="paragraph" w:styleId="CommentSubject">
    <w:name w:val="annotation subject"/>
    <w:basedOn w:val="CommentText"/>
    <w:next w:val="CommentText"/>
    <w:link w:val="CommentSubjectChar"/>
    <w:uiPriority w:val="99"/>
    <w:semiHidden/>
    <w:rsid w:val="003637CE"/>
    <w:rPr>
      <w:b/>
      <w:bCs/>
    </w:rPr>
  </w:style>
  <w:style w:type="character" w:customStyle="1" w:styleId="CommentSubjectChar">
    <w:name w:val="Comment Subject Char"/>
    <w:link w:val="CommentSubject"/>
    <w:uiPriority w:val="99"/>
    <w:semiHidden/>
    <w:locked/>
    <w:rsid w:val="003637CE"/>
    <w:rPr>
      <w:rFonts w:ascii="Cambria" w:hAnsi="Cambria"/>
      <w:b/>
      <w:sz w:val="20"/>
    </w:rPr>
  </w:style>
  <w:style w:type="paragraph" w:customStyle="1" w:styleId="TableData">
    <w:name w:val="Table Data"/>
    <w:basedOn w:val="Normal"/>
    <w:uiPriority w:val="99"/>
    <w:rsid w:val="004C169B"/>
    <w:pPr>
      <w:ind w:firstLine="0"/>
      <w:jc w:val="center"/>
    </w:pPr>
    <w:rPr>
      <w:bCs/>
      <w:color w:val="000000"/>
      <w:sz w:val="22"/>
      <w:szCs w:val="24"/>
    </w:rPr>
  </w:style>
  <w:style w:type="paragraph" w:customStyle="1" w:styleId="FigureLetter">
    <w:name w:val="Figure Letter"/>
    <w:basedOn w:val="Normal"/>
    <w:link w:val="FigureLetterChar"/>
    <w:uiPriority w:val="99"/>
    <w:rsid w:val="002C33FC"/>
    <w:pPr>
      <w:spacing w:before="240"/>
      <w:ind w:firstLine="0"/>
    </w:pPr>
    <w:rPr>
      <w:b/>
      <w:sz w:val="36"/>
      <w:szCs w:val="36"/>
    </w:rPr>
  </w:style>
  <w:style w:type="character" w:customStyle="1" w:styleId="FigureLetterChar">
    <w:name w:val="Figure Letter Char"/>
    <w:link w:val="FigureLetter"/>
    <w:uiPriority w:val="99"/>
    <w:locked/>
    <w:rsid w:val="002C33FC"/>
    <w:rPr>
      <w:rFonts w:ascii="Times New Roman" w:hAnsi="Times New Roman"/>
      <w:b/>
      <w:sz w:val="36"/>
    </w:rPr>
  </w:style>
  <w:style w:type="paragraph" w:customStyle="1" w:styleId="Figure">
    <w:name w:val="Figure"/>
    <w:basedOn w:val="Normal"/>
    <w:link w:val="FigureChar"/>
    <w:uiPriority w:val="99"/>
    <w:rsid w:val="002C33FC"/>
    <w:pPr>
      <w:spacing w:before="360"/>
      <w:ind w:firstLine="0"/>
      <w:jc w:val="center"/>
    </w:pPr>
    <w:rPr>
      <w:noProof/>
      <w:szCs w:val="20"/>
    </w:rPr>
  </w:style>
  <w:style w:type="character" w:customStyle="1" w:styleId="FigureChar">
    <w:name w:val="Figure Char"/>
    <w:link w:val="Figure"/>
    <w:uiPriority w:val="99"/>
    <w:locked/>
    <w:rsid w:val="002C33FC"/>
    <w:rPr>
      <w:rFonts w:ascii="Times New Roman" w:hAnsi="Times New Roman"/>
      <w:noProof/>
      <w:sz w:val="24"/>
    </w:rPr>
  </w:style>
  <w:style w:type="paragraph" w:styleId="TOC4">
    <w:name w:val="toc 4"/>
    <w:basedOn w:val="TOC3"/>
    <w:next w:val="Normal"/>
    <w:autoRedefine/>
    <w:uiPriority w:val="39"/>
    <w:rsid w:val="0037391F"/>
    <w:pPr>
      <w:spacing w:after="0"/>
      <w:ind w:left="648"/>
    </w:pPr>
  </w:style>
  <w:style w:type="character" w:styleId="FollowedHyperlink">
    <w:name w:val="FollowedHyperlink"/>
    <w:uiPriority w:val="99"/>
    <w:semiHidden/>
    <w:rsid w:val="00200CFA"/>
    <w:rPr>
      <w:rFonts w:cs="Times New Roman"/>
      <w:color w:val="800080"/>
      <w:u w:val="single"/>
    </w:rPr>
  </w:style>
  <w:style w:type="paragraph" w:customStyle="1" w:styleId="NumberedList">
    <w:name w:val="Numbered List"/>
    <w:basedOn w:val="Normal"/>
    <w:link w:val="NumberedListChar"/>
    <w:uiPriority w:val="99"/>
    <w:rsid w:val="002C33FC"/>
    <w:pPr>
      <w:numPr>
        <w:numId w:val="1"/>
      </w:numPr>
    </w:pPr>
    <w:rPr>
      <w:szCs w:val="20"/>
    </w:rPr>
  </w:style>
  <w:style w:type="paragraph" w:customStyle="1" w:styleId="BulletedList">
    <w:name w:val="Bulleted List"/>
    <w:basedOn w:val="Normal"/>
    <w:link w:val="BulletedListChar"/>
    <w:uiPriority w:val="99"/>
    <w:rsid w:val="002C33FC"/>
    <w:pPr>
      <w:numPr>
        <w:numId w:val="3"/>
      </w:numPr>
    </w:pPr>
    <w:rPr>
      <w:szCs w:val="20"/>
    </w:rPr>
  </w:style>
  <w:style w:type="character" w:customStyle="1" w:styleId="ListParagraphChar">
    <w:name w:val="List Paragraph Char"/>
    <w:link w:val="ListParagraph"/>
    <w:uiPriority w:val="99"/>
    <w:locked/>
    <w:rsid w:val="005B11AB"/>
    <w:rPr>
      <w:rFonts w:ascii="Times New Roman" w:hAnsi="Times New Roman"/>
      <w:sz w:val="24"/>
    </w:rPr>
  </w:style>
  <w:style w:type="character" w:customStyle="1" w:styleId="NumberedListChar">
    <w:name w:val="Numbered List Char"/>
    <w:link w:val="NumberedList"/>
    <w:uiPriority w:val="99"/>
    <w:locked/>
    <w:rsid w:val="002C33FC"/>
    <w:rPr>
      <w:rFonts w:ascii="Times New Roman" w:hAnsi="Times New Roman"/>
      <w:sz w:val="24"/>
    </w:rPr>
  </w:style>
  <w:style w:type="character" w:customStyle="1" w:styleId="BulletedListChar">
    <w:name w:val="Bulleted List Char"/>
    <w:link w:val="BulletedList"/>
    <w:uiPriority w:val="99"/>
    <w:locked/>
    <w:rsid w:val="002C33FC"/>
    <w:rPr>
      <w:rFonts w:ascii="Times New Roman" w:hAnsi="Times New Roman"/>
      <w:sz w:val="24"/>
    </w:rPr>
  </w:style>
  <w:style w:type="paragraph" w:customStyle="1" w:styleId="Nomenclature">
    <w:name w:val="Nomenclature"/>
    <w:basedOn w:val="Normal"/>
    <w:link w:val="NomenclatureChar"/>
    <w:uiPriority w:val="99"/>
    <w:rsid w:val="002C33FC"/>
    <w:pPr>
      <w:tabs>
        <w:tab w:val="left" w:pos="3600"/>
      </w:tabs>
      <w:spacing w:before="720" w:after="240"/>
      <w:ind w:left="1800" w:firstLine="0"/>
      <w:contextualSpacing/>
    </w:pPr>
    <w:rPr>
      <w:szCs w:val="20"/>
    </w:rPr>
  </w:style>
  <w:style w:type="character" w:customStyle="1" w:styleId="NomenclatureChar">
    <w:name w:val="Nomenclature Char"/>
    <w:link w:val="Nomenclature"/>
    <w:uiPriority w:val="99"/>
    <w:locked/>
    <w:rsid w:val="002C33FC"/>
    <w:rPr>
      <w:rFonts w:ascii="Times New Roman" w:hAnsi="Times New Roman"/>
      <w:sz w:val="24"/>
    </w:rPr>
  </w:style>
  <w:style w:type="paragraph" w:styleId="Title">
    <w:name w:val="Title"/>
    <w:basedOn w:val="Normal"/>
    <w:next w:val="Normal"/>
    <w:link w:val="TitleChar"/>
    <w:uiPriority w:val="99"/>
    <w:qFormat/>
    <w:rsid w:val="00AB383A"/>
    <w:pPr>
      <w:spacing w:line="360" w:lineRule="auto"/>
      <w:ind w:firstLine="0"/>
      <w:jc w:val="center"/>
      <w:outlineLvl w:val="0"/>
    </w:pPr>
    <w:rPr>
      <w:rFonts w:eastAsia="Times New Roman"/>
      <w:b/>
      <w:bCs/>
      <w:kern w:val="28"/>
      <w:sz w:val="36"/>
      <w:szCs w:val="32"/>
    </w:rPr>
  </w:style>
  <w:style w:type="character" w:customStyle="1" w:styleId="TitleChar">
    <w:name w:val="Title Char"/>
    <w:link w:val="Title"/>
    <w:uiPriority w:val="99"/>
    <w:locked/>
    <w:rsid w:val="00AB383A"/>
    <w:rPr>
      <w:rFonts w:ascii="Times New Roman" w:hAnsi="Times New Roman"/>
      <w:b/>
      <w:kern w:val="28"/>
      <w:sz w:val="32"/>
    </w:rPr>
  </w:style>
  <w:style w:type="paragraph" w:customStyle="1" w:styleId="Organization">
    <w:name w:val="Organization"/>
    <w:basedOn w:val="Normal"/>
    <w:uiPriority w:val="99"/>
    <w:rsid w:val="00AB383A"/>
    <w:pPr>
      <w:ind w:firstLine="0"/>
      <w:jc w:val="center"/>
    </w:pPr>
    <w:rPr>
      <w:rFonts w:eastAsia="Times New Roman"/>
      <w:b/>
      <w:sz w:val="26"/>
    </w:rPr>
  </w:style>
  <w:style w:type="paragraph" w:customStyle="1" w:styleId="Studentname">
    <w:name w:val="Student name"/>
    <w:basedOn w:val="Normal"/>
    <w:next w:val="Normal"/>
    <w:uiPriority w:val="99"/>
    <w:rsid w:val="00AB383A"/>
    <w:pPr>
      <w:ind w:firstLine="0"/>
      <w:jc w:val="center"/>
    </w:pPr>
    <w:rPr>
      <w:rFonts w:eastAsia="Times New Roman"/>
      <w:b/>
      <w:sz w:val="32"/>
    </w:rPr>
  </w:style>
  <w:style w:type="paragraph" w:styleId="Date">
    <w:name w:val="Date"/>
    <w:basedOn w:val="Normal"/>
    <w:next w:val="Normal"/>
    <w:link w:val="DateChar"/>
    <w:uiPriority w:val="99"/>
    <w:rsid w:val="00AB383A"/>
    <w:pPr>
      <w:ind w:firstLine="0"/>
      <w:jc w:val="center"/>
    </w:pPr>
    <w:rPr>
      <w:rFonts w:eastAsia="Times New Roman"/>
      <w:sz w:val="28"/>
      <w:szCs w:val="20"/>
    </w:rPr>
  </w:style>
  <w:style w:type="character" w:customStyle="1" w:styleId="DateChar">
    <w:name w:val="Date Char"/>
    <w:link w:val="Date"/>
    <w:uiPriority w:val="99"/>
    <w:locked/>
    <w:rsid w:val="00AB383A"/>
    <w:rPr>
      <w:rFonts w:ascii="Times New Roman" w:hAnsi="Times New Roman"/>
      <w:sz w:val="28"/>
    </w:rPr>
  </w:style>
  <w:style w:type="paragraph" w:styleId="BodyText">
    <w:name w:val="Body Text"/>
    <w:basedOn w:val="Normal"/>
    <w:link w:val="BodyTextChar"/>
    <w:uiPriority w:val="99"/>
    <w:rsid w:val="00AB383A"/>
    <w:pPr>
      <w:spacing w:after="240" w:line="360" w:lineRule="auto"/>
      <w:ind w:firstLine="0"/>
      <w:jc w:val="both"/>
    </w:pPr>
    <w:rPr>
      <w:rFonts w:eastAsia="Times New Roman"/>
      <w:szCs w:val="20"/>
    </w:rPr>
  </w:style>
  <w:style w:type="character" w:customStyle="1" w:styleId="BodyTextChar">
    <w:name w:val="Body Text Char"/>
    <w:link w:val="BodyText"/>
    <w:uiPriority w:val="99"/>
    <w:locked/>
    <w:rsid w:val="00AB383A"/>
    <w:rPr>
      <w:rFonts w:ascii="Times New Roman" w:hAnsi="Times New Roman"/>
      <w:sz w:val="24"/>
    </w:rPr>
  </w:style>
  <w:style w:type="paragraph" w:customStyle="1" w:styleId="Reference">
    <w:name w:val="Reference"/>
    <w:basedOn w:val="BodyText"/>
    <w:link w:val="ReferenceChar"/>
    <w:uiPriority w:val="99"/>
    <w:rsid w:val="00970D69"/>
    <w:pPr>
      <w:numPr>
        <w:numId w:val="5"/>
      </w:numPr>
      <w:spacing w:before="120" w:line="240" w:lineRule="auto"/>
    </w:pPr>
  </w:style>
  <w:style w:type="paragraph" w:customStyle="1" w:styleId="Body">
    <w:name w:val="Body"/>
    <w:basedOn w:val="BodyText"/>
    <w:next w:val="BodyText"/>
    <w:link w:val="BodyChar"/>
    <w:uiPriority w:val="99"/>
    <w:rsid w:val="00572018"/>
  </w:style>
  <w:style w:type="character" w:customStyle="1" w:styleId="ReferenceChar">
    <w:name w:val="Reference Char"/>
    <w:link w:val="Reference"/>
    <w:uiPriority w:val="99"/>
    <w:locked/>
    <w:rsid w:val="00970D69"/>
    <w:rPr>
      <w:rFonts w:ascii="Times New Roman" w:eastAsia="Times New Roman" w:hAnsi="Times New Roman"/>
      <w:sz w:val="24"/>
    </w:rPr>
  </w:style>
  <w:style w:type="paragraph" w:styleId="BlockText">
    <w:name w:val="Block Text"/>
    <w:basedOn w:val="Normal"/>
    <w:uiPriority w:val="99"/>
    <w:semiHidden/>
    <w:rsid w:val="005B11AB"/>
    <w:pPr>
      <w:pBdr>
        <w:top w:val="single" w:sz="2" w:space="10" w:color="4F81BD"/>
        <w:left w:val="single" w:sz="2" w:space="10" w:color="4F81BD"/>
        <w:bottom w:val="single" w:sz="2" w:space="10" w:color="4F81BD"/>
        <w:right w:val="single" w:sz="2" w:space="10" w:color="4F81BD"/>
      </w:pBdr>
      <w:ind w:left="1152" w:right="1152"/>
    </w:pPr>
    <w:rPr>
      <w:rFonts w:ascii="Calibri" w:eastAsia="Times New Roman" w:hAnsi="Calibri"/>
      <w:i/>
      <w:iCs/>
      <w:color w:val="4F81BD"/>
    </w:rPr>
  </w:style>
  <w:style w:type="paragraph" w:styleId="BodyText2">
    <w:name w:val="Body Text 2"/>
    <w:basedOn w:val="Normal"/>
    <w:link w:val="BodyText2Char"/>
    <w:uiPriority w:val="99"/>
    <w:semiHidden/>
    <w:rsid w:val="005B11AB"/>
    <w:pPr>
      <w:spacing w:after="120"/>
    </w:pPr>
    <w:rPr>
      <w:szCs w:val="20"/>
    </w:rPr>
  </w:style>
  <w:style w:type="character" w:customStyle="1" w:styleId="BodyText2Char">
    <w:name w:val="Body Text 2 Char"/>
    <w:link w:val="BodyText2"/>
    <w:uiPriority w:val="99"/>
    <w:semiHidden/>
    <w:locked/>
    <w:rsid w:val="005B11AB"/>
    <w:rPr>
      <w:rFonts w:ascii="Times New Roman" w:hAnsi="Times New Roman"/>
      <w:sz w:val="24"/>
    </w:rPr>
  </w:style>
  <w:style w:type="paragraph" w:styleId="BodyText3">
    <w:name w:val="Body Text 3"/>
    <w:basedOn w:val="Normal"/>
    <w:link w:val="BodyText3Char"/>
    <w:uiPriority w:val="99"/>
    <w:semiHidden/>
    <w:rsid w:val="005B11AB"/>
    <w:pPr>
      <w:spacing w:after="120"/>
    </w:pPr>
    <w:rPr>
      <w:sz w:val="16"/>
      <w:szCs w:val="16"/>
    </w:rPr>
  </w:style>
  <w:style w:type="character" w:customStyle="1" w:styleId="BodyText3Char">
    <w:name w:val="Body Text 3 Char"/>
    <w:link w:val="BodyText3"/>
    <w:uiPriority w:val="99"/>
    <w:semiHidden/>
    <w:locked/>
    <w:rsid w:val="005B11AB"/>
    <w:rPr>
      <w:rFonts w:ascii="Times New Roman" w:hAnsi="Times New Roman"/>
      <w:sz w:val="16"/>
    </w:rPr>
  </w:style>
  <w:style w:type="paragraph" w:styleId="TOC5">
    <w:name w:val="toc 5"/>
    <w:basedOn w:val="Normal"/>
    <w:next w:val="Normal"/>
    <w:autoRedefine/>
    <w:uiPriority w:val="99"/>
    <w:rsid w:val="000468F4"/>
    <w:pPr>
      <w:spacing w:after="100"/>
      <w:ind w:left="960"/>
    </w:pPr>
  </w:style>
  <w:style w:type="character" w:customStyle="1" w:styleId="BodyChar">
    <w:name w:val="Body Char"/>
    <w:link w:val="Body"/>
    <w:uiPriority w:val="99"/>
    <w:locked/>
    <w:rsid w:val="00572018"/>
    <w:rPr>
      <w:rFonts w:ascii="Times New Roman" w:hAnsi="Times New Roman"/>
      <w:sz w:val="24"/>
    </w:rPr>
  </w:style>
  <w:style w:type="character" w:customStyle="1" w:styleId="TOC1Char">
    <w:name w:val="TOC 1 Char"/>
    <w:link w:val="TOC1"/>
    <w:uiPriority w:val="39"/>
    <w:locked/>
    <w:rsid w:val="004C32B7"/>
    <w:rPr>
      <w:rFonts w:ascii="Times New Roman" w:eastAsia="Times New Roman" w:hAnsi="Times New Roman"/>
      <w:b/>
      <w:noProof/>
      <w:sz w:val="24"/>
    </w:rPr>
  </w:style>
  <w:style w:type="paragraph" w:styleId="FootnoteText">
    <w:name w:val="footnote text"/>
    <w:basedOn w:val="Normal"/>
    <w:link w:val="FootnoteTextChar"/>
    <w:uiPriority w:val="99"/>
    <w:semiHidden/>
    <w:unhideWhenUsed/>
    <w:rsid w:val="00816292"/>
    <w:rPr>
      <w:rFonts w:eastAsia="Times New Roman"/>
      <w:sz w:val="20"/>
      <w:szCs w:val="20"/>
    </w:rPr>
  </w:style>
  <w:style w:type="character" w:customStyle="1" w:styleId="FootnoteTextChar">
    <w:name w:val="Footnote Text Char"/>
    <w:link w:val="FootnoteText"/>
    <w:uiPriority w:val="99"/>
    <w:semiHidden/>
    <w:rsid w:val="00816292"/>
    <w:rPr>
      <w:rFonts w:ascii="Times New Roman" w:eastAsia="Times New Roman" w:hAnsi="Times New Roman"/>
    </w:rPr>
  </w:style>
  <w:style w:type="character" w:styleId="FootnoteReference">
    <w:name w:val="footnote reference"/>
    <w:uiPriority w:val="99"/>
    <w:semiHidden/>
    <w:unhideWhenUsed/>
    <w:rsid w:val="00816292"/>
    <w:rPr>
      <w:vertAlign w:val="superscript"/>
    </w:rPr>
  </w:style>
  <w:style w:type="character" w:styleId="Emphasis">
    <w:name w:val="Emphasis"/>
    <w:qFormat/>
    <w:locked/>
    <w:rsid w:val="005B3634"/>
    <w:rPr>
      <w:i/>
      <w:iCs/>
    </w:rPr>
  </w:style>
  <w:style w:type="paragraph" w:customStyle="1" w:styleId="BodyParagraph">
    <w:name w:val="Body_Paragraph"/>
    <w:basedOn w:val="BodyText"/>
    <w:qFormat/>
    <w:rsid w:val="00A4045E"/>
    <w:pPr>
      <w:spacing w:after="120" w:line="312" w:lineRule="auto"/>
      <w:ind w:firstLine="567"/>
    </w:pPr>
    <w:rPr>
      <w:sz w:val="26"/>
      <w:szCs w:val="26"/>
    </w:rPr>
  </w:style>
  <w:style w:type="paragraph" w:styleId="TOC6">
    <w:name w:val="toc 6"/>
    <w:basedOn w:val="Normal"/>
    <w:next w:val="Normal"/>
    <w:autoRedefine/>
    <w:locked/>
    <w:rsid w:val="004267A9"/>
    <w:pPr>
      <w:ind w:left="1200"/>
    </w:pPr>
  </w:style>
  <w:style w:type="paragraph" w:styleId="TOC7">
    <w:name w:val="toc 7"/>
    <w:basedOn w:val="Normal"/>
    <w:next w:val="Normal"/>
    <w:autoRedefine/>
    <w:locked/>
    <w:rsid w:val="004267A9"/>
    <w:pPr>
      <w:ind w:left="1440"/>
    </w:pPr>
  </w:style>
  <w:style w:type="paragraph" w:styleId="TOC9">
    <w:name w:val="toc 9"/>
    <w:basedOn w:val="Normal"/>
    <w:next w:val="Normal"/>
    <w:autoRedefine/>
    <w:locked/>
    <w:rsid w:val="004267A9"/>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29180">
      <w:bodyDiv w:val="1"/>
      <w:marLeft w:val="0"/>
      <w:marRight w:val="0"/>
      <w:marTop w:val="0"/>
      <w:marBottom w:val="0"/>
      <w:divBdr>
        <w:top w:val="none" w:sz="0" w:space="0" w:color="auto"/>
        <w:left w:val="none" w:sz="0" w:space="0" w:color="auto"/>
        <w:bottom w:val="none" w:sz="0" w:space="0" w:color="auto"/>
        <w:right w:val="none" w:sz="0" w:space="0" w:color="auto"/>
      </w:divBdr>
    </w:div>
    <w:div w:id="91903888">
      <w:bodyDiv w:val="1"/>
      <w:marLeft w:val="0"/>
      <w:marRight w:val="0"/>
      <w:marTop w:val="0"/>
      <w:marBottom w:val="0"/>
      <w:divBdr>
        <w:top w:val="none" w:sz="0" w:space="0" w:color="auto"/>
        <w:left w:val="none" w:sz="0" w:space="0" w:color="auto"/>
        <w:bottom w:val="none" w:sz="0" w:space="0" w:color="auto"/>
        <w:right w:val="none" w:sz="0" w:space="0" w:color="auto"/>
      </w:divBdr>
      <w:divsChild>
        <w:div w:id="257445471">
          <w:marLeft w:val="0"/>
          <w:marRight w:val="0"/>
          <w:marTop w:val="0"/>
          <w:marBottom w:val="0"/>
          <w:divBdr>
            <w:top w:val="none" w:sz="0" w:space="0" w:color="auto"/>
            <w:left w:val="none" w:sz="0" w:space="0" w:color="auto"/>
            <w:bottom w:val="none" w:sz="0" w:space="0" w:color="auto"/>
            <w:right w:val="none" w:sz="0" w:space="0" w:color="auto"/>
          </w:divBdr>
        </w:div>
        <w:div w:id="697462905">
          <w:marLeft w:val="0"/>
          <w:marRight w:val="0"/>
          <w:marTop w:val="0"/>
          <w:marBottom w:val="0"/>
          <w:divBdr>
            <w:top w:val="none" w:sz="0" w:space="0" w:color="auto"/>
            <w:left w:val="none" w:sz="0" w:space="0" w:color="auto"/>
            <w:bottom w:val="none" w:sz="0" w:space="0" w:color="auto"/>
            <w:right w:val="none" w:sz="0" w:space="0" w:color="auto"/>
          </w:divBdr>
        </w:div>
        <w:div w:id="1004551682">
          <w:marLeft w:val="0"/>
          <w:marRight w:val="0"/>
          <w:marTop w:val="0"/>
          <w:marBottom w:val="0"/>
          <w:divBdr>
            <w:top w:val="none" w:sz="0" w:space="0" w:color="auto"/>
            <w:left w:val="none" w:sz="0" w:space="0" w:color="auto"/>
            <w:bottom w:val="none" w:sz="0" w:space="0" w:color="auto"/>
            <w:right w:val="none" w:sz="0" w:space="0" w:color="auto"/>
          </w:divBdr>
        </w:div>
        <w:div w:id="1065487946">
          <w:marLeft w:val="0"/>
          <w:marRight w:val="0"/>
          <w:marTop w:val="0"/>
          <w:marBottom w:val="0"/>
          <w:divBdr>
            <w:top w:val="none" w:sz="0" w:space="0" w:color="auto"/>
            <w:left w:val="none" w:sz="0" w:space="0" w:color="auto"/>
            <w:bottom w:val="none" w:sz="0" w:space="0" w:color="auto"/>
            <w:right w:val="none" w:sz="0" w:space="0" w:color="auto"/>
          </w:divBdr>
        </w:div>
        <w:div w:id="1182158770">
          <w:marLeft w:val="0"/>
          <w:marRight w:val="0"/>
          <w:marTop w:val="0"/>
          <w:marBottom w:val="0"/>
          <w:divBdr>
            <w:top w:val="none" w:sz="0" w:space="0" w:color="auto"/>
            <w:left w:val="none" w:sz="0" w:space="0" w:color="auto"/>
            <w:bottom w:val="none" w:sz="0" w:space="0" w:color="auto"/>
            <w:right w:val="none" w:sz="0" w:space="0" w:color="auto"/>
          </w:divBdr>
        </w:div>
        <w:div w:id="1303653481">
          <w:marLeft w:val="0"/>
          <w:marRight w:val="0"/>
          <w:marTop w:val="0"/>
          <w:marBottom w:val="0"/>
          <w:divBdr>
            <w:top w:val="none" w:sz="0" w:space="0" w:color="auto"/>
            <w:left w:val="none" w:sz="0" w:space="0" w:color="auto"/>
            <w:bottom w:val="none" w:sz="0" w:space="0" w:color="auto"/>
            <w:right w:val="none" w:sz="0" w:space="0" w:color="auto"/>
          </w:divBdr>
        </w:div>
        <w:div w:id="1509832307">
          <w:marLeft w:val="0"/>
          <w:marRight w:val="0"/>
          <w:marTop w:val="0"/>
          <w:marBottom w:val="0"/>
          <w:divBdr>
            <w:top w:val="none" w:sz="0" w:space="0" w:color="auto"/>
            <w:left w:val="none" w:sz="0" w:space="0" w:color="auto"/>
            <w:bottom w:val="none" w:sz="0" w:space="0" w:color="auto"/>
            <w:right w:val="none" w:sz="0" w:space="0" w:color="auto"/>
          </w:divBdr>
        </w:div>
        <w:div w:id="1605847719">
          <w:marLeft w:val="0"/>
          <w:marRight w:val="0"/>
          <w:marTop w:val="0"/>
          <w:marBottom w:val="0"/>
          <w:divBdr>
            <w:top w:val="none" w:sz="0" w:space="0" w:color="auto"/>
            <w:left w:val="none" w:sz="0" w:space="0" w:color="auto"/>
            <w:bottom w:val="none" w:sz="0" w:space="0" w:color="auto"/>
            <w:right w:val="none" w:sz="0" w:space="0" w:color="auto"/>
          </w:divBdr>
        </w:div>
        <w:div w:id="1685666972">
          <w:marLeft w:val="0"/>
          <w:marRight w:val="0"/>
          <w:marTop w:val="0"/>
          <w:marBottom w:val="0"/>
          <w:divBdr>
            <w:top w:val="none" w:sz="0" w:space="0" w:color="auto"/>
            <w:left w:val="none" w:sz="0" w:space="0" w:color="auto"/>
            <w:bottom w:val="none" w:sz="0" w:space="0" w:color="auto"/>
            <w:right w:val="none" w:sz="0" w:space="0" w:color="auto"/>
          </w:divBdr>
        </w:div>
        <w:div w:id="1973291184">
          <w:marLeft w:val="0"/>
          <w:marRight w:val="0"/>
          <w:marTop w:val="0"/>
          <w:marBottom w:val="0"/>
          <w:divBdr>
            <w:top w:val="none" w:sz="0" w:space="0" w:color="auto"/>
            <w:left w:val="none" w:sz="0" w:space="0" w:color="auto"/>
            <w:bottom w:val="none" w:sz="0" w:space="0" w:color="auto"/>
            <w:right w:val="none" w:sz="0" w:space="0" w:color="auto"/>
          </w:divBdr>
        </w:div>
        <w:div w:id="2118215520">
          <w:marLeft w:val="0"/>
          <w:marRight w:val="0"/>
          <w:marTop w:val="0"/>
          <w:marBottom w:val="0"/>
          <w:divBdr>
            <w:top w:val="none" w:sz="0" w:space="0" w:color="auto"/>
            <w:left w:val="none" w:sz="0" w:space="0" w:color="auto"/>
            <w:bottom w:val="none" w:sz="0" w:space="0" w:color="auto"/>
            <w:right w:val="none" w:sz="0" w:space="0" w:color="auto"/>
          </w:divBdr>
        </w:div>
      </w:divsChild>
    </w:div>
    <w:div w:id="793450468">
      <w:bodyDiv w:val="1"/>
      <w:marLeft w:val="0"/>
      <w:marRight w:val="0"/>
      <w:marTop w:val="0"/>
      <w:marBottom w:val="0"/>
      <w:divBdr>
        <w:top w:val="none" w:sz="0" w:space="0" w:color="auto"/>
        <w:left w:val="none" w:sz="0" w:space="0" w:color="auto"/>
        <w:bottom w:val="none" w:sz="0" w:space="0" w:color="auto"/>
        <w:right w:val="none" w:sz="0" w:space="0" w:color="auto"/>
      </w:divBdr>
      <w:divsChild>
        <w:div w:id="71396662">
          <w:marLeft w:val="0"/>
          <w:marRight w:val="0"/>
          <w:marTop w:val="0"/>
          <w:marBottom w:val="0"/>
          <w:divBdr>
            <w:top w:val="none" w:sz="0" w:space="0" w:color="auto"/>
            <w:left w:val="none" w:sz="0" w:space="0" w:color="auto"/>
            <w:bottom w:val="none" w:sz="0" w:space="0" w:color="auto"/>
            <w:right w:val="none" w:sz="0" w:space="0" w:color="auto"/>
          </w:divBdr>
        </w:div>
        <w:div w:id="91164859">
          <w:marLeft w:val="0"/>
          <w:marRight w:val="0"/>
          <w:marTop w:val="0"/>
          <w:marBottom w:val="0"/>
          <w:divBdr>
            <w:top w:val="none" w:sz="0" w:space="0" w:color="auto"/>
            <w:left w:val="none" w:sz="0" w:space="0" w:color="auto"/>
            <w:bottom w:val="none" w:sz="0" w:space="0" w:color="auto"/>
            <w:right w:val="none" w:sz="0" w:space="0" w:color="auto"/>
          </w:divBdr>
        </w:div>
        <w:div w:id="796753559">
          <w:marLeft w:val="0"/>
          <w:marRight w:val="0"/>
          <w:marTop w:val="0"/>
          <w:marBottom w:val="0"/>
          <w:divBdr>
            <w:top w:val="none" w:sz="0" w:space="0" w:color="auto"/>
            <w:left w:val="none" w:sz="0" w:space="0" w:color="auto"/>
            <w:bottom w:val="none" w:sz="0" w:space="0" w:color="auto"/>
            <w:right w:val="none" w:sz="0" w:space="0" w:color="auto"/>
          </w:divBdr>
        </w:div>
        <w:div w:id="1720130108">
          <w:marLeft w:val="0"/>
          <w:marRight w:val="0"/>
          <w:marTop w:val="0"/>
          <w:marBottom w:val="0"/>
          <w:divBdr>
            <w:top w:val="none" w:sz="0" w:space="0" w:color="auto"/>
            <w:left w:val="none" w:sz="0" w:space="0" w:color="auto"/>
            <w:bottom w:val="none" w:sz="0" w:space="0" w:color="auto"/>
            <w:right w:val="none" w:sz="0" w:space="0" w:color="auto"/>
          </w:divBdr>
        </w:div>
        <w:div w:id="1806313142">
          <w:marLeft w:val="0"/>
          <w:marRight w:val="0"/>
          <w:marTop w:val="0"/>
          <w:marBottom w:val="0"/>
          <w:divBdr>
            <w:top w:val="none" w:sz="0" w:space="0" w:color="auto"/>
            <w:left w:val="none" w:sz="0" w:space="0" w:color="auto"/>
            <w:bottom w:val="none" w:sz="0" w:space="0" w:color="auto"/>
            <w:right w:val="none" w:sz="0" w:space="0" w:color="auto"/>
          </w:divBdr>
        </w:div>
      </w:divsChild>
    </w:div>
    <w:div w:id="2059544933">
      <w:marLeft w:val="0"/>
      <w:marRight w:val="0"/>
      <w:marTop w:val="0"/>
      <w:marBottom w:val="0"/>
      <w:divBdr>
        <w:top w:val="none" w:sz="0" w:space="0" w:color="auto"/>
        <w:left w:val="none" w:sz="0" w:space="0" w:color="auto"/>
        <w:bottom w:val="none" w:sz="0" w:space="0" w:color="auto"/>
        <w:right w:val="none" w:sz="0" w:space="0" w:color="auto"/>
      </w:divBdr>
    </w:div>
    <w:div w:id="2059544935">
      <w:marLeft w:val="0"/>
      <w:marRight w:val="0"/>
      <w:marTop w:val="0"/>
      <w:marBottom w:val="0"/>
      <w:divBdr>
        <w:top w:val="none" w:sz="0" w:space="0" w:color="auto"/>
        <w:left w:val="none" w:sz="0" w:space="0" w:color="auto"/>
        <w:bottom w:val="none" w:sz="0" w:space="0" w:color="auto"/>
        <w:right w:val="none" w:sz="0" w:space="0" w:color="auto"/>
      </w:divBdr>
      <w:divsChild>
        <w:div w:id="2059544934">
          <w:marLeft w:val="0"/>
          <w:marRight w:val="0"/>
          <w:marTop w:val="0"/>
          <w:marBottom w:val="0"/>
          <w:divBdr>
            <w:top w:val="none" w:sz="0" w:space="0" w:color="auto"/>
            <w:left w:val="none" w:sz="0" w:space="0" w:color="auto"/>
            <w:bottom w:val="none" w:sz="0" w:space="0" w:color="auto"/>
            <w:right w:val="none" w:sz="0" w:space="0" w:color="auto"/>
          </w:divBdr>
        </w:div>
      </w:divsChild>
    </w:div>
    <w:div w:id="205954493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test.uet.vnu.vn/" TargetMode="Externa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hyperlink" Target="http://truongnha.com/" TargetMode="External"/><Relationship Id="rId36" Type="http://schemas.openxmlformats.org/officeDocument/2006/relationships/image" Target="media/image19.png"/><Relationship Id="rId10" Type="http://schemas.openxmlformats.org/officeDocument/2006/relationships/hyperlink" Target="http://test.uet.vnu.vn/" TargetMode="External"/><Relationship Id="rId11" Type="http://schemas.openxmlformats.org/officeDocument/2006/relationships/image" Target="media/image110.png"/><Relationship Id="rId12" Type="http://schemas.openxmlformats.org/officeDocument/2006/relationships/footer" Target="footer1.xm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2.xm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header" Target="header5.xml"/><Relationship Id="rId38" Type="http://schemas.openxmlformats.org/officeDocument/2006/relationships/header" Target="header6.xml"/><Relationship Id="rId39" Type="http://schemas.openxmlformats.org/officeDocument/2006/relationships/header" Target="header7.xml"/><Relationship Id="rId40" Type="http://schemas.openxmlformats.org/officeDocument/2006/relationships/fontTable" Target="fontTable.xml"/><Relationship Id="rId4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opm\Downloads\Bachelor%20Thesis%20Template%20(for%20examin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AEB0F68-C18E-F249-B65E-73B390210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C:\Users\baopm\Downloads\Bachelor Thesis Template (for examination).dot</Template>
  <TotalTime>18</TotalTime>
  <Pages>48</Pages>
  <Words>6185</Words>
  <Characters>35258</Characters>
  <Application>Microsoft Macintosh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[Thesis Title]</vt:lpstr>
    </vt:vector>
  </TitlesOfParts>
  <Company/>
  <LinksUpToDate>false</LinksUpToDate>
  <CharactersWithSpaces>41361</CharactersWithSpaces>
  <SharedDoc>false</SharedDoc>
  <HLinks>
    <vt:vector size="204" baseType="variant">
      <vt:variant>
        <vt:i4>4522101</vt:i4>
      </vt:variant>
      <vt:variant>
        <vt:i4>294</vt:i4>
      </vt:variant>
      <vt:variant>
        <vt:i4>0</vt:i4>
      </vt:variant>
      <vt:variant>
        <vt:i4>5</vt:i4>
      </vt:variant>
      <vt:variant>
        <vt:lpwstr>http://truongnha.com/</vt:lpwstr>
      </vt:variant>
      <vt:variant>
        <vt:lpwstr/>
      </vt:variant>
      <vt:variant>
        <vt:i4>1245186</vt:i4>
      </vt:variant>
      <vt:variant>
        <vt:i4>191</vt:i4>
      </vt:variant>
      <vt:variant>
        <vt:i4>0</vt:i4>
      </vt:variant>
      <vt:variant>
        <vt:i4>5</vt:i4>
      </vt:variant>
      <vt:variant>
        <vt:lpwstr/>
      </vt:variant>
      <vt:variant>
        <vt:lpwstr>_Toc449561841</vt:lpwstr>
      </vt:variant>
      <vt:variant>
        <vt:i4>1245187</vt:i4>
      </vt:variant>
      <vt:variant>
        <vt:i4>185</vt:i4>
      </vt:variant>
      <vt:variant>
        <vt:i4>0</vt:i4>
      </vt:variant>
      <vt:variant>
        <vt:i4>5</vt:i4>
      </vt:variant>
      <vt:variant>
        <vt:lpwstr/>
      </vt:variant>
      <vt:variant>
        <vt:lpwstr>_Toc449561840</vt:lpwstr>
      </vt:variant>
      <vt:variant>
        <vt:i4>1310730</vt:i4>
      </vt:variant>
      <vt:variant>
        <vt:i4>179</vt:i4>
      </vt:variant>
      <vt:variant>
        <vt:i4>0</vt:i4>
      </vt:variant>
      <vt:variant>
        <vt:i4>5</vt:i4>
      </vt:variant>
      <vt:variant>
        <vt:lpwstr/>
      </vt:variant>
      <vt:variant>
        <vt:lpwstr>_Toc449561839</vt:lpwstr>
      </vt:variant>
      <vt:variant>
        <vt:i4>1310731</vt:i4>
      </vt:variant>
      <vt:variant>
        <vt:i4>173</vt:i4>
      </vt:variant>
      <vt:variant>
        <vt:i4>0</vt:i4>
      </vt:variant>
      <vt:variant>
        <vt:i4>5</vt:i4>
      </vt:variant>
      <vt:variant>
        <vt:lpwstr/>
      </vt:variant>
      <vt:variant>
        <vt:lpwstr>_Toc449561838</vt:lpwstr>
      </vt:variant>
      <vt:variant>
        <vt:i4>1310724</vt:i4>
      </vt:variant>
      <vt:variant>
        <vt:i4>167</vt:i4>
      </vt:variant>
      <vt:variant>
        <vt:i4>0</vt:i4>
      </vt:variant>
      <vt:variant>
        <vt:i4>5</vt:i4>
      </vt:variant>
      <vt:variant>
        <vt:lpwstr/>
      </vt:variant>
      <vt:variant>
        <vt:lpwstr>_Toc449561837</vt:lpwstr>
      </vt:variant>
      <vt:variant>
        <vt:i4>1310725</vt:i4>
      </vt:variant>
      <vt:variant>
        <vt:i4>161</vt:i4>
      </vt:variant>
      <vt:variant>
        <vt:i4>0</vt:i4>
      </vt:variant>
      <vt:variant>
        <vt:i4>5</vt:i4>
      </vt:variant>
      <vt:variant>
        <vt:lpwstr/>
      </vt:variant>
      <vt:variant>
        <vt:lpwstr>_Toc449561836</vt:lpwstr>
      </vt:variant>
      <vt:variant>
        <vt:i4>1310726</vt:i4>
      </vt:variant>
      <vt:variant>
        <vt:i4>155</vt:i4>
      </vt:variant>
      <vt:variant>
        <vt:i4>0</vt:i4>
      </vt:variant>
      <vt:variant>
        <vt:i4>5</vt:i4>
      </vt:variant>
      <vt:variant>
        <vt:lpwstr/>
      </vt:variant>
      <vt:variant>
        <vt:lpwstr>_Toc449561835</vt:lpwstr>
      </vt:variant>
      <vt:variant>
        <vt:i4>1310727</vt:i4>
      </vt:variant>
      <vt:variant>
        <vt:i4>149</vt:i4>
      </vt:variant>
      <vt:variant>
        <vt:i4>0</vt:i4>
      </vt:variant>
      <vt:variant>
        <vt:i4>5</vt:i4>
      </vt:variant>
      <vt:variant>
        <vt:lpwstr/>
      </vt:variant>
      <vt:variant>
        <vt:lpwstr>_Toc449561834</vt:lpwstr>
      </vt:variant>
      <vt:variant>
        <vt:i4>1310720</vt:i4>
      </vt:variant>
      <vt:variant>
        <vt:i4>143</vt:i4>
      </vt:variant>
      <vt:variant>
        <vt:i4>0</vt:i4>
      </vt:variant>
      <vt:variant>
        <vt:i4>5</vt:i4>
      </vt:variant>
      <vt:variant>
        <vt:lpwstr/>
      </vt:variant>
      <vt:variant>
        <vt:lpwstr>_Toc449561833</vt:lpwstr>
      </vt:variant>
      <vt:variant>
        <vt:i4>1310721</vt:i4>
      </vt:variant>
      <vt:variant>
        <vt:i4>137</vt:i4>
      </vt:variant>
      <vt:variant>
        <vt:i4>0</vt:i4>
      </vt:variant>
      <vt:variant>
        <vt:i4>5</vt:i4>
      </vt:variant>
      <vt:variant>
        <vt:lpwstr/>
      </vt:variant>
      <vt:variant>
        <vt:lpwstr>_Toc449561832</vt:lpwstr>
      </vt:variant>
      <vt:variant>
        <vt:i4>1310722</vt:i4>
      </vt:variant>
      <vt:variant>
        <vt:i4>131</vt:i4>
      </vt:variant>
      <vt:variant>
        <vt:i4>0</vt:i4>
      </vt:variant>
      <vt:variant>
        <vt:i4>5</vt:i4>
      </vt:variant>
      <vt:variant>
        <vt:lpwstr/>
      </vt:variant>
      <vt:variant>
        <vt:lpwstr>_Toc449561831</vt:lpwstr>
      </vt:variant>
      <vt:variant>
        <vt:i4>1310723</vt:i4>
      </vt:variant>
      <vt:variant>
        <vt:i4>125</vt:i4>
      </vt:variant>
      <vt:variant>
        <vt:i4>0</vt:i4>
      </vt:variant>
      <vt:variant>
        <vt:i4>5</vt:i4>
      </vt:variant>
      <vt:variant>
        <vt:lpwstr/>
      </vt:variant>
      <vt:variant>
        <vt:lpwstr>_Toc449561830</vt:lpwstr>
      </vt:variant>
      <vt:variant>
        <vt:i4>1376266</vt:i4>
      </vt:variant>
      <vt:variant>
        <vt:i4>119</vt:i4>
      </vt:variant>
      <vt:variant>
        <vt:i4>0</vt:i4>
      </vt:variant>
      <vt:variant>
        <vt:i4>5</vt:i4>
      </vt:variant>
      <vt:variant>
        <vt:lpwstr/>
      </vt:variant>
      <vt:variant>
        <vt:lpwstr>_Toc449561829</vt:lpwstr>
      </vt:variant>
      <vt:variant>
        <vt:i4>1376267</vt:i4>
      </vt:variant>
      <vt:variant>
        <vt:i4>113</vt:i4>
      </vt:variant>
      <vt:variant>
        <vt:i4>0</vt:i4>
      </vt:variant>
      <vt:variant>
        <vt:i4>5</vt:i4>
      </vt:variant>
      <vt:variant>
        <vt:lpwstr/>
      </vt:variant>
      <vt:variant>
        <vt:lpwstr>_Toc449561828</vt:lpwstr>
      </vt:variant>
      <vt:variant>
        <vt:i4>1376260</vt:i4>
      </vt:variant>
      <vt:variant>
        <vt:i4>107</vt:i4>
      </vt:variant>
      <vt:variant>
        <vt:i4>0</vt:i4>
      </vt:variant>
      <vt:variant>
        <vt:i4>5</vt:i4>
      </vt:variant>
      <vt:variant>
        <vt:lpwstr/>
      </vt:variant>
      <vt:variant>
        <vt:lpwstr>_Toc449561827</vt:lpwstr>
      </vt:variant>
      <vt:variant>
        <vt:i4>1376261</vt:i4>
      </vt:variant>
      <vt:variant>
        <vt:i4>101</vt:i4>
      </vt:variant>
      <vt:variant>
        <vt:i4>0</vt:i4>
      </vt:variant>
      <vt:variant>
        <vt:i4>5</vt:i4>
      </vt:variant>
      <vt:variant>
        <vt:lpwstr/>
      </vt:variant>
      <vt:variant>
        <vt:lpwstr>_Toc449561826</vt:lpwstr>
      </vt:variant>
      <vt:variant>
        <vt:i4>6750275</vt:i4>
      </vt:variant>
      <vt:variant>
        <vt:i4>0</vt:i4>
      </vt:variant>
      <vt:variant>
        <vt:i4>0</vt:i4>
      </vt:variant>
      <vt:variant>
        <vt:i4>5</vt:i4>
      </vt:variant>
      <vt:variant>
        <vt:lpwstr>http://test.uet.vnu.vn/</vt:lpwstr>
      </vt:variant>
      <vt:variant>
        <vt:lpwstr/>
      </vt:variant>
      <vt:variant>
        <vt:i4>720918</vt:i4>
      </vt:variant>
      <vt:variant>
        <vt:i4>20506</vt:i4>
      </vt:variant>
      <vt:variant>
        <vt:i4>1033</vt:i4>
      </vt:variant>
      <vt:variant>
        <vt:i4>1</vt:i4>
      </vt:variant>
      <vt:variant>
        <vt:lpwstr>Screen%20Shot%202016-04-26%20at%2023</vt:lpwstr>
      </vt:variant>
      <vt:variant>
        <vt:lpwstr/>
      </vt:variant>
      <vt:variant>
        <vt:i4>720918</vt:i4>
      </vt:variant>
      <vt:variant>
        <vt:i4>20587</vt:i4>
      </vt:variant>
      <vt:variant>
        <vt:i4>1034</vt:i4>
      </vt:variant>
      <vt:variant>
        <vt:i4>1</vt:i4>
      </vt:variant>
      <vt:variant>
        <vt:lpwstr>Screen%20Shot%202016-04-26%20at%2023</vt:lpwstr>
      </vt:variant>
      <vt:variant>
        <vt:lpwstr/>
      </vt:variant>
      <vt:variant>
        <vt:i4>720918</vt:i4>
      </vt:variant>
      <vt:variant>
        <vt:i4>20833</vt:i4>
      </vt:variant>
      <vt:variant>
        <vt:i4>1032</vt:i4>
      </vt:variant>
      <vt:variant>
        <vt:i4>1</vt:i4>
      </vt:variant>
      <vt:variant>
        <vt:lpwstr>Screen%20Shot%202016-04-26%20at%2023</vt:lpwstr>
      </vt:variant>
      <vt:variant>
        <vt:lpwstr/>
      </vt:variant>
      <vt:variant>
        <vt:i4>7667815</vt:i4>
      </vt:variant>
      <vt:variant>
        <vt:i4>21117</vt:i4>
      </vt:variant>
      <vt:variant>
        <vt:i4>1035</vt:i4>
      </vt:variant>
      <vt:variant>
        <vt:i4>1</vt:i4>
      </vt:variant>
      <vt:variant>
        <vt:lpwstr>cuoiki</vt:lpwstr>
      </vt:variant>
      <vt:variant>
        <vt:lpwstr/>
      </vt:variant>
      <vt:variant>
        <vt:i4>720917</vt:i4>
      </vt:variant>
      <vt:variant>
        <vt:i4>21511</vt:i4>
      </vt:variant>
      <vt:variant>
        <vt:i4>1039</vt:i4>
      </vt:variant>
      <vt:variant>
        <vt:i4>1</vt:i4>
      </vt:variant>
      <vt:variant>
        <vt:lpwstr>Screen%20Shot%202016-04-27%20at%2012</vt:lpwstr>
      </vt:variant>
      <vt:variant>
        <vt:lpwstr/>
      </vt:variant>
      <vt:variant>
        <vt:i4>720917</vt:i4>
      </vt:variant>
      <vt:variant>
        <vt:i4>21767</vt:i4>
      </vt:variant>
      <vt:variant>
        <vt:i4>1040</vt:i4>
      </vt:variant>
      <vt:variant>
        <vt:i4>1</vt:i4>
      </vt:variant>
      <vt:variant>
        <vt:lpwstr>Screen%20Shot%202016-04-27%20at%2012</vt:lpwstr>
      </vt:variant>
      <vt:variant>
        <vt:lpwstr/>
      </vt:variant>
      <vt:variant>
        <vt:i4>917525</vt:i4>
      </vt:variant>
      <vt:variant>
        <vt:i4>22193</vt:i4>
      </vt:variant>
      <vt:variant>
        <vt:i4>1037</vt:i4>
      </vt:variant>
      <vt:variant>
        <vt:i4>1</vt:i4>
      </vt:variant>
      <vt:variant>
        <vt:lpwstr>Screen%20Shot%202016-04-27%20at%2017</vt:lpwstr>
      </vt:variant>
      <vt:variant>
        <vt:lpwstr/>
      </vt:variant>
      <vt:variant>
        <vt:i4>917525</vt:i4>
      </vt:variant>
      <vt:variant>
        <vt:i4>22434</vt:i4>
      </vt:variant>
      <vt:variant>
        <vt:i4>1038</vt:i4>
      </vt:variant>
      <vt:variant>
        <vt:i4>1</vt:i4>
      </vt:variant>
      <vt:variant>
        <vt:lpwstr>Screen%20Shot%202016-04-27%20at%2017</vt:lpwstr>
      </vt:variant>
      <vt:variant>
        <vt:lpwstr/>
      </vt:variant>
      <vt:variant>
        <vt:i4>65557</vt:i4>
      </vt:variant>
      <vt:variant>
        <vt:i4>22723</vt:i4>
      </vt:variant>
      <vt:variant>
        <vt:i4>1036</vt:i4>
      </vt:variant>
      <vt:variant>
        <vt:i4>1</vt:i4>
      </vt:variant>
      <vt:variant>
        <vt:lpwstr>Screen%20Shot%202016-04-27%20at%2018</vt:lpwstr>
      </vt:variant>
      <vt:variant>
        <vt:lpwstr/>
      </vt:variant>
      <vt:variant>
        <vt:i4>458774</vt:i4>
      </vt:variant>
      <vt:variant>
        <vt:i4>27789</vt:i4>
      </vt:variant>
      <vt:variant>
        <vt:i4>1029</vt:i4>
      </vt:variant>
      <vt:variant>
        <vt:i4>1</vt:i4>
      </vt:variant>
      <vt:variant>
        <vt:lpwstr>Screen%20Shot%202016-04-19%20at%2010</vt:lpwstr>
      </vt:variant>
      <vt:variant>
        <vt:lpwstr/>
      </vt:variant>
      <vt:variant>
        <vt:i4>589846</vt:i4>
      </vt:variant>
      <vt:variant>
        <vt:i4>29768</vt:i4>
      </vt:variant>
      <vt:variant>
        <vt:i4>1027</vt:i4>
      </vt:variant>
      <vt:variant>
        <vt:i4>1</vt:i4>
      </vt:variant>
      <vt:variant>
        <vt:lpwstr>Screen%20Shot%202016-04-26%20at%2021</vt:lpwstr>
      </vt:variant>
      <vt:variant>
        <vt:lpwstr/>
      </vt:variant>
      <vt:variant>
        <vt:i4>589846</vt:i4>
      </vt:variant>
      <vt:variant>
        <vt:i4>29855</vt:i4>
      </vt:variant>
      <vt:variant>
        <vt:i4>1028</vt:i4>
      </vt:variant>
      <vt:variant>
        <vt:i4>1</vt:i4>
      </vt:variant>
      <vt:variant>
        <vt:lpwstr>Screen%20Shot%202016-04-26%20at%2021</vt:lpwstr>
      </vt:variant>
      <vt:variant>
        <vt:lpwstr/>
      </vt:variant>
      <vt:variant>
        <vt:i4>6619143</vt:i4>
      </vt:variant>
      <vt:variant>
        <vt:i4>31028</vt:i4>
      </vt:variant>
      <vt:variant>
        <vt:i4>1025</vt:i4>
      </vt:variant>
      <vt:variant>
        <vt:i4>1</vt:i4>
      </vt:variant>
      <vt:variant>
        <vt:lpwstr>School%20manager%20copy</vt:lpwstr>
      </vt:variant>
      <vt:variant>
        <vt:lpwstr/>
      </vt:variant>
      <vt:variant>
        <vt:i4>4653169</vt:i4>
      </vt:variant>
      <vt:variant>
        <vt:i4>31132</vt:i4>
      </vt:variant>
      <vt:variant>
        <vt:i4>1026</vt:i4>
      </vt:variant>
      <vt:variant>
        <vt:i4>1</vt:i4>
      </vt:variant>
      <vt:variant>
        <vt:lpwstr>Headmaster%20copy</vt:lpwstr>
      </vt:variant>
      <vt:variant>
        <vt:lpwstr/>
      </vt:variant>
      <vt:variant>
        <vt:i4>6291502</vt:i4>
      </vt:variant>
      <vt:variant>
        <vt:i4>31232</vt:i4>
      </vt:variant>
      <vt:variant>
        <vt:i4>1030</vt:i4>
      </vt:variant>
      <vt:variant>
        <vt:i4>1</vt:i4>
      </vt:variant>
      <vt:variant>
        <vt:lpwstr>Teacher%20copy</vt:lpwstr>
      </vt:variant>
      <vt:variant>
        <vt:lpwstr/>
      </vt:variant>
      <vt:variant>
        <vt:i4>655382</vt:i4>
      </vt:variant>
      <vt:variant>
        <vt:i4>42802</vt:i4>
      </vt:variant>
      <vt:variant>
        <vt:i4>1041</vt:i4>
      </vt:variant>
      <vt:variant>
        <vt:i4>1</vt:i4>
      </vt:variant>
      <vt:variant>
        <vt:lpwstr>Screen%20Shot%202016-04-27%20at%2023</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Title]</dc:title>
  <dc:subject>[Full Degree Title]</dc:subject>
  <dc:creator>Pham Thi Mai Bao</dc:creator>
  <cp:keywords/>
  <dc:description>[Thesis template by TA Duc-Tuyen, 2012]</dc:description>
  <cp:lastModifiedBy>Microsoft Office User</cp:lastModifiedBy>
  <cp:revision>13</cp:revision>
  <cp:lastPrinted>2013-04-25T08:13:00Z</cp:lastPrinted>
  <dcterms:created xsi:type="dcterms:W3CDTF">2016-04-27T20:16:00Z</dcterms:created>
  <dcterms:modified xsi:type="dcterms:W3CDTF">2016-04-28T06:23:00Z</dcterms:modified>
  <cp:category>Thesis</cp:category>
</cp:coreProperties>
</file>